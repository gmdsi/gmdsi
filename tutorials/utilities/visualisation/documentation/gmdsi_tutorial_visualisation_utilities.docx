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B09D4" w14:textId="77777777" w:rsidR="00804641" w:rsidRDefault="0013449C" w:rsidP="00526F96">
      <w:pPr>
        <w:spacing w:line="276" w:lineRule="auto"/>
        <w:rPr>
          <w:rFonts w:ascii="Open Sans" w:hAnsi="Open Sans" w:cs="Open Sans"/>
        </w:rPr>
      </w:pPr>
      <w:r w:rsidRPr="00EE0CCD">
        <w:rPr>
          <w:rFonts w:ascii="Open Sans" w:hAnsi="Open Sans" w:cs="Open Sans"/>
          <w:noProof/>
          <w:lang w:eastAsia="en-AU"/>
        </w:rPr>
        <mc:AlternateContent>
          <mc:Choice Requires="wps">
            <w:drawing>
              <wp:anchor distT="0" distB="0" distL="114300" distR="114300" simplePos="0" relativeHeight="251665408" behindDoc="0" locked="1" layoutInCell="1" allowOverlap="1" wp14:anchorId="1A88AF58" wp14:editId="08BB818A">
                <wp:simplePos x="0" y="0"/>
                <wp:positionH relativeFrom="page">
                  <wp:align>left</wp:align>
                </wp:positionH>
                <wp:positionV relativeFrom="paragraph">
                  <wp:posOffset>-892810</wp:posOffset>
                </wp:positionV>
                <wp:extent cx="7585200" cy="10710000"/>
                <wp:effectExtent l="0" t="0" r="0" b="0"/>
                <wp:wrapNone/>
                <wp:docPr id="7" name="Rectangle 7"/>
                <wp:cNvGraphicFramePr/>
                <a:graphic xmlns:a="http://schemas.openxmlformats.org/drawingml/2006/main">
                  <a:graphicData uri="http://schemas.microsoft.com/office/word/2010/wordprocessingShape">
                    <wps:wsp>
                      <wps:cNvSpPr/>
                      <wps:spPr>
                        <a:xfrm>
                          <a:off x="0" y="0"/>
                          <a:ext cx="7585200" cy="10710000"/>
                        </a:xfrm>
                        <a:prstGeom prst="rect">
                          <a:avLst/>
                        </a:prstGeom>
                        <a:blipFill dpi="0" rotWithShape="1">
                          <a:blip r:embed="rId1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E1C25" id="Rectangle 7" o:spid="_x0000_s1026" style="position:absolute;margin-left:0;margin-top:-70.3pt;width:597.25pt;height:843.3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" stroked="f" strokeweight="1pt">
                <v:fill r:id="rId12" o:title="" recolor="t" rotate="t" type="frame"/>
                <w10:wrap anchorx="page"/>
                <w10:anchorlock/>
              </v:rect>
            </w:pict>
          </mc:Fallback>
        </mc:AlternateContent>
      </w:r>
    </w:p>
    <w:sdt>
      <w:sdtPr>
        <w:rPr>
          <w:rFonts w:ascii="Open Sans" w:hAnsi="Open Sans" w:cs="Open Sans"/>
        </w:rPr>
        <w:id w:val="-801851790"/>
        <w:docPartObj>
          <w:docPartGallery w:val="Cover Pages"/>
          <w:docPartUnique/>
        </w:docPartObj>
      </w:sdtPr>
      <w:sdtEndPr>
        <w:rPr>
          <w:rFonts w:asciiTheme="minorHAnsi" w:hAnsiTheme="minorHAnsi" w:cstheme="minorBidi"/>
        </w:rPr>
      </w:sdtEndPr>
      <w:sdtContent>
        <w:p w14:paraId="2034D060" w14:textId="77777777" w:rsidR="009F32AB" w:rsidRPr="00EE0CCD" w:rsidRDefault="009F32AB" w:rsidP="00526F96">
          <w:pPr>
            <w:spacing w:line="276" w:lineRule="auto"/>
            <w:rPr>
              <w:rFonts w:ascii="Open Sans" w:hAnsi="Open Sans" w:cs="Open Sans"/>
            </w:rPr>
          </w:pPr>
        </w:p>
        <w:p w14:paraId="252ABBDB" w14:textId="77777777" w:rsidR="009F32AB" w:rsidRPr="00EE0CCD" w:rsidRDefault="009F32AB" w:rsidP="00526F96">
          <w:pPr>
            <w:spacing w:line="276" w:lineRule="auto"/>
            <w:rPr>
              <w:rFonts w:ascii="Open Sans" w:hAnsi="Open Sans" w:cs="Open Sans"/>
            </w:rPr>
          </w:pPr>
        </w:p>
        <w:p w14:paraId="7375973F" w14:textId="77777777" w:rsidR="000164A9" w:rsidRPr="00EE0CCD" w:rsidRDefault="000164A9" w:rsidP="00526F96">
          <w:pPr>
            <w:spacing w:line="276" w:lineRule="auto"/>
            <w:rPr>
              <w:rFonts w:ascii="Open Sans" w:hAnsi="Open Sans" w:cs="Open Sans"/>
            </w:rPr>
          </w:pPr>
        </w:p>
        <w:p w14:paraId="0138522A" w14:textId="77777777" w:rsidR="00FB02A1" w:rsidRPr="00FB02A1" w:rsidRDefault="00804641" w:rsidP="00FB02A1">
          <w:pPr>
            <w:spacing w:line="276" w:lineRule="auto"/>
            <w:rPr>
              <w:rFonts w:ascii="Open Sans" w:hAnsi="Open Sans" w:cs="Open Sans"/>
            </w:rPr>
          </w:pPr>
          <w:r w:rsidRPr="00804641">
            <w:rPr>
              <w:rFonts w:ascii="Open Sans" w:hAnsi="Open Sans" w:cs="Open Sans"/>
              <w:noProof/>
              <w:lang w:eastAsia="en-AU"/>
            </w:rPr>
            <mc:AlternateContent>
              <mc:Choice Requires="wps">
                <w:drawing>
                  <wp:anchor distT="45720" distB="45720" distL="114300" distR="114300" simplePos="0" relativeHeight="251669504" behindDoc="0" locked="1" layoutInCell="1" allowOverlap="1" wp14:anchorId="1C6531F3" wp14:editId="7139EE32">
                    <wp:simplePos x="0" y="0"/>
                    <wp:positionH relativeFrom="page">
                      <wp:posOffset>283845</wp:posOffset>
                    </wp:positionH>
                    <wp:positionV relativeFrom="paragraph">
                      <wp:posOffset>1830070</wp:posOffset>
                    </wp:positionV>
                    <wp:extent cx="4906645" cy="3628390"/>
                    <wp:effectExtent l="0" t="0" r="825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645" cy="3628390"/>
                            </a:xfrm>
                            <a:prstGeom prst="rect">
                              <a:avLst/>
                            </a:prstGeom>
                            <a:solidFill>
                              <a:srgbClr val="FFFFFF"/>
                            </a:solidFill>
                            <a:ln w="9525">
                              <a:noFill/>
                              <a:miter lim="800000"/>
                              <a:headEnd/>
                              <a:tailEnd/>
                            </a:ln>
                          </wps:spPr>
                          <wps:txbx>
                            <w:txbxContent>
                              <w:p w14:paraId="11920047" w14:textId="38B66786" w:rsidR="003B1D71" w:rsidRPr="003C532B" w:rsidRDefault="003B1D71" w:rsidP="003C532B">
                                <w:pPr>
                                  <w:jc w:val="left"/>
                                  <w:rPr>
                                    <w:rFonts w:ascii="Doppio One" w:hAnsi="Doppio One"/>
                                    <w:b/>
                                    <w:bCs/>
                                    <w:sz w:val="72"/>
                                    <w:szCs w:val="72"/>
                                  </w:rPr>
                                </w:pPr>
                                <w:r>
                                  <w:rPr>
                                    <w:rFonts w:ascii="Doppio One" w:hAnsi="Doppio One"/>
                                    <w:b/>
                                    <w:bCs/>
                                    <w:sz w:val="72"/>
                                    <w:szCs w:val="72"/>
                                  </w:rPr>
                                  <w:t>Visualisation utilities</w:t>
                                </w:r>
                              </w:p>
                              <w:p w14:paraId="2921564C" w14:textId="439F73FD" w:rsidR="003B1D71" w:rsidRPr="003C532B" w:rsidRDefault="003B1D71" w:rsidP="003C532B">
                                <w:pPr>
                                  <w:jc w:val="left"/>
                                  <w:rPr>
                                    <w:rFonts w:ascii="Doppio One" w:hAnsi="Doppio One"/>
                                    <w:b/>
                                    <w:bCs/>
                                    <w:sz w:val="48"/>
                                    <w:szCs w:val="48"/>
                                  </w:rPr>
                                </w:pPr>
                                <w:r>
                                  <w:rPr>
                                    <w:rFonts w:ascii="Doppio One" w:hAnsi="Doppio One"/>
                                    <w:b/>
                                    <w:bCs/>
                                    <w:sz w:val="48"/>
                                    <w:szCs w:val="48"/>
                                  </w:rPr>
                                  <w:t>Displaying models in 2D and 3D</w:t>
                                </w:r>
                              </w:p>
                              <w:p w14:paraId="7EF8656A" w14:textId="77777777" w:rsidR="003B1D71" w:rsidRPr="003C532B" w:rsidRDefault="003B1D71">
                                <w:pPr>
                                  <w:rPr>
                                    <w:rFonts w:asciiTheme="majorHAnsi" w:hAnsiTheme="majorHAnsi" w:cstheme="majorHAnsi"/>
                                    <w:sz w:val="48"/>
                                    <w:szCs w:val="48"/>
                                  </w:rPr>
                                </w:pPr>
                              </w:p>
                              <w:p w14:paraId="1A57A279" w14:textId="77777777" w:rsidR="003B1D71" w:rsidRPr="003C532B" w:rsidRDefault="003B1D71">
                                <w:pPr>
                                  <w:rPr>
                                    <w:rFonts w:asciiTheme="majorHAnsi" w:hAnsiTheme="majorHAnsi" w:cstheme="majorHAnsi"/>
                                    <w:sz w:val="48"/>
                                    <w:szCs w:val="48"/>
                                  </w:rPr>
                                </w:pPr>
                                <w:r>
                                  <w:rPr>
                                    <w:rFonts w:asciiTheme="majorHAnsi" w:hAnsiTheme="majorHAnsi" w:cstheme="majorHAnsi"/>
                                    <w:sz w:val="48"/>
                                    <w:szCs w:val="48"/>
                                  </w:rPr>
                                  <w:t>A GMDSI tutorial</w:t>
                                </w:r>
                              </w:p>
                              <w:p w14:paraId="2F00C550" w14:textId="77777777" w:rsidR="003B1D71" w:rsidRDefault="003B1D71">
                                <w:pPr>
                                  <w:rPr>
                                    <w:rFonts w:asciiTheme="majorHAnsi" w:hAnsiTheme="majorHAnsi" w:cstheme="majorHAnsi"/>
                                    <w:sz w:val="36"/>
                                    <w:szCs w:val="36"/>
                                  </w:rPr>
                                </w:pPr>
                                <w:r>
                                  <w:rPr>
                                    <w:rFonts w:asciiTheme="majorHAnsi" w:hAnsiTheme="majorHAnsi" w:cstheme="majorHAnsi"/>
                                    <w:sz w:val="36"/>
                                    <w:szCs w:val="36"/>
                                  </w:rPr>
                                  <w:t>by Rui Hugman and John Doherty</w:t>
                                </w:r>
                              </w:p>
                              <w:p w14:paraId="4B9E613C" w14:textId="77777777" w:rsidR="003B1D71" w:rsidRDefault="003B1D71">
                                <w:pPr>
                                  <w:rPr>
                                    <w:rFonts w:asciiTheme="majorHAnsi" w:hAnsiTheme="majorHAnsi" w:cstheme="majorHAnsi"/>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6531F3" id="_x0000_t202" coordsize="21600,21600" o:spt="202" path="m,l,21600r21600,l21600,xe">
                    <v:stroke joinstyle="miter"/>
                    <v:path gradientshapeok="t" o:connecttype="rect"/>
                  </v:shapetype>
                  <v:shape id="_x0000_s1026" type="#_x0000_t202" style="position:absolute;left:0;text-align:left;margin-left:22.35pt;margin-top:144.1pt;width:386.35pt;height:285.7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" stroked="f">
                    <v:textbox>
                      <w:txbxContent>
                        <w:p w14:paraId="11920047" w14:textId="38B66786" w:rsidR="003B1D71" w:rsidRPr="003C532B" w:rsidRDefault="003B1D71" w:rsidP="003C532B">
                          <w:pPr>
                            <w:jc w:val="left"/>
                            <w:rPr>
                              <w:rFonts w:ascii="Doppio One" w:hAnsi="Doppio One"/>
                              <w:b/>
                              <w:bCs/>
                              <w:sz w:val="72"/>
                              <w:szCs w:val="72"/>
                            </w:rPr>
                          </w:pPr>
                          <w:r>
                            <w:rPr>
                              <w:rFonts w:ascii="Doppio One" w:hAnsi="Doppio One"/>
                              <w:b/>
                              <w:bCs/>
                              <w:sz w:val="72"/>
                              <w:szCs w:val="72"/>
                            </w:rPr>
                            <w:t>Visualisation utilities</w:t>
                          </w:r>
                        </w:p>
                        <w:p w14:paraId="2921564C" w14:textId="439F73FD" w:rsidR="003B1D71" w:rsidRPr="003C532B" w:rsidRDefault="003B1D71" w:rsidP="003C532B">
                          <w:pPr>
                            <w:jc w:val="left"/>
                            <w:rPr>
                              <w:rFonts w:ascii="Doppio One" w:hAnsi="Doppio One"/>
                              <w:b/>
                              <w:bCs/>
                              <w:sz w:val="48"/>
                              <w:szCs w:val="48"/>
                            </w:rPr>
                          </w:pPr>
                          <w:r>
                            <w:rPr>
                              <w:rFonts w:ascii="Doppio One" w:hAnsi="Doppio One"/>
                              <w:b/>
                              <w:bCs/>
                              <w:sz w:val="48"/>
                              <w:szCs w:val="48"/>
                            </w:rPr>
                            <w:t>Displaying models in 2D and 3D</w:t>
                          </w:r>
                        </w:p>
                        <w:p w14:paraId="7EF8656A" w14:textId="77777777" w:rsidR="003B1D71" w:rsidRPr="003C532B" w:rsidRDefault="003B1D71">
                          <w:pPr>
                            <w:rPr>
                              <w:rFonts w:asciiTheme="majorHAnsi" w:hAnsiTheme="majorHAnsi" w:cstheme="majorHAnsi"/>
                              <w:sz w:val="48"/>
                              <w:szCs w:val="48"/>
                            </w:rPr>
                          </w:pPr>
                        </w:p>
                        <w:p w14:paraId="1A57A279" w14:textId="77777777" w:rsidR="003B1D71" w:rsidRPr="003C532B" w:rsidRDefault="003B1D71">
                          <w:pPr>
                            <w:rPr>
                              <w:rFonts w:asciiTheme="majorHAnsi" w:hAnsiTheme="majorHAnsi" w:cstheme="majorHAnsi"/>
                              <w:sz w:val="48"/>
                              <w:szCs w:val="48"/>
                            </w:rPr>
                          </w:pPr>
                          <w:r>
                            <w:rPr>
                              <w:rFonts w:asciiTheme="majorHAnsi" w:hAnsiTheme="majorHAnsi" w:cstheme="majorHAnsi"/>
                              <w:sz w:val="48"/>
                              <w:szCs w:val="48"/>
                            </w:rPr>
                            <w:t>A GMDSI tutorial</w:t>
                          </w:r>
                        </w:p>
                        <w:p w14:paraId="2F00C550" w14:textId="77777777" w:rsidR="003B1D71" w:rsidRDefault="003B1D71">
                          <w:pPr>
                            <w:rPr>
                              <w:rFonts w:asciiTheme="majorHAnsi" w:hAnsiTheme="majorHAnsi" w:cstheme="majorHAnsi"/>
                              <w:sz w:val="36"/>
                              <w:szCs w:val="36"/>
                            </w:rPr>
                          </w:pPr>
                          <w:r>
                            <w:rPr>
                              <w:rFonts w:asciiTheme="majorHAnsi" w:hAnsiTheme="majorHAnsi" w:cstheme="majorHAnsi"/>
                              <w:sz w:val="36"/>
                              <w:szCs w:val="36"/>
                            </w:rPr>
                            <w:t>by Rui Hugman and John Doherty</w:t>
                          </w:r>
                        </w:p>
                        <w:p w14:paraId="4B9E613C" w14:textId="77777777" w:rsidR="003B1D71" w:rsidRDefault="003B1D71">
                          <w:pPr>
                            <w:rPr>
                              <w:rFonts w:asciiTheme="majorHAnsi" w:hAnsiTheme="majorHAnsi" w:cstheme="majorHAnsi"/>
                              <w:sz w:val="36"/>
                              <w:szCs w:val="36"/>
                            </w:rPr>
                          </w:pPr>
                        </w:p>
                      </w:txbxContent>
                    </v:textbox>
                    <w10:wrap type="square" anchorx="page"/>
                    <w10:anchorlock/>
                  </v:shape>
                </w:pict>
              </mc:Fallback>
            </mc:AlternateContent>
          </w:r>
        </w:p>
        <w:p w14:paraId="68B4B58D" w14:textId="77777777" w:rsidR="00DB5072" w:rsidRDefault="00FB02A1" w:rsidP="00FE2139">
          <w:pPr>
            <w:pStyle w:val="Heading1"/>
          </w:pPr>
          <w:r>
            <w:br w:type="page"/>
          </w:r>
          <w:bookmarkStart w:id="0" w:name="_Toc47008223"/>
        </w:p>
        <w:p w14:paraId="77A5C713" w14:textId="77777777" w:rsidR="00DB5072" w:rsidRPr="00FE2139" w:rsidRDefault="00DB5072" w:rsidP="00FE2139"/>
        <w:p w14:paraId="2DD31BF0" w14:textId="77777777" w:rsidR="00DB5072" w:rsidRPr="00FE2139" w:rsidRDefault="00DB5072" w:rsidP="00FE2139"/>
        <w:p w14:paraId="16E39FBB" w14:textId="77777777" w:rsidR="00DB5072" w:rsidRPr="00FE2139" w:rsidRDefault="00DB5072" w:rsidP="00FE2139"/>
        <w:p w14:paraId="35737EBC" w14:textId="77777777" w:rsidR="00DB5072" w:rsidRPr="00FE2139" w:rsidRDefault="00DB5072" w:rsidP="00FE2139"/>
        <w:p w14:paraId="2AD1B5CF" w14:textId="77777777" w:rsidR="00DB5072" w:rsidRPr="00FE2139" w:rsidRDefault="00DB5072" w:rsidP="00FE2139"/>
        <w:p w14:paraId="4A3892ED" w14:textId="77777777" w:rsidR="00E520C3" w:rsidRDefault="00E520C3" w:rsidP="00E520C3"/>
        <w:p w14:paraId="776967EF" w14:textId="77777777" w:rsidR="00FE2139" w:rsidRDefault="00FE2139" w:rsidP="00E520C3"/>
        <w:p w14:paraId="21C533DD" w14:textId="77777777" w:rsidR="00FE2139" w:rsidRDefault="00FE2139" w:rsidP="00E520C3"/>
        <w:p w14:paraId="25635877" w14:textId="77777777" w:rsidR="00FE2139" w:rsidRDefault="00FE2139" w:rsidP="00E520C3"/>
        <w:p w14:paraId="6F458307" w14:textId="77777777" w:rsidR="00FE2139" w:rsidRDefault="00FE2139" w:rsidP="00E520C3"/>
        <w:p w14:paraId="58C08D6A" w14:textId="3C5B1784" w:rsidR="00E520C3" w:rsidRDefault="00E520C3" w:rsidP="00E520C3"/>
        <w:p w14:paraId="0DA1F2C1" w14:textId="4D34C865" w:rsidR="002C0C82" w:rsidRDefault="002C0C82" w:rsidP="00E520C3"/>
        <w:p w14:paraId="7CF8A221" w14:textId="6970CB37" w:rsidR="002C0C82" w:rsidRDefault="002C0C82" w:rsidP="00E520C3"/>
        <w:p w14:paraId="2730E74E" w14:textId="1A266B83" w:rsidR="002C0C82" w:rsidRDefault="002C0C82" w:rsidP="00E520C3"/>
        <w:p w14:paraId="6714A4AD" w14:textId="1DFE7F7B" w:rsidR="002C0C82" w:rsidRDefault="002C0C82" w:rsidP="00E520C3"/>
        <w:p w14:paraId="476D441C" w14:textId="77777777" w:rsidR="002C0C82" w:rsidRPr="00E520C3" w:rsidRDefault="002C0C82" w:rsidP="00E520C3"/>
        <w:p w14:paraId="377BD0D2" w14:textId="77777777" w:rsidR="002C0C82" w:rsidRDefault="002C0C82" w:rsidP="00FE2139">
          <w:pPr>
            <w:pStyle w:val="TOCHeading"/>
          </w:pPr>
        </w:p>
        <w:p w14:paraId="36AAE2D6" w14:textId="77777777" w:rsidR="002C0C82" w:rsidRDefault="002C0C82" w:rsidP="00FE2139">
          <w:pPr>
            <w:pStyle w:val="TOCHeading"/>
          </w:pPr>
        </w:p>
        <w:p w14:paraId="6DFE0EAC" w14:textId="54CCEA28" w:rsidR="00DB5072" w:rsidRPr="00E520C3" w:rsidRDefault="00814F56" w:rsidP="00FE2139">
          <w:pPr>
            <w:pStyle w:val="TOCHeading"/>
          </w:pPr>
          <w:r w:rsidRPr="00E520C3">
            <w:t>Published By</w:t>
          </w:r>
        </w:p>
        <w:p w14:paraId="4685BD4B" w14:textId="77777777" w:rsidR="00814F56" w:rsidRDefault="00814F56" w:rsidP="00E520C3">
          <w:pPr>
            <w:spacing w:before="0" w:after="0" w:line="240" w:lineRule="auto"/>
            <w:rPr>
              <w:rFonts w:ascii="Arial" w:hAnsi="Arial"/>
              <w:bCs/>
              <w:sz w:val="18"/>
              <w:u w:color="7F7F7F" w:themeColor="text1" w:themeTint="80"/>
            </w:rPr>
          </w:pPr>
          <w:r w:rsidRPr="00E520C3">
            <w:rPr>
              <w:rFonts w:ascii="Arial" w:hAnsi="Arial"/>
              <w:bCs/>
              <w:sz w:val="18"/>
              <w:u w:color="7F7F7F" w:themeColor="text1" w:themeTint="80"/>
            </w:rPr>
            <w:t xml:space="preserve">The National Centre </w:t>
          </w:r>
          <w:r w:rsidR="00E520C3" w:rsidRPr="00E520C3">
            <w:rPr>
              <w:rFonts w:ascii="Arial" w:hAnsi="Arial"/>
              <w:bCs/>
              <w:sz w:val="18"/>
              <w:u w:color="7F7F7F" w:themeColor="text1" w:themeTint="80"/>
            </w:rPr>
            <w:t>for Groundwater Research and Training</w:t>
          </w:r>
        </w:p>
        <w:p w14:paraId="13BBB3CD" w14:textId="77777777" w:rsid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C/O Flinders University</w:t>
          </w:r>
        </w:p>
        <w:p w14:paraId="22ED72E0" w14:textId="77777777" w:rsid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GPO Box 2100</w:t>
          </w:r>
        </w:p>
        <w:p w14:paraId="0A5CC615" w14:textId="77777777" w:rsid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Adelaide SA 5001</w:t>
          </w:r>
        </w:p>
        <w:p w14:paraId="2427CAC7" w14:textId="77777777" w:rsidR="00E520C3" w:rsidRP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+61 8 8201 2193</w:t>
          </w:r>
          <w:bookmarkStart w:id="1" w:name="_Hlk49775275"/>
        </w:p>
        <w:p w14:paraId="259B0225" w14:textId="77777777" w:rsidR="00E520C3" w:rsidRPr="00E520C3" w:rsidRDefault="00DB5072" w:rsidP="00FE2139">
          <w:pPr>
            <w:pStyle w:val="TOCHeading"/>
          </w:pPr>
          <w:r w:rsidRPr="00E520C3">
            <w:t>Disclaime</w:t>
          </w:r>
          <w:r w:rsidR="00E520C3" w:rsidRPr="00E520C3">
            <w:t>R</w:t>
          </w:r>
        </w:p>
        <w:p w14:paraId="21045484" w14:textId="670F60BB" w:rsidR="002C0C82" w:rsidRDefault="00814F56" w:rsidP="002C0C82">
          <w:pPr>
            <w:rPr>
              <w:sz w:val="18"/>
              <w:szCs w:val="18"/>
              <w:u w:color="7F7F7F" w:themeColor="text1" w:themeTint="80"/>
            </w:rPr>
          </w:pPr>
          <w:r w:rsidRPr="00E520C3">
            <w:rPr>
              <w:sz w:val="18"/>
              <w:szCs w:val="18"/>
              <w:u w:color="7F7F7F" w:themeColor="text1" w:themeTint="80"/>
            </w:rPr>
            <w:t>The National Centre for Groundwater Research and Training, Flinders University advises that the information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w:t>
          </w:r>
          <w:bookmarkStart w:id="2" w:name="_Toc49427457"/>
          <w:bookmarkEnd w:id="1"/>
        </w:p>
        <w:p w14:paraId="53FEC17F" w14:textId="77777777" w:rsidR="002C0C82" w:rsidRDefault="002C0C82">
          <w:pPr>
            <w:spacing w:before="0"/>
            <w:rPr>
              <w:sz w:val="18"/>
              <w:szCs w:val="18"/>
              <w:u w:color="7F7F7F" w:themeColor="text1" w:themeTint="80"/>
            </w:rPr>
          </w:pPr>
          <w:r>
            <w:rPr>
              <w:sz w:val="18"/>
              <w:szCs w:val="18"/>
              <w:u w:color="7F7F7F" w:themeColor="text1" w:themeTint="80"/>
            </w:rPr>
            <w:br w:type="page"/>
          </w:r>
        </w:p>
        <w:p w14:paraId="78CE9F35" w14:textId="45DAC960" w:rsidR="00FB02A1" w:rsidRPr="00FE2139" w:rsidRDefault="00FB02A1" w:rsidP="00FE2139">
          <w:pPr>
            <w:pStyle w:val="TOCHeading"/>
          </w:pPr>
          <w:r w:rsidRPr="00FE2139">
            <w:lastRenderedPageBreak/>
            <w:t>Preface</w:t>
          </w:r>
          <w:bookmarkEnd w:id="0"/>
          <w:bookmarkEnd w:id="2"/>
          <w:r w:rsidRPr="00FE2139">
            <w:t xml:space="preserve"> </w:t>
          </w:r>
        </w:p>
        <w:p w14:paraId="29BEBBCD" w14:textId="77777777" w:rsidR="000664BA" w:rsidRDefault="000664BA" w:rsidP="000664BA">
          <w:bookmarkStart w:id="3" w:name="_Hlk55804536"/>
          <w:r w:rsidRPr="0030719D">
            <w:t xml:space="preserve">The Groundwater Modelling Decision Support Initiative (GMDSI) is an industry-funded and industry-aligned project focused on improving the role that groundwater modelling plays in supporting environmental management and decision-making. </w:t>
          </w:r>
        </w:p>
        <w:p w14:paraId="15377194" w14:textId="5864D9BF" w:rsidR="000664BA" w:rsidRDefault="000664BA" w:rsidP="000664BA">
          <w:r w:rsidRPr="0030719D">
            <w:t xml:space="preserve">Over the life of the project, </w:t>
          </w:r>
          <w:r>
            <w:t>GMDSI</w:t>
          </w:r>
          <w:r w:rsidRPr="0030719D">
            <w:t xml:space="preserve"> will produce a</w:t>
          </w:r>
          <w:r>
            <w:t xml:space="preserve"> suite of tutorials. These are intended to assist modellers in setting up and using model-partner software in ways that support the decision-support imperatives of data assimilation and uncertainty quantification. Not only will they focus on software usage details. They will also suggest ways in which the ideas behind the software which they demonstrate can be put into practice in everyday</w:t>
          </w:r>
          <w:r w:rsidR="0075178D">
            <w:t>,</w:t>
          </w:r>
          <w:r>
            <w:t xml:space="preserve"> real-world modelling contexts.</w:t>
          </w:r>
          <w:r w:rsidDel="00635D2C">
            <w:t xml:space="preserve"> </w:t>
          </w:r>
        </w:p>
        <w:p w14:paraId="0B0D06E5" w14:textId="5B799496" w:rsidR="000664BA" w:rsidRPr="0030719D" w:rsidRDefault="000664BA" w:rsidP="000664BA">
          <w:r>
            <w:t>GMDSI tutorials are designed to be modular and independent of each other. Each tutorial addresses its own specific modelling topic. Hence there is no need to work through them in a pre-ordained sequence. That being said, they also complement each other. Many employ</w:t>
          </w:r>
          <w:r w:rsidR="0075178D">
            <w:t xml:space="preserve"> variations of the</w:t>
          </w:r>
          <w:r>
            <w:t xml:space="preserve"> same synthetic case and are based on the same simulator (MODFLOW 6). Utility software from the PEST suite is </w:t>
          </w:r>
          <w:r w:rsidR="0075178D">
            <w:t xml:space="preserve">used </w:t>
          </w:r>
          <w:r>
            <w:t xml:space="preserve">extensively to assist in model parameterization, objective function definition and general PEST/PEST++ setup. Some tutorials focus on the use of PEST and PEST++, while others focus on ancillary issues such as introducing transient recharge to a groundwater model and visualization of a model’s grid, </w:t>
          </w:r>
          <w:r w:rsidR="005E4B2C">
            <w:t>parameterization,</w:t>
          </w:r>
          <w:r>
            <w:t xml:space="preserve"> and calculated states. </w:t>
          </w:r>
        </w:p>
        <w:p w14:paraId="0DCE47A7" w14:textId="62462D86" w:rsidR="000664BA" w:rsidRDefault="000664BA" w:rsidP="000664BA">
          <w:r>
            <w:t xml:space="preserve">The authors of GMDSI tutorials do not claim that the workflows and methodologies that are described in these tutorials comprise the best approach to decision-support modelling. Their desire is to introduce modellers, and those who are interested in modelling, to concepts and tools that can improve the role that simulation plays in decision-support. Meanwhile, the workflows attempt to demonstrate the innovative and practical use of widely available, public domain and commonly used software in ways that do not require extensive modelling experience nor an extensive modelling skillset. </w:t>
          </w:r>
          <w:r w:rsidR="0075178D">
            <w:t>However</w:t>
          </w:r>
          <w:r>
            <w:t>, users who are adept at programming can readily extend the workflows for more creative deployment in their own modelling contexts.</w:t>
          </w:r>
        </w:p>
        <w:p w14:paraId="3D9F7795" w14:textId="77777777" w:rsidR="000664BA" w:rsidRDefault="000664BA" w:rsidP="000664BA">
          <w:r>
            <w:t>We thank and acknowledge our collaborators, and GMDSI project funders, for making these tutorials possible.</w:t>
          </w:r>
        </w:p>
        <w:p w14:paraId="29BB6586" w14:textId="77777777" w:rsidR="000664BA" w:rsidRDefault="000664BA" w:rsidP="000664BA">
          <w:r>
            <w:t>Rui Hugman</w:t>
          </w:r>
        </w:p>
        <w:p w14:paraId="153289B8" w14:textId="77777777" w:rsidR="007B2F1A" w:rsidRDefault="000664BA" w:rsidP="000664BA">
          <w:pPr>
            <w:sectPr w:rsidR="007B2F1A" w:rsidSect="00DB5072">
              <w:footerReference w:type="default" r:id="rId13"/>
              <w:footerReference w:type="first" r:id="rId14"/>
              <w:pgSz w:w="11906" w:h="16838"/>
              <w:pgMar w:top="1440" w:right="1440" w:bottom="1134" w:left="1440" w:header="708" w:footer="708" w:gutter="0"/>
              <w:cols w:space="708"/>
              <w:docGrid w:linePitch="360"/>
            </w:sectPr>
          </w:pPr>
          <w:r>
            <w:t>John Doherty</w:t>
          </w:r>
        </w:p>
        <w:bookmarkEnd w:id="3" w:displacedByCustomXml="next"/>
        <w:sdt>
          <w:sdtPr>
            <w:rPr>
              <w:rFonts w:asciiTheme="minorHAnsi" w:eastAsiaTheme="minorHAnsi" w:hAnsiTheme="minorHAnsi" w:cstheme="minorBidi"/>
              <w:bCs w:val="0"/>
              <w:caps w:val="0"/>
              <w:spacing w:val="0"/>
              <w:sz w:val="22"/>
              <w:szCs w:val="22"/>
            </w:rPr>
            <w:id w:val="-529347126"/>
            <w:docPartObj>
              <w:docPartGallery w:val="Table of Contents"/>
              <w:docPartUnique/>
            </w:docPartObj>
          </w:sdtPr>
          <w:sdtEndPr>
            <w:rPr>
              <w:b/>
              <w:noProof/>
            </w:rPr>
          </w:sdtEndPr>
          <w:sdtContent>
            <w:p w14:paraId="4EDA089F" w14:textId="77777777" w:rsidR="00A260FE" w:rsidRPr="00FE2139" w:rsidRDefault="00A260FE" w:rsidP="00FE2139">
              <w:pPr>
                <w:pStyle w:val="TOCHeading"/>
              </w:pPr>
              <w:r w:rsidRPr="00FE2139">
                <w:t>Contents</w:t>
              </w:r>
            </w:p>
            <w:p w14:paraId="426CBEF7" w14:textId="4846636F" w:rsidR="00CE393E" w:rsidRDefault="00A260FE">
              <w:pPr>
                <w:pStyle w:val="TOC1"/>
                <w:tabs>
                  <w:tab w:val="left" w:pos="440"/>
                  <w:tab w:val="right" w:leader="dot" w:pos="9016"/>
                </w:tabs>
                <w:rPr>
                  <w:rFonts w:eastAsiaTheme="minorEastAsia"/>
                  <w:noProof/>
                  <w:lang w:val="en-ZA" w:eastAsia="en-ZA"/>
                </w:rPr>
              </w:pPr>
              <w:r>
                <w:fldChar w:fldCharType="begin"/>
              </w:r>
              <w:r>
                <w:instrText xml:space="preserve"> TOC \o "1-3" \h \z \u </w:instrText>
              </w:r>
              <w:r>
                <w:fldChar w:fldCharType="separate"/>
              </w:r>
              <w:hyperlink w:anchor="_Toc55827863" w:history="1">
                <w:r w:rsidR="00CE393E" w:rsidRPr="00422456">
                  <w:rPr>
                    <w:rStyle w:val="Hyperlink"/>
                    <w:noProof/>
                    <w14:scene3d>
                      <w14:camera w14:prst="orthographicFront"/>
                      <w14:lightRig w14:rig="threePt" w14:dir="t">
                        <w14:rot w14:lat="0" w14:lon="0" w14:rev="0"/>
                      </w14:lightRig>
                    </w14:scene3d>
                  </w:rPr>
                  <w:t>1.</w:t>
                </w:r>
                <w:r w:rsidR="00CE393E">
                  <w:rPr>
                    <w:rFonts w:eastAsiaTheme="minorEastAsia"/>
                    <w:noProof/>
                    <w:lang w:val="en-ZA" w:eastAsia="en-ZA"/>
                  </w:rPr>
                  <w:tab/>
                </w:r>
                <w:r w:rsidR="00CE393E" w:rsidRPr="00422456">
                  <w:rPr>
                    <w:rStyle w:val="Hyperlink"/>
                    <w:noProof/>
                  </w:rPr>
                  <w:t>Introduction</w:t>
                </w:r>
                <w:r w:rsidR="00CE393E">
                  <w:rPr>
                    <w:noProof/>
                    <w:webHidden/>
                  </w:rPr>
                  <w:tab/>
                </w:r>
                <w:r w:rsidR="00CE393E">
                  <w:rPr>
                    <w:noProof/>
                    <w:webHidden/>
                  </w:rPr>
                  <w:fldChar w:fldCharType="begin"/>
                </w:r>
                <w:r w:rsidR="00CE393E">
                  <w:rPr>
                    <w:noProof/>
                    <w:webHidden/>
                  </w:rPr>
                  <w:instrText xml:space="preserve"> PAGEREF _Toc55827863 \h </w:instrText>
                </w:r>
                <w:r w:rsidR="00CE393E">
                  <w:rPr>
                    <w:noProof/>
                    <w:webHidden/>
                  </w:rPr>
                </w:r>
                <w:r w:rsidR="00CE393E">
                  <w:rPr>
                    <w:noProof/>
                    <w:webHidden/>
                  </w:rPr>
                  <w:fldChar w:fldCharType="separate"/>
                </w:r>
                <w:r w:rsidR="00693A83">
                  <w:rPr>
                    <w:noProof/>
                    <w:webHidden/>
                  </w:rPr>
                  <w:t>5</w:t>
                </w:r>
                <w:r w:rsidR="00CE393E">
                  <w:rPr>
                    <w:noProof/>
                    <w:webHidden/>
                  </w:rPr>
                  <w:fldChar w:fldCharType="end"/>
                </w:r>
              </w:hyperlink>
            </w:p>
            <w:p w14:paraId="60E6CF0A" w14:textId="13C0483F" w:rsidR="00CE393E" w:rsidRDefault="00CE393E">
              <w:pPr>
                <w:pStyle w:val="TOC2"/>
                <w:tabs>
                  <w:tab w:val="left" w:pos="880"/>
                  <w:tab w:val="right" w:leader="dot" w:pos="9016"/>
                </w:tabs>
                <w:rPr>
                  <w:rFonts w:eastAsiaTheme="minorEastAsia"/>
                  <w:noProof/>
                  <w:lang w:val="en-ZA" w:eastAsia="en-ZA"/>
                </w:rPr>
              </w:pPr>
              <w:hyperlink w:anchor="_Toc55827864" w:history="1">
                <w:r w:rsidRPr="00422456">
                  <w:rPr>
                    <w:rStyle w:val="Hyperlink"/>
                    <w:noProof/>
                    <w14:scene3d>
                      <w14:camera w14:prst="orthographicFront"/>
                      <w14:lightRig w14:rig="threePt" w14:dir="t">
                        <w14:rot w14:lat="0" w14:lon="0" w14:rev="0"/>
                      </w14:lightRig>
                    </w14:scene3d>
                  </w:rPr>
                  <w:t>1.1</w:t>
                </w:r>
                <w:r>
                  <w:rPr>
                    <w:rFonts w:eastAsiaTheme="minorEastAsia"/>
                    <w:noProof/>
                    <w:lang w:val="en-ZA" w:eastAsia="en-ZA"/>
                  </w:rPr>
                  <w:tab/>
                </w:r>
                <w:r w:rsidRPr="00422456">
                  <w:rPr>
                    <w:rStyle w:val="Hyperlink"/>
                    <w:noProof/>
                  </w:rPr>
                  <w:t>The software</w:t>
                </w:r>
                <w:r>
                  <w:rPr>
                    <w:noProof/>
                    <w:webHidden/>
                  </w:rPr>
                  <w:tab/>
                </w:r>
                <w:r>
                  <w:rPr>
                    <w:noProof/>
                    <w:webHidden/>
                  </w:rPr>
                  <w:fldChar w:fldCharType="begin"/>
                </w:r>
                <w:r>
                  <w:rPr>
                    <w:noProof/>
                    <w:webHidden/>
                  </w:rPr>
                  <w:instrText xml:space="preserve"> PAGEREF _Toc55827864 \h </w:instrText>
                </w:r>
                <w:r>
                  <w:rPr>
                    <w:noProof/>
                    <w:webHidden/>
                  </w:rPr>
                </w:r>
                <w:r>
                  <w:rPr>
                    <w:noProof/>
                    <w:webHidden/>
                  </w:rPr>
                  <w:fldChar w:fldCharType="separate"/>
                </w:r>
                <w:r w:rsidR="00693A83">
                  <w:rPr>
                    <w:noProof/>
                    <w:webHidden/>
                  </w:rPr>
                  <w:t>5</w:t>
                </w:r>
                <w:r>
                  <w:rPr>
                    <w:noProof/>
                    <w:webHidden/>
                  </w:rPr>
                  <w:fldChar w:fldCharType="end"/>
                </w:r>
              </w:hyperlink>
            </w:p>
            <w:p w14:paraId="11A18D26" w14:textId="6C5EC948" w:rsidR="00CE393E" w:rsidRDefault="00CE393E">
              <w:pPr>
                <w:pStyle w:val="TOC1"/>
                <w:tabs>
                  <w:tab w:val="left" w:pos="440"/>
                  <w:tab w:val="right" w:leader="dot" w:pos="9016"/>
                </w:tabs>
                <w:rPr>
                  <w:rFonts w:eastAsiaTheme="minorEastAsia"/>
                  <w:noProof/>
                  <w:lang w:val="en-ZA" w:eastAsia="en-ZA"/>
                </w:rPr>
              </w:pPr>
              <w:hyperlink w:anchor="_Toc55827865" w:history="1">
                <w:r w:rsidRPr="00422456">
                  <w:rPr>
                    <w:rStyle w:val="Hyperlink"/>
                    <w:noProof/>
                    <w14:scene3d>
                      <w14:camera w14:prst="orthographicFront"/>
                      <w14:lightRig w14:rig="threePt" w14:dir="t">
                        <w14:rot w14:lat="0" w14:lon="0" w14:rev="0"/>
                      </w14:lightRig>
                    </w14:scene3d>
                  </w:rPr>
                  <w:t>2.</w:t>
                </w:r>
                <w:r>
                  <w:rPr>
                    <w:rFonts w:eastAsiaTheme="minorEastAsia"/>
                    <w:noProof/>
                    <w:lang w:val="en-ZA" w:eastAsia="en-ZA"/>
                  </w:rPr>
                  <w:tab/>
                </w:r>
                <w:r w:rsidRPr="00422456">
                  <w:rPr>
                    <w:rStyle w:val="Hyperlink"/>
                    <w:noProof/>
                  </w:rPr>
                  <w:t>Displaying a model in A GIS</w:t>
                </w:r>
                <w:r>
                  <w:rPr>
                    <w:noProof/>
                    <w:webHidden/>
                  </w:rPr>
                  <w:tab/>
                </w:r>
                <w:r>
                  <w:rPr>
                    <w:noProof/>
                    <w:webHidden/>
                  </w:rPr>
                  <w:fldChar w:fldCharType="begin"/>
                </w:r>
                <w:r>
                  <w:rPr>
                    <w:noProof/>
                    <w:webHidden/>
                  </w:rPr>
                  <w:instrText xml:space="preserve"> PAGEREF _Toc55827865 \h </w:instrText>
                </w:r>
                <w:r>
                  <w:rPr>
                    <w:noProof/>
                    <w:webHidden/>
                  </w:rPr>
                </w:r>
                <w:r>
                  <w:rPr>
                    <w:noProof/>
                    <w:webHidden/>
                  </w:rPr>
                  <w:fldChar w:fldCharType="separate"/>
                </w:r>
                <w:r w:rsidR="00693A83">
                  <w:rPr>
                    <w:noProof/>
                    <w:webHidden/>
                  </w:rPr>
                  <w:t>6</w:t>
                </w:r>
                <w:r>
                  <w:rPr>
                    <w:noProof/>
                    <w:webHidden/>
                  </w:rPr>
                  <w:fldChar w:fldCharType="end"/>
                </w:r>
              </w:hyperlink>
            </w:p>
            <w:p w14:paraId="7DB0AE76" w14:textId="7E1F411F" w:rsidR="00CE393E" w:rsidRDefault="00CE393E">
              <w:pPr>
                <w:pStyle w:val="TOC2"/>
                <w:tabs>
                  <w:tab w:val="left" w:pos="880"/>
                  <w:tab w:val="right" w:leader="dot" w:pos="9016"/>
                </w:tabs>
                <w:rPr>
                  <w:rFonts w:eastAsiaTheme="minorEastAsia"/>
                  <w:noProof/>
                  <w:lang w:val="en-ZA" w:eastAsia="en-ZA"/>
                </w:rPr>
              </w:pPr>
              <w:hyperlink w:anchor="_Toc55827866" w:history="1">
                <w:r w:rsidRPr="00422456">
                  <w:rPr>
                    <w:rStyle w:val="Hyperlink"/>
                    <w:noProof/>
                    <w14:scene3d>
                      <w14:camera w14:prst="orthographicFront"/>
                      <w14:lightRig w14:rig="threePt" w14:dir="t">
                        <w14:rot w14:lat="0" w14:lon="0" w14:rev="0"/>
                      </w14:lightRig>
                    </w14:scene3d>
                  </w:rPr>
                  <w:t>2.1</w:t>
                </w:r>
                <w:r>
                  <w:rPr>
                    <w:rFonts w:eastAsiaTheme="minorEastAsia"/>
                    <w:noProof/>
                    <w:lang w:val="en-ZA" w:eastAsia="en-ZA"/>
                  </w:rPr>
                  <w:tab/>
                </w:r>
                <w:r w:rsidRPr="00422456">
                  <w:rPr>
                    <w:rStyle w:val="Hyperlink"/>
                    <w:noProof/>
                  </w:rPr>
                  <w:t>Visualising the grid geometry</w:t>
                </w:r>
                <w:r>
                  <w:rPr>
                    <w:noProof/>
                    <w:webHidden/>
                  </w:rPr>
                  <w:tab/>
                </w:r>
                <w:r>
                  <w:rPr>
                    <w:noProof/>
                    <w:webHidden/>
                  </w:rPr>
                  <w:fldChar w:fldCharType="begin"/>
                </w:r>
                <w:r>
                  <w:rPr>
                    <w:noProof/>
                    <w:webHidden/>
                  </w:rPr>
                  <w:instrText xml:space="preserve"> PAGEREF _Toc55827866 \h </w:instrText>
                </w:r>
                <w:r>
                  <w:rPr>
                    <w:noProof/>
                    <w:webHidden/>
                  </w:rPr>
                </w:r>
                <w:r>
                  <w:rPr>
                    <w:noProof/>
                    <w:webHidden/>
                  </w:rPr>
                  <w:fldChar w:fldCharType="separate"/>
                </w:r>
                <w:r w:rsidR="00693A83">
                  <w:rPr>
                    <w:noProof/>
                    <w:webHidden/>
                  </w:rPr>
                  <w:t>6</w:t>
                </w:r>
                <w:r>
                  <w:rPr>
                    <w:noProof/>
                    <w:webHidden/>
                  </w:rPr>
                  <w:fldChar w:fldCharType="end"/>
                </w:r>
              </w:hyperlink>
            </w:p>
            <w:p w14:paraId="7E21E5E4" w14:textId="24A42266" w:rsidR="00CE393E" w:rsidRDefault="00CE393E">
              <w:pPr>
                <w:pStyle w:val="TOC2"/>
                <w:tabs>
                  <w:tab w:val="left" w:pos="880"/>
                  <w:tab w:val="right" w:leader="dot" w:pos="9016"/>
                </w:tabs>
                <w:rPr>
                  <w:rFonts w:eastAsiaTheme="minorEastAsia"/>
                  <w:noProof/>
                  <w:lang w:val="en-ZA" w:eastAsia="en-ZA"/>
                </w:rPr>
              </w:pPr>
              <w:hyperlink w:anchor="_Toc55827867" w:history="1">
                <w:r w:rsidRPr="00422456">
                  <w:rPr>
                    <w:rStyle w:val="Hyperlink"/>
                    <w:noProof/>
                    <w14:scene3d>
                      <w14:camera w14:prst="orthographicFront"/>
                      <w14:lightRig w14:rig="threePt" w14:dir="t">
                        <w14:rot w14:lat="0" w14:lon="0" w14:rev="0"/>
                      </w14:lightRig>
                    </w14:scene3d>
                  </w:rPr>
                  <w:t>2.2</w:t>
                </w:r>
                <w:r>
                  <w:rPr>
                    <w:rFonts w:eastAsiaTheme="minorEastAsia"/>
                    <w:noProof/>
                    <w:lang w:val="en-ZA" w:eastAsia="en-ZA"/>
                  </w:rPr>
                  <w:tab/>
                </w:r>
                <w:r w:rsidRPr="00422456">
                  <w:rPr>
                    <w:rStyle w:val="Hyperlink"/>
                    <w:noProof/>
                  </w:rPr>
                  <w:t>Visualising model boundary-conditions</w:t>
                </w:r>
                <w:r>
                  <w:rPr>
                    <w:noProof/>
                    <w:webHidden/>
                  </w:rPr>
                  <w:tab/>
                </w:r>
                <w:r>
                  <w:rPr>
                    <w:noProof/>
                    <w:webHidden/>
                  </w:rPr>
                  <w:fldChar w:fldCharType="begin"/>
                </w:r>
                <w:r>
                  <w:rPr>
                    <w:noProof/>
                    <w:webHidden/>
                  </w:rPr>
                  <w:instrText xml:space="preserve"> PAGEREF _Toc55827867 \h </w:instrText>
                </w:r>
                <w:r>
                  <w:rPr>
                    <w:noProof/>
                    <w:webHidden/>
                  </w:rPr>
                </w:r>
                <w:r>
                  <w:rPr>
                    <w:noProof/>
                    <w:webHidden/>
                  </w:rPr>
                  <w:fldChar w:fldCharType="separate"/>
                </w:r>
                <w:r w:rsidR="00693A83">
                  <w:rPr>
                    <w:noProof/>
                    <w:webHidden/>
                  </w:rPr>
                  <w:t>8</w:t>
                </w:r>
                <w:r>
                  <w:rPr>
                    <w:noProof/>
                    <w:webHidden/>
                  </w:rPr>
                  <w:fldChar w:fldCharType="end"/>
                </w:r>
              </w:hyperlink>
            </w:p>
            <w:p w14:paraId="757D53EF" w14:textId="70555B68" w:rsidR="00CE393E" w:rsidRDefault="00CE393E">
              <w:pPr>
                <w:pStyle w:val="TOC2"/>
                <w:tabs>
                  <w:tab w:val="left" w:pos="880"/>
                  <w:tab w:val="right" w:leader="dot" w:pos="9016"/>
                </w:tabs>
                <w:rPr>
                  <w:rFonts w:eastAsiaTheme="minorEastAsia"/>
                  <w:noProof/>
                  <w:lang w:val="en-ZA" w:eastAsia="en-ZA"/>
                </w:rPr>
              </w:pPr>
              <w:hyperlink w:anchor="_Toc55827868" w:history="1">
                <w:r w:rsidRPr="00422456">
                  <w:rPr>
                    <w:rStyle w:val="Hyperlink"/>
                    <w:noProof/>
                    <w14:scene3d>
                      <w14:camera w14:prst="orthographicFront"/>
                      <w14:lightRig w14:rig="threePt" w14:dir="t">
                        <w14:rot w14:lat="0" w14:lon="0" w14:rev="0"/>
                      </w14:lightRig>
                    </w14:scene3d>
                  </w:rPr>
                  <w:t>2.3</w:t>
                </w:r>
                <w:r>
                  <w:rPr>
                    <w:rFonts w:eastAsiaTheme="minorEastAsia"/>
                    <w:noProof/>
                    <w:lang w:val="en-ZA" w:eastAsia="en-ZA"/>
                  </w:rPr>
                  <w:tab/>
                </w:r>
                <w:r w:rsidRPr="00422456">
                  <w:rPr>
                    <w:rStyle w:val="Hyperlink"/>
                    <w:noProof/>
                  </w:rPr>
                  <w:t>Visualising model properties</w:t>
                </w:r>
                <w:r>
                  <w:rPr>
                    <w:noProof/>
                    <w:webHidden/>
                  </w:rPr>
                  <w:tab/>
                </w:r>
                <w:r>
                  <w:rPr>
                    <w:noProof/>
                    <w:webHidden/>
                  </w:rPr>
                  <w:fldChar w:fldCharType="begin"/>
                </w:r>
                <w:r>
                  <w:rPr>
                    <w:noProof/>
                    <w:webHidden/>
                  </w:rPr>
                  <w:instrText xml:space="preserve"> PAGEREF _Toc55827868 \h </w:instrText>
                </w:r>
                <w:r>
                  <w:rPr>
                    <w:noProof/>
                    <w:webHidden/>
                  </w:rPr>
                </w:r>
                <w:r>
                  <w:rPr>
                    <w:noProof/>
                    <w:webHidden/>
                  </w:rPr>
                  <w:fldChar w:fldCharType="separate"/>
                </w:r>
                <w:r w:rsidR="00693A83">
                  <w:rPr>
                    <w:noProof/>
                    <w:webHidden/>
                  </w:rPr>
                  <w:t>10</w:t>
                </w:r>
                <w:r>
                  <w:rPr>
                    <w:noProof/>
                    <w:webHidden/>
                  </w:rPr>
                  <w:fldChar w:fldCharType="end"/>
                </w:r>
              </w:hyperlink>
            </w:p>
            <w:p w14:paraId="6409FE9E" w14:textId="4B7F3067" w:rsidR="00CE393E" w:rsidRDefault="00CE393E">
              <w:pPr>
                <w:pStyle w:val="TOC2"/>
                <w:tabs>
                  <w:tab w:val="left" w:pos="880"/>
                  <w:tab w:val="right" w:leader="dot" w:pos="9016"/>
                </w:tabs>
                <w:rPr>
                  <w:rFonts w:eastAsiaTheme="minorEastAsia"/>
                  <w:noProof/>
                  <w:lang w:val="en-ZA" w:eastAsia="en-ZA"/>
                </w:rPr>
              </w:pPr>
              <w:hyperlink w:anchor="_Toc55827869" w:history="1">
                <w:r w:rsidRPr="00422456">
                  <w:rPr>
                    <w:rStyle w:val="Hyperlink"/>
                    <w:noProof/>
                    <w14:scene3d>
                      <w14:camera w14:prst="orthographicFront"/>
                      <w14:lightRig w14:rig="threePt" w14:dir="t">
                        <w14:rot w14:lat="0" w14:lon="0" w14:rev="0"/>
                      </w14:lightRig>
                    </w14:scene3d>
                  </w:rPr>
                  <w:t>2.4</w:t>
                </w:r>
                <w:r>
                  <w:rPr>
                    <w:rFonts w:eastAsiaTheme="minorEastAsia"/>
                    <w:noProof/>
                    <w:lang w:val="en-ZA" w:eastAsia="en-ZA"/>
                  </w:rPr>
                  <w:tab/>
                </w:r>
                <w:r w:rsidRPr="00422456">
                  <w:rPr>
                    <w:rStyle w:val="Hyperlink"/>
                    <w:noProof/>
                  </w:rPr>
                  <w:t>Visualising model results</w:t>
                </w:r>
                <w:r>
                  <w:rPr>
                    <w:noProof/>
                    <w:webHidden/>
                  </w:rPr>
                  <w:tab/>
                </w:r>
                <w:r>
                  <w:rPr>
                    <w:noProof/>
                    <w:webHidden/>
                  </w:rPr>
                  <w:fldChar w:fldCharType="begin"/>
                </w:r>
                <w:r>
                  <w:rPr>
                    <w:noProof/>
                    <w:webHidden/>
                  </w:rPr>
                  <w:instrText xml:space="preserve"> PAGEREF _Toc55827869 \h </w:instrText>
                </w:r>
                <w:r>
                  <w:rPr>
                    <w:noProof/>
                    <w:webHidden/>
                  </w:rPr>
                </w:r>
                <w:r>
                  <w:rPr>
                    <w:noProof/>
                    <w:webHidden/>
                  </w:rPr>
                  <w:fldChar w:fldCharType="separate"/>
                </w:r>
                <w:r w:rsidR="00693A83">
                  <w:rPr>
                    <w:noProof/>
                    <w:webHidden/>
                  </w:rPr>
                  <w:t>11</w:t>
                </w:r>
                <w:r>
                  <w:rPr>
                    <w:noProof/>
                    <w:webHidden/>
                  </w:rPr>
                  <w:fldChar w:fldCharType="end"/>
                </w:r>
              </w:hyperlink>
            </w:p>
            <w:p w14:paraId="6E79EAE8" w14:textId="27966716" w:rsidR="00CE393E" w:rsidRDefault="00CE393E">
              <w:pPr>
                <w:pStyle w:val="TOC1"/>
                <w:tabs>
                  <w:tab w:val="left" w:pos="440"/>
                  <w:tab w:val="right" w:leader="dot" w:pos="9016"/>
                </w:tabs>
                <w:rPr>
                  <w:rFonts w:eastAsiaTheme="minorEastAsia"/>
                  <w:noProof/>
                  <w:lang w:val="en-ZA" w:eastAsia="en-ZA"/>
                </w:rPr>
              </w:pPr>
              <w:hyperlink w:anchor="_Toc55827870" w:history="1">
                <w:r w:rsidRPr="00422456">
                  <w:rPr>
                    <w:rStyle w:val="Hyperlink"/>
                    <w:noProof/>
                    <w14:scene3d>
                      <w14:camera w14:prst="orthographicFront"/>
                      <w14:lightRig w14:rig="threePt" w14:dir="t">
                        <w14:rot w14:lat="0" w14:lon="0" w14:rev="0"/>
                      </w14:lightRig>
                    </w14:scene3d>
                  </w:rPr>
                  <w:t>3.</w:t>
                </w:r>
                <w:r>
                  <w:rPr>
                    <w:rFonts w:eastAsiaTheme="minorEastAsia"/>
                    <w:noProof/>
                    <w:lang w:val="en-ZA" w:eastAsia="en-ZA"/>
                  </w:rPr>
                  <w:tab/>
                </w:r>
                <w:r w:rsidRPr="00422456">
                  <w:rPr>
                    <w:rStyle w:val="Hyperlink"/>
                    <w:noProof/>
                  </w:rPr>
                  <w:t>Displaying a model in three dimensions</w:t>
                </w:r>
                <w:r>
                  <w:rPr>
                    <w:noProof/>
                    <w:webHidden/>
                  </w:rPr>
                  <w:tab/>
                </w:r>
                <w:r>
                  <w:rPr>
                    <w:noProof/>
                    <w:webHidden/>
                  </w:rPr>
                  <w:fldChar w:fldCharType="begin"/>
                </w:r>
                <w:r>
                  <w:rPr>
                    <w:noProof/>
                    <w:webHidden/>
                  </w:rPr>
                  <w:instrText xml:space="preserve"> PAGEREF _Toc55827870 \h </w:instrText>
                </w:r>
                <w:r>
                  <w:rPr>
                    <w:noProof/>
                    <w:webHidden/>
                  </w:rPr>
                </w:r>
                <w:r>
                  <w:rPr>
                    <w:noProof/>
                    <w:webHidden/>
                  </w:rPr>
                  <w:fldChar w:fldCharType="separate"/>
                </w:r>
                <w:r w:rsidR="00693A83">
                  <w:rPr>
                    <w:noProof/>
                    <w:webHidden/>
                  </w:rPr>
                  <w:t>14</w:t>
                </w:r>
                <w:r>
                  <w:rPr>
                    <w:noProof/>
                    <w:webHidden/>
                  </w:rPr>
                  <w:fldChar w:fldCharType="end"/>
                </w:r>
              </w:hyperlink>
            </w:p>
            <w:p w14:paraId="5635BB9E" w14:textId="4A7C91A6" w:rsidR="00CE393E" w:rsidRDefault="00CE393E">
              <w:pPr>
                <w:pStyle w:val="TOC2"/>
                <w:tabs>
                  <w:tab w:val="left" w:pos="880"/>
                  <w:tab w:val="right" w:leader="dot" w:pos="9016"/>
                </w:tabs>
                <w:rPr>
                  <w:rFonts w:eastAsiaTheme="minorEastAsia"/>
                  <w:noProof/>
                  <w:lang w:val="en-ZA" w:eastAsia="en-ZA"/>
                </w:rPr>
              </w:pPr>
              <w:hyperlink w:anchor="_Toc55827871" w:history="1">
                <w:r w:rsidRPr="00422456">
                  <w:rPr>
                    <w:rStyle w:val="Hyperlink"/>
                    <w:noProof/>
                    <w14:scene3d>
                      <w14:camera w14:prst="orthographicFront"/>
                      <w14:lightRig w14:rig="threePt" w14:dir="t">
                        <w14:rot w14:lat="0" w14:lon="0" w14:rev="0"/>
                      </w14:lightRig>
                    </w14:scene3d>
                  </w:rPr>
                  <w:t>3.1</w:t>
                </w:r>
                <w:r>
                  <w:rPr>
                    <w:rFonts w:eastAsiaTheme="minorEastAsia"/>
                    <w:noProof/>
                    <w:lang w:val="en-ZA" w:eastAsia="en-ZA"/>
                  </w:rPr>
                  <w:tab/>
                </w:r>
                <w:r w:rsidRPr="00422456">
                  <w:rPr>
                    <w:rStyle w:val="Hyperlink"/>
                    <w:noProof/>
                  </w:rPr>
                  <w:t>Visualising the grid geometry</w:t>
                </w:r>
                <w:r>
                  <w:rPr>
                    <w:noProof/>
                    <w:webHidden/>
                  </w:rPr>
                  <w:tab/>
                </w:r>
                <w:r>
                  <w:rPr>
                    <w:noProof/>
                    <w:webHidden/>
                  </w:rPr>
                  <w:fldChar w:fldCharType="begin"/>
                </w:r>
                <w:r>
                  <w:rPr>
                    <w:noProof/>
                    <w:webHidden/>
                  </w:rPr>
                  <w:instrText xml:space="preserve"> PAGEREF _Toc55827871 \h </w:instrText>
                </w:r>
                <w:r>
                  <w:rPr>
                    <w:noProof/>
                    <w:webHidden/>
                  </w:rPr>
                </w:r>
                <w:r>
                  <w:rPr>
                    <w:noProof/>
                    <w:webHidden/>
                  </w:rPr>
                  <w:fldChar w:fldCharType="separate"/>
                </w:r>
                <w:r w:rsidR="00693A83">
                  <w:rPr>
                    <w:noProof/>
                    <w:webHidden/>
                  </w:rPr>
                  <w:t>15</w:t>
                </w:r>
                <w:r>
                  <w:rPr>
                    <w:noProof/>
                    <w:webHidden/>
                  </w:rPr>
                  <w:fldChar w:fldCharType="end"/>
                </w:r>
              </w:hyperlink>
            </w:p>
            <w:p w14:paraId="666B879E" w14:textId="3579CE61" w:rsidR="00CE393E" w:rsidRDefault="00CE393E">
              <w:pPr>
                <w:pStyle w:val="TOC2"/>
                <w:tabs>
                  <w:tab w:val="left" w:pos="880"/>
                  <w:tab w:val="right" w:leader="dot" w:pos="9016"/>
                </w:tabs>
                <w:rPr>
                  <w:rFonts w:eastAsiaTheme="minorEastAsia"/>
                  <w:noProof/>
                  <w:lang w:val="en-ZA" w:eastAsia="en-ZA"/>
                </w:rPr>
              </w:pPr>
              <w:hyperlink w:anchor="_Toc55827872" w:history="1">
                <w:r w:rsidRPr="00422456">
                  <w:rPr>
                    <w:rStyle w:val="Hyperlink"/>
                    <w:noProof/>
                    <w14:scene3d>
                      <w14:camera w14:prst="orthographicFront"/>
                      <w14:lightRig w14:rig="threePt" w14:dir="t">
                        <w14:rot w14:lat="0" w14:lon="0" w14:rev="0"/>
                      </w14:lightRig>
                    </w14:scene3d>
                  </w:rPr>
                  <w:t>3.2</w:t>
                </w:r>
                <w:r>
                  <w:rPr>
                    <w:rFonts w:eastAsiaTheme="minorEastAsia"/>
                    <w:noProof/>
                    <w:lang w:val="en-ZA" w:eastAsia="en-ZA"/>
                  </w:rPr>
                  <w:tab/>
                </w:r>
                <w:r w:rsidRPr="00422456">
                  <w:rPr>
                    <w:rStyle w:val="Hyperlink"/>
                    <w:noProof/>
                  </w:rPr>
                  <w:t>Visualising model properties</w:t>
                </w:r>
                <w:r>
                  <w:rPr>
                    <w:noProof/>
                    <w:webHidden/>
                  </w:rPr>
                  <w:tab/>
                </w:r>
                <w:r>
                  <w:rPr>
                    <w:noProof/>
                    <w:webHidden/>
                  </w:rPr>
                  <w:fldChar w:fldCharType="begin"/>
                </w:r>
                <w:r>
                  <w:rPr>
                    <w:noProof/>
                    <w:webHidden/>
                  </w:rPr>
                  <w:instrText xml:space="preserve"> PAGEREF _Toc55827872 \h </w:instrText>
                </w:r>
                <w:r>
                  <w:rPr>
                    <w:noProof/>
                    <w:webHidden/>
                  </w:rPr>
                </w:r>
                <w:r>
                  <w:rPr>
                    <w:noProof/>
                    <w:webHidden/>
                  </w:rPr>
                  <w:fldChar w:fldCharType="separate"/>
                </w:r>
                <w:r w:rsidR="00693A83">
                  <w:rPr>
                    <w:noProof/>
                    <w:webHidden/>
                  </w:rPr>
                  <w:t>16</w:t>
                </w:r>
                <w:r>
                  <w:rPr>
                    <w:noProof/>
                    <w:webHidden/>
                  </w:rPr>
                  <w:fldChar w:fldCharType="end"/>
                </w:r>
              </w:hyperlink>
            </w:p>
            <w:p w14:paraId="463EB5D4" w14:textId="1E317FAD" w:rsidR="00CE393E" w:rsidRDefault="00CE393E">
              <w:pPr>
                <w:pStyle w:val="TOC2"/>
                <w:tabs>
                  <w:tab w:val="left" w:pos="880"/>
                  <w:tab w:val="right" w:leader="dot" w:pos="9016"/>
                </w:tabs>
                <w:rPr>
                  <w:rFonts w:eastAsiaTheme="minorEastAsia"/>
                  <w:noProof/>
                  <w:lang w:val="en-ZA" w:eastAsia="en-ZA"/>
                </w:rPr>
              </w:pPr>
              <w:hyperlink w:anchor="_Toc55827873" w:history="1">
                <w:r w:rsidRPr="00422456">
                  <w:rPr>
                    <w:rStyle w:val="Hyperlink"/>
                    <w:noProof/>
                    <w14:scene3d>
                      <w14:camera w14:prst="orthographicFront"/>
                      <w14:lightRig w14:rig="threePt" w14:dir="t">
                        <w14:rot w14:lat="0" w14:lon="0" w14:rev="0"/>
                      </w14:lightRig>
                    </w14:scene3d>
                  </w:rPr>
                  <w:t>3.3</w:t>
                </w:r>
                <w:r>
                  <w:rPr>
                    <w:rFonts w:eastAsiaTheme="minorEastAsia"/>
                    <w:noProof/>
                    <w:lang w:val="en-ZA" w:eastAsia="en-ZA"/>
                  </w:rPr>
                  <w:tab/>
                </w:r>
                <w:r w:rsidRPr="00422456">
                  <w:rPr>
                    <w:rStyle w:val="Hyperlink"/>
                    <w:noProof/>
                  </w:rPr>
                  <w:t>Visualising model boundary-conditions</w:t>
                </w:r>
                <w:r>
                  <w:rPr>
                    <w:noProof/>
                    <w:webHidden/>
                  </w:rPr>
                  <w:tab/>
                </w:r>
                <w:r>
                  <w:rPr>
                    <w:noProof/>
                    <w:webHidden/>
                  </w:rPr>
                  <w:fldChar w:fldCharType="begin"/>
                </w:r>
                <w:r>
                  <w:rPr>
                    <w:noProof/>
                    <w:webHidden/>
                  </w:rPr>
                  <w:instrText xml:space="preserve"> PAGEREF _Toc55827873 \h </w:instrText>
                </w:r>
                <w:r>
                  <w:rPr>
                    <w:noProof/>
                    <w:webHidden/>
                  </w:rPr>
                </w:r>
                <w:r>
                  <w:rPr>
                    <w:noProof/>
                    <w:webHidden/>
                  </w:rPr>
                  <w:fldChar w:fldCharType="separate"/>
                </w:r>
                <w:r w:rsidR="00693A83">
                  <w:rPr>
                    <w:noProof/>
                    <w:webHidden/>
                  </w:rPr>
                  <w:t>17</w:t>
                </w:r>
                <w:r>
                  <w:rPr>
                    <w:noProof/>
                    <w:webHidden/>
                  </w:rPr>
                  <w:fldChar w:fldCharType="end"/>
                </w:r>
              </w:hyperlink>
            </w:p>
            <w:p w14:paraId="6ED26266" w14:textId="369AA0A4" w:rsidR="00CE393E" w:rsidRDefault="00CE393E">
              <w:pPr>
                <w:pStyle w:val="TOC2"/>
                <w:tabs>
                  <w:tab w:val="left" w:pos="880"/>
                  <w:tab w:val="right" w:leader="dot" w:pos="9016"/>
                </w:tabs>
                <w:rPr>
                  <w:rFonts w:eastAsiaTheme="minorEastAsia"/>
                  <w:noProof/>
                  <w:lang w:val="en-ZA" w:eastAsia="en-ZA"/>
                </w:rPr>
              </w:pPr>
              <w:hyperlink w:anchor="_Toc55827874" w:history="1">
                <w:r w:rsidRPr="00422456">
                  <w:rPr>
                    <w:rStyle w:val="Hyperlink"/>
                    <w:noProof/>
                    <w14:scene3d>
                      <w14:camera w14:prst="orthographicFront"/>
                      <w14:lightRig w14:rig="threePt" w14:dir="t">
                        <w14:rot w14:lat="0" w14:lon="0" w14:rev="0"/>
                      </w14:lightRig>
                    </w14:scene3d>
                  </w:rPr>
                  <w:t>3.4</w:t>
                </w:r>
                <w:r>
                  <w:rPr>
                    <w:rFonts w:eastAsiaTheme="minorEastAsia"/>
                    <w:noProof/>
                    <w:lang w:val="en-ZA" w:eastAsia="en-ZA"/>
                  </w:rPr>
                  <w:tab/>
                </w:r>
                <w:r w:rsidRPr="00422456">
                  <w:rPr>
                    <w:rStyle w:val="Hyperlink"/>
                    <w:noProof/>
                  </w:rPr>
                  <w:t>Visualising model-simulated dependent variables</w:t>
                </w:r>
                <w:r>
                  <w:rPr>
                    <w:noProof/>
                    <w:webHidden/>
                  </w:rPr>
                  <w:tab/>
                </w:r>
                <w:r>
                  <w:rPr>
                    <w:noProof/>
                    <w:webHidden/>
                  </w:rPr>
                  <w:fldChar w:fldCharType="begin"/>
                </w:r>
                <w:r>
                  <w:rPr>
                    <w:noProof/>
                    <w:webHidden/>
                  </w:rPr>
                  <w:instrText xml:space="preserve"> PAGEREF _Toc55827874 \h </w:instrText>
                </w:r>
                <w:r>
                  <w:rPr>
                    <w:noProof/>
                    <w:webHidden/>
                  </w:rPr>
                </w:r>
                <w:r>
                  <w:rPr>
                    <w:noProof/>
                    <w:webHidden/>
                  </w:rPr>
                  <w:fldChar w:fldCharType="separate"/>
                </w:r>
                <w:r w:rsidR="00693A83">
                  <w:rPr>
                    <w:noProof/>
                    <w:webHidden/>
                  </w:rPr>
                  <w:t>20</w:t>
                </w:r>
                <w:r>
                  <w:rPr>
                    <w:noProof/>
                    <w:webHidden/>
                  </w:rPr>
                  <w:fldChar w:fldCharType="end"/>
                </w:r>
              </w:hyperlink>
            </w:p>
            <w:p w14:paraId="25CDDC32" w14:textId="1815E1D6" w:rsidR="00A260FE" w:rsidRDefault="00A260FE">
              <w:r>
                <w:rPr>
                  <w:b/>
                  <w:bCs/>
                  <w:noProof/>
                </w:rPr>
                <w:fldChar w:fldCharType="end"/>
              </w:r>
            </w:p>
          </w:sdtContent>
        </w:sdt>
        <w:p w14:paraId="658533F7" w14:textId="77777777" w:rsidR="00B91B68" w:rsidRPr="00F46C85" w:rsidRDefault="00B91B68" w:rsidP="00B91B68">
          <w:pPr>
            <w:rPr>
              <w:highlight w:val="yellow"/>
            </w:rPr>
          </w:pPr>
        </w:p>
        <w:p w14:paraId="422787B6" w14:textId="77777777" w:rsidR="00787AE9" w:rsidRDefault="00787AE9" w:rsidP="00526F96">
          <w:pPr>
            <w:rPr>
              <w:highlight w:val="yellow"/>
            </w:rPr>
          </w:pPr>
        </w:p>
        <w:p w14:paraId="018E2A10" w14:textId="77777777" w:rsidR="00DB5072" w:rsidRDefault="00DB5072" w:rsidP="00526F96">
          <w:pPr>
            <w:rPr>
              <w:highlight w:val="yellow"/>
            </w:rPr>
          </w:pPr>
        </w:p>
        <w:p w14:paraId="45F04C3A" w14:textId="77777777" w:rsidR="00DB5072" w:rsidRDefault="00DB5072" w:rsidP="00526F96">
          <w:pPr>
            <w:rPr>
              <w:highlight w:val="yellow"/>
            </w:rPr>
          </w:pPr>
        </w:p>
        <w:p w14:paraId="2EA9318D" w14:textId="77777777" w:rsidR="00DB5072" w:rsidRDefault="00DB5072" w:rsidP="00526F96">
          <w:pPr>
            <w:rPr>
              <w:highlight w:val="yellow"/>
            </w:rPr>
          </w:pPr>
        </w:p>
        <w:p w14:paraId="2BDEC36B" w14:textId="77777777" w:rsidR="00DB5072" w:rsidRDefault="00DB5072" w:rsidP="00526F96">
          <w:pPr>
            <w:rPr>
              <w:highlight w:val="yellow"/>
            </w:rPr>
          </w:pPr>
        </w:p>
        <w:p w14:paraId="1BFBA781" w14:textId="77777777" w:rsidR="00DB5072" w:rsidRDefault="00DB5072" w:rsidP="00526F96">
          <w:pPr>
            <w:rPr>
              <w:highlight w:val="yellow"/>
            </w:rPr>
          </w:pPr>
        </w:p>
        <w:p w14:paraId="2055CC38" w14:textId="77777777" w:rsidR="004B05CC" w:rsidRDefault="004B05CC" w:rsidP="00526F96">
          <w:pPr>
            <w:rPr>
              <w:highlight w:val="yellow"/>
            </w:rPr>
            <w:sectPr w:rsidR="004B05CC" w:rsidSect="00DB5072">
              <w:pgSz w:w="11906" w:h="16838"/>
              <w:pgMar w:top="1440" w:right="1440" w:bottom="1134" w:left="1440" w:header="708" w:footer="708" w:gutter="0"/>
              <w:cols w:space="708"/>
              <w:docGrid w:linePitch="360"/>
            </w:sectPr>
          </w:pPr>
        </w:p>
        <w:p w14:paraId="16883758" w14:textId="77777777" w:rsidR="00FE2139" w:rsidRPr="00FE2139" w:rsidRDefault="00FB02A1" w:rsidP="00FE2139">
          <w:pPr>
            <w:pStyle w:val="Heading1"/>
            <w:numPr>
              <w:ilvl w:val="0"/>
              <w:numId w:val="36"/>
            </w:numPr>
            <w:ind w:left="426" w:hanging="426"/>
          </w:pPr>
          <w:bookmarkStart w:id="4" w:name="_Toc47008225"/>
          <w:bookmarkStart w:id="5" w:name="_Toc55827863"/>
          <w:r w:rsidRPr="00FE2139">
            <w:lastRenderedPageBreak/>
            <w:t>Introduction</w:t>
          </w:r>
          <w:bookmarkEnd w:id="4"/>
          <w:bookmarkEnd w:id="5"/>
        </w:p>
        <w:p w14:paraId="1D58CB55" w14:textId="3A35D4E9" w:rsidR="00FE77DF" w:rsidRPr="00FE77DF" w:rsidRDefault="00FE77DF" w:rsidP="00FE77DF">
          <w:pPr>
            <w:spacing w:line="259" w:lineRule="auto"/>
          </w:pPr>
          <w:r w:rsidRPr="00FE77DF">
            <w:t>It is often useful to visualize a model setup and/or results. This can sometimes give the modeller unexpected insights, help</w:t>
          </w:r>
          <w:r w:rsidR="0075178D">
            <w:t xml:space="preserve"> him/her</w:t>
          </w:r>
          <w:r w:rsidRPr="00FE77DF">
            <w:t xml:space="preserve"> to </w:t>
          </w:r>
          <w:r w:rsidR="0075178D">
            <w:t>identify</w:t>
          </w:r>
          <w:r w:rsidRPr="00FE77DF">
            <w:t xml:space="preserve"> mistakes and be useful </w:t>
          </w:r>
          <w:r w:rsidR="0075178D">
            <w:t>in</w:t>
          </w:r>
          <w:r w:rsidRPr="00FE77DF">
            <w:t xml:space="preserve"> convey</w:t>
          </w:r>
          <w:r w:rsidR="0075178D">
            <w:t>ing</w:t>
          </w:r>
          <w:r w:rsidRPr="00FE77DF">
            <w:t xml:space="preserve"> modelling outcomes. It can also look pretty. Most modelling GUI’s provide visualisation capabilities to various degrees. If a modeller is not using a GUI, other means are necessary. Regardless of the platform in which we build a model, we will want to view model properties and results in platforms such as GIS packages and 3D display packages. This workshop provides some </w:t>
          </w:r>
          <w:r w:rsidR="0075178D">
            <w:t>options</w:t>
          </w:r>
          <w:r w:rsidRPr="00FE77DF">
            <w:t>.</w:t>
          </w:r>
        </w:p>
        <w:p w14:paraId="21BEE0C5" w14:textId="25CAE9C1" w:rsidR="00FE77DF" w:rsidRDefault="00FE77DF" w:rsidP="00FE77DF">
          <w:pPr>
            <w:spacing w:line="259" w:lineRule="auto"/>
          </w:pPr>
          <w:r>
            <w:t xml:space="preserve">The following chapters demonstrate the use of several utilities available from the PEST software suite </w:t>
          </w:r>
          <w:r w:rsidR="0075178D">
            <w:t xml:space="preserve">for </w:t>
          </w:r>
          <w:r>
            <w:t>convert</w:t>
          </w:r>
          <w:r w:rsidR="0075178D">
            <w:t>ing</w:t>
          </w:r>
          <w:r>
            <w:t xml:space="preserve"> model input and result files </w:t>
          </w:r>
          <w:r w:rsidR="00D230A1">
            <w:t>to</w:t>
          </w:r>
          <w:r>
            <w:t xml:space="preserve"> formats that can be displayed by common 2D and 3D </w:t>
          </w:r>
          <w:r w:rsidR="00D230A1">
            <w:t>visualisation software</w:t>
          </w:r>
          <w:r>
            <w:t>. The example shown below make</w:t>
          </w:r>
          <w:r w:rsidR="0075178D">
            <w:t>s</w:t>
          </w:r>
          <w:r>
            <w:t xml:space="preserve"> use of files from a </w:t>
          </w:r>
          <w:r w:rsidR="00904CC3">
            <w:t>MODFLOW 6</w:t>
          </w:r>
          <w:r>
            <w:t xml:space="preserve"> model</w:t>
          </w:r>
          <w:r w:rsidR="00710FEC">
            <w:t xml:space="preserve">; however, with </w:t>
          </w:r>
          <w:r w:rsidR="0075178D">
            <w:t xml:space="preserve">little </w:t>
          </w:r>
          <w:r w:rsidR="00710FEC">
            <w:t xml:space="preserve">effort, these workflows can be adapted to other </w:t>
          </w:r>
          <w:r w:rsidR="00D230A1">
            <w:t>file</w:t>
          </w:r>
          <w:r w:rsidR="00710FEC">
            <w:t xml:space="preserve"> structures. </w:t>
          </w:r>
          <w:r w:rsidR="00D230A1">
            <w:t>Variations of the workflows</w:t>
          </w:r>
          <w:r w:rsidR="0075178D">
            <w:t xml:space="preserve"> for use with</w:t>
          </w:r>
          <w:r w:rsidR="00D230A1">
            <w:t xml:space="preserve"> other MODFLOW versions </w:t>
          </w:r>
          <w:r w:rsidR="0075178D">
            <w:t>are</w:t>
          </w:r>
          <w:r w:rsidR="00D230A1">
            <w:t xml:space="preserve"> </w:t>
          </w:r>
          <w:r w:rsidR="002C0C82">
            <w:t>mentioned but not demonstrated</w:t>
          </w:r>
          <w:r w:rsidR="00D230A1">
            <w:t>.</w:t>
          </w:r>
        </w:p>
        <w:p w14:paraId="7B8B39B6" w14:textId="3723E2D8" w:rsidR="00D230A1" w:rsidRPr="009A4280" w:rsidRDefault="00D230A1" w:rsidP="009A4280">
          <w:pPr>
            <w:pStyle w:val="Heading2"/>
          </w:pPr>
          <w:bookmarkStart w:id="6" w:name="_Toc55827864"/>
          <w:r w:rsidRPr="009A4280">
            <w:t xml:space="preserve">The </w:t>
          </w:r>
          <w:r w:rsidR="00862C10" w:rsidRPr="009A4280">
            <w:t>software</w:t>
          </w:r>
          <w:bookmarkEnd w:id="6"/>
        </w:p>
        <w:p w14:paraId="43AB1560" w14:textId="6849CAB3" w:rsidR="00D230A1" w:rsidRDefault="00D230A1" w:rsidP="00D230A1">
          <w:r>
            <w:t>Software demonstrated during this tutorial includes:</w:t>
          </w:r>
        </w:p>
        <w:p w14:paraId="5F525443" w14:textId="009FB449" w:rsidR="00D230A1" w:rsidRDefault="00D230A1" w:rsidP="00D230A1">
          <w:pPr>
            <w:pStyle w:val="ListParagraph"/>
            <w:numPr>
              <w:ilvl w:val="0"/>
              <w:numId w:val="40"/>
            </w:numPr>
          </w:pPr>
          <w:r>
            <w:t>MF62GIS</w:t>
          </w:r>
        </w:p>
        <w:p w14:paraId="71F2135C" w14:textId="38466BBB" w:rsidR="00D230A1" w:rsidRDefault="00D230A1" w:rsidP="00D230A1">
          <w:pPr>
            <w:pStyle w:val="ListParagraph"/>
            <w:numPr>
              <w:ilvl w:val="0"/>
              <w:numId w:val="40"/>
            </w:numPr>
          </w:pPr>
          <w:r>
            <w:t>Members of the MF62VTK* family</w:t>
          </w:r>
        </w:p>
        <w:p w14:paraId="3DA123B1" w14:textId="09D415B6" w:rsidR="00D230A1" w:rsidRDefault="00D230A1" w:rsidP="00D230A1">
          <w:pPr>
            <w:pStyle w:val="ListParagraph"/>
            <w:numPr>
              <w:ilvl w:val="0"/>
              <w:numId w:val="40"/>
            </w:numPr>
          </w:pPr>
          <w:r>
            <w:t xml:space="preserve">MF6DEP2CSV </w:t>
          </w:r>
        </w:p>
        <w:p w14:paraId="2D929D34" w14:textId="3095628A" w:rsidR="003C5399" w:rsidRPr="003C5399" w:rsidRDefault="00D230A1" w:rsidP="003C5399">
          <w:r>
            <w:t>Executable</w:t>
          </w:r>
          <w:r w:rsidR="0075178D">
            <w:t xml:space="preserve"> versions</w:t>
          </w:r>
          <w:r>
            <w:t xml:space="preserve"> for each of these</w:t>
          </w:r>
          <w:r w:rsidR="0075178D">
            <w:t xml:space="preserve"> programs</w:t>
          </w:r>
          <w:r>
            <w:t xml:space="preserve"> are </w:t>
          </w:r>
          <w:r w:rsidR="003C5399">
            <w:t xml:space="preserve">freely </w:t>
          </w:r>
          <w:r>
            <w:t xml:space="preserve">available </w:t>
          </w:r>
          <w:r w:rsidR="0075178D">
            <w:t xml:space="preserve">through </w:t>
          </w:r>
          <w:r w:rsidR="003C5399">
            <w:t xml:space="preserve">the PEST </w:t>
          </w:r>
          <w:hyperlink r:id="rId15" w:history="1">
            <w:r w:rsidR="009A4280" w:rsidRPr="009A4280">
              <w:rPr>
                <w:rStyle w:val="Hyperlink"/>
              </w:rPr>
              <w:t>G</w:t>
            </w:r>
            <w:r w:rsidR="0075178D">
              <w:rPr>
                <w:rStyle w:val="Hyperlink"/>
              </w:rPr>
              <w:t>roundwater</w:t>
            </w:r>
            <w:r w:rsidR="009A4280" w:rsidRPr="009A4280">
              <w:rPr>
                <w:rStyle w:val="Hyperlink"/>
              </w:rPr>
              <w:t xml:space="preserve"> </w:t>
            </w:r>
            <w:r w:rsidR="003C5399" w:rsidRPr="009A4280">
              <w:rPr>
                <w:rStyle w:val="Hyperlink"/>
              </w:rPr>
              <w:t>Utilities</w:t>
            </w:r>
          </w:hyperlink>
          <w:r w:rsidR="003C5399">
            <w:t xml:space="preserve"> suite. </w:t>
          </w:r>
          <w:r w:rsidR="003C5399" w:rsidRPr="003C5399">
            <w:t>See the “Groundwater Utilities (Part C)” documentation</w:t>
          </w:r>
          <w:r w:rsidR="003C5399">
            <w:t xml:space="preserve"> for full descriptions of the</w:t>
          </w:r>
          <w:r w:rsidR="0075178D">
            <w:t>ir use</w:t>
          </w:r>
          <w:r w:rsidR="003C5399">
            <w:t xml:space="preserve">. </w:t>
          </w:r>
          <w:r w:rsidR="002C0C82">
            <w:t>Before starting the tutorial, m</w:t>
          </w:r>
          <w:r w:rsidR="003C5399" w:rsidRPr="003C5399">
            <w:t xml:space="preserve">ake sure that executable versions </w:t>
          </w:r>
          <w:r w:rsidR="003C5399">
            <w:t>of the</w:t>
          </w:r>
          <w:r w:rsidR="0075178D">
            <w:t>se programs</w:t>
          </w:r>
          <w:r w:rsidR="003C5399" w:rsidRPr="003C5399">
            <w:t xml:space="preserve"> are copied to your machine</w:t>
          </w:r>
          <w:r w:rsidR="003C5399">
            <w:t xml:space="preserve"> (these are the “</w:t>
          </w:r>
          <w:r w:rsidR="003C5399" w:rsidRPr="00904CC3">
            <w:rPr>
              <w:i/>
              <w:iCs/>
            </w:rPr>
            <w:t>*.exe</w:t>
          </w:r>
          <w:r w:rsidR="003C5399">
            <w:t>” files)</w:t>
          </w:r>
          <w:r w:rsidR="003C5399">
            <w:rPr>
              <w:i/>
              <w:iCs/>
            </w:rPr>
            <w:t>.</w:t>
          </w:r>
          <w:r w:rsidR="003C5399" w:rsidRPr="003C5399">
            <w:t xml:space="preserve"> To make completion of this tutorial easy, executables are provided in the </w:t>
          </w:r>
          <w:r w:rsidR="003C5399">
            <w:t xml:space="preserve">tutorial </w:t>
          </w:r>
          <w:r w:rsidR="003C5399" w:rsidRPr="003C5399">
            <w:t>folder.</w:t>
          </w:r>
          <w:r w:rsidR="0075178D">
            <w:t xml:space="preserve"> Ideally, however, they should be stored in a folder that is cited in </w:t>
          </w:r>
          <w:r w:rsidR="003C5399" w:rsidRPr="003C5399">
            <w:t xml:space="preserve">your computer’s PATH environment variable. </w:t>
          </w:r>
          <w:r w:rsidR="00862C10">
            <w:t>Alternatively</w:t>
          </w:r>
          <w:r w:rsidR="003C5399">
            <w:t xml:space="preserve">, </w:t>
          </w:r>
          <w:r w:rsidR="003C5399" w:rsidRPr="003C5399">
            <w:t xml:space="preserve">they can </w:t>
          </w:r>
          <w:r w:rsidR="003C5399">
            <w:t xml:space="preserve">simply be </w:t>
          </w:r>
          <w:r w:rsidR="002C0C82">
            <w:t>placed</w:t>
          </w:r>
          <w:r w:rsidR="003C5399" w:rsidRPr="003C5399">
            <w:t xml:space="preserve"> in </w:t>
          </w:r>
          <w:r w:rsidR="002C0C82">
            <w:t>your</w:t>
          </w:r>
          <w:r w:rsidR="003C5399" w:rsidRPr="003C5399">
            <w:t xml:space="preserve"> working folder. </w:t>
          </w:r>
        </w:p>
        <w:p w14:paraId="530EC992" w14:textId="5D48573D" w:rsidR="009A4280" w:rsidRDefault="0075178D" w:rsidP="009A4280">
          <w:pPr>
            <w:spacing w:line="259" w:lineRule="auto"/>
          </w:pPr>
          <w:r>
            <w:t xml:space="preserve">The running </w:t>
          </w:r>
          <w:r w:rsidR="00862C10">
            <w:t>of these utilities result</w:t>
          </w:r>
          <w:r>
            <w:t>s</w:t>
          </w:r>
          <w:r w:rsidR="00862C10">
            <w:t xml:space="preserve"> in files that can be read by 2D and 3D display packages. MF62GIS generates MIF/MID file pairs and BLN files </w:t>
          </w:r>
          <w:r>
            <w:t xml:space="preserve">pertaining to </w:t>
          </w:r>
          <w:r w:rsidR="00862C10">
            <w:t>MODFLOW 6 model grids. These</w:t>
          </w:r>
          <w:r>
            <w:t xml:space="preserve"> grids</w:t>
          </w:r>
          <w:r w:rsidR="00862C10">
            <w:t xml:space="preserve"> can </w:t>
          </w:r>
          <w:r>
            <w:t xml:space="preserve">then </w:t>
          </w:r>
          <w:r w:rsidR="00862C10">
            <w:t xml:space="preserve">be displayed </w:t>
          </w:r>
          <w:r>
            <w:t xml:space="preserve">using packages </w:t>
          </w:r>
          <w:r w:rsidR="00862C10">
            <w:t xml:space="preserve">such as QGIS </w:t>
          </w:r>
          <w:r>
            <w:t xml:space="preserve">and </w:t>
          </w:r>
          <w:r w:rsidR="00862C10">
            <w:t xml:space="preserve">SURFER. </w:t>
          </w:r>
          <w:r>
            <w:t>U</w:t>
          </w:r>
          <w:r w:rsidR="00862C10">
            <w:t xml:space="preserve">tilities </w:t>
          </w:r>
          <w:r>
            <w:t xml:space="preserve">of </w:t>
          </w:r>
          <w:r w:rsidR="00862C10">
            <w:t>the MF62VTK* family generate</w:t>
          </w:r>
          <w:r>
            <w:t xml:space="preserve"> so-called “</w:t>
          </w:r>
          <w:r w:rsidR="00862C10">
            <w:t>legacy VTK files</w:t>
          </w:r>
          <w:r>
            <w:t xml:space="preserve">” that are </w:t>
          </w:r>
          <w:r w:rsidR="00862C10">
            <w:t>readable by software such as PARAVIEW (an open source data analysis and visualisation platform).</w:t>
          </w:r>
          <w:r w:rsidR="009A4280">
            <w:t xml:space="preserve"> </w:t>
          </w:r>
        </w:p>
        <w:p w14:paraId="56342E93" w14:textId="52D26AC7" w:rsidR="00862C10" w:rsidRDefault="00862C10" w:rsidP="00D230A1">
          <w:r>
            <w:t xml:space="preserve">To make full use of this tutorial the reader should have at least </w:t>
          </w:r>
          <w:hyperlink r:id="rId16" w:history="1">
            <w:r w:rsidRPr="009A4280">
              <w:rPr>
                <w:rStyle w:val="Hyperlink"/>
              </w:rPr>
              <w:t>QGIS</w:t>
            </w:r>
          </w:hyperlink>
          <w:r>
            <w:t xml:space="preserve"> (or similar </w:t>
          </w:r>
          <w:r w:rsidR="009A4280">
            <w:t>GIS software)</w:t>
          </w:r>
          <w:r>
            <w:t xml:space="preserve"> and </w:t>
          </w:r>
          <w:hyperlink r:id="rId17" w:history="1">
            <w:r w:rsidRPr="009A4280">
              <w:rPr>
                <w:rStyle w:val="Hyperlink"/>
              </w:rPr>
              <w:t>PARAVIEW</w:t>
            </w:r>
          </w:hyperlink>
          <w:r w:rsidR="009A4280">
            <w:t xml:space="preserve"> (or similar 3D visualisation software) installed. Both of these are open source and freely available on the </w:t>
          </w:r>
          <w:r w:rsidR="0075178D">
            <w:t xml:space="preserve">world wide </w:t>
          </w:r>
          <w:r w:rsidR="009A4280">
            <w:t>web.</w:t>
          </w:r>
        </w:p>
        <w:p w14:paraId="47FEF0C5" w14:textId="77777777" w:rsidR="00D230A1" w:rsidRPr="00D230A1" w:rsidRDefault="00D230A1" w:rsidP="00D230A1"/>
        <w:p w14:paraId="5AC567A0" w14:textId="62253DEA" w:rsidR="00FE77DF" w:rsidRDefault="00FE77DF" w:rsidP="00FE77DF">
          <w:pPr>
            <w:spacing w:line="259" w:lineRule="auto"/>
          </w:pPr>
        </w:p>
        <w:p w14:paraId="49C51D36" w14:textId="77777777" w:rsidR="00FE77DF" w:rsidRDefault="00FE77DF" w:rsidP="00FE77DF">
          <w:pPr>
            <w:spacing w:line="259" w:lineRule="auto"/>
          </w:pPr>
        </w:p>
        <w:p w14:paraId="1C1E402C" w14:textId="568B3CB2" w:rsidR="009A4280" w:rsidRDefault="009A4280">
          <w:pPr>
            <w:spacing w:before="0"/>
          </w:pPr>
          <w:r>
            <w:br w:type="page"/>
          </w:r>
        </w:p>
        <w:p w14:paraId="6F0240EE" w14:textId="670A0E17" w:rsidR="009A4280" w:rsidRDefault="0022289C" w:rsidP="009A4280">
          <w:pPr>
            <w:pStyle w:val="Heading1"/>
            <w:numPr>
              <w:ilvl w:val="0"/>
              <w:numId w:val="36"/>
            </w:numPr>
            <w:ind w:left="426" w:hanging="426"/>
          </w:pPr>
          <w:bookmarkStart w:id="7" w:name="_Toc47008284"/>
          <w:bookmarkStart w:id="8" w:name="_Toc55827865"/>
          <w:r>
            <w:lastRenderedPageBreak/>
            <w:t>Displaying</w:t>
          </w:r>
          <w:r w:rsidR="009A4280">
            <w:t xml:space="preserve"> a model in </w:t>
          </w:r>
          <w:r w:rsidR="00BF5343">
            <w:t xml:space="preserve">A </w:t>
          </w:r>
          <w:r w:rsidR="009A4280">
            <w:t>GIS</w:t>
          </w:r>
          <w:bookmarkEnd w:id="8"/>
        </w:p>
        <w:p w14:paraId="23778C94" w14:textId="109DC2C9" w:rsidR="009A4280" w:rsidRDefault="009A4280" w:rsidP="009A4280">
          <w:r>
            <w:t xml:space="preserve">The following tutorial will demonstrate how to use MF62GIS to convert </w:t>
          </w:r>
          <w:r w:rsidR="00BF442A">
            <w:t xml:space="preserve">data </w:t>
          </w:r>
          <w:r w:rsidR="00BF5343">
            <w:t xml:space="preserve">pertaining to </w:t>
          </w:r>
          <w:r w:rsidR="00BF442A">
            <w:t xml:space="preserve">a </w:t>
          </w:r>
          <w:r>
            <w:t xml:space="preserve">MODFLOW 6 model into formats that are readable by common GIS software. </w:t>
          </w:r>
          <w:r w:rsidR="00BF442A">
            <w:t xml:space="preserve">Examples </w:t>
          </w:r>
          <w:r w:rsidR="00BF5343">
            <w:t>are</w:t>
          </w:r>
          <w:r w:rsidR="00BF442A">
            <w:t xml:space="preserve"> provided for visualising model parameters and boundary-condition data. A workflow to visualise model</w:t>
          </w:r>
          <w:r w:rsidR="00BF5343">
            <w:t>-</w:t>
          </w:r>
          <w:r w:rsidR="00BF442A">
            <w:t xml:space="preserve">simulated system states (i.e. simulated heads or drawdowns) making use of MF6DEP2CSV </w:t>
          </w:r>
          <w:r w:rsidR="00BF5343">
            <w:t xml:space="preserve">is </w:t>
          </w:r>
          <w:r w:rsidR="00BF442A">
            <w:t>also demonstrated.</w:t>
          </w:r>
        </w:p>
        <w:p w14:paraId="3736C7CE" w14:textId="55687756" w:rsidR="00191A29" w:rsidRDefault="00191A29" w:rsidP="009A4280">
          <w:r>
            <w:t>Files used in this part of the tutorial can be found in the “model2GIS” folder.</w:t>
          </w:r>
        </w:p>
        <w:p w14:paraId="0F6A4715" w14:textId="017A2443" w:rsidR="00BF442A" w:rsidRDefault="00A82E8E" w:rsidP="009A4280">
          <w:pPr>
            <w:rPr>
              <w:lang w:val="en-GB"/>
            </w:rPr>
          </w:pPr>
          <w:r w:rsidRPr="00A82E8E">
            <w:rPr>
              <w:lang w:val="en-GB"/>
            </w:rPr>
            <w:t>MF62GIS reads a binary grid file written by MODFLOW</w:t>
          </w:r>
          <w:r w:rsidR="00BF5343">
            <w:rPr>
              <w:lang w:val="en-GB"/>
            </w:rPr>
            <w:t xml:space="preserve"> </w:t>
          </w:r>
          <w:r w:rsidRPr="00A82E8E">
            <w:rPr>
              <w:lang w:val="en-GB"/>
            </w:rPr>
            <w:t>6. As is discussed in documentation of MODFLOW</w:t>
          </w:r>
          <w:r w:rsidR="00BF5343">
            <w:rPr>
              <w:lang w:val="en-GB"/>
            </w:rPr>
            <w:t xml:space="preserve"> </w:t>
          </w:r>
          <w:r w:rsidRPr="00A82E8E">
            <w:rPr>
              <w:lang w:val="en-GB"/>
            </w:rPr>
            <w:t xml:space="preserve">6, this file contains complete geometric specifications </w:t>
          </w:r>
          <w:r w:rsidR="00BF5343">
            <w:rPr>
              <w:lang w:val="en-GB"/>
            </w:rPr>
            <w:t>of</w:t>
          </w:r>
          <w:r w:rsidR="00BF5343" w:rsidRPr="00A82E8E">
            <w:rPr>
              <w:lang w:val="en-GB"/>
            </w:rPr>
            <w:t xml:space="preserve"> </w:t>
          </w:r>
          <w:r w:rsidRPr="00A82E8E">
            <w:rPr>
              <w:lang w:val="en-GB"/>
            </w:rPr>
            <w:t>the MODFLOW</w:t>
          </w:r>
          <w:r w:rsidR="00BF5343">
            <w:rPr>
              <w:lang w:val="en-GB"/>
            </w:rPr>
            <w:t xml:space="preserve"> </w:t>
          </w:r>
          <w:r w:rsidRPr="00A82E8E">
            <w:rPr>
              <w:lang w:val="en-GB"/>
            </w:rPr>
            <w:t>6 model grid.</w:t>
          </w:r>
          <w:r>
            <w:rPr>
              <w:lang w:val="en-GB"/>
            </w:rPr>
            <w:t xml:space="preserve"> Currently, MF62GIS only accepts the DIS and DISV grid types. </w:t>
          </w:r>
        </w:p>
        <w:p w14:paraId="1A342D1C" w14:textId="42E80D02" w:rsidR="00124A9D" w:rsidRDefault="00124A9D" w:rsidP="009A4280">
          <w:pPr>
            <w:rPr>
              <w:lang w:val="en-GB"/>
            </w:rPr>
          </w:pPr>
          <w:r>
            <w:rPr>
              <w:lang w:val="en-GB"/>
            </w:rPr>
            <w:t>Though not discussed herein, similar utilities are available for use with MODFLOW-USG. See, in particular, USGNDTF2MIF, USGGRIDLAY, USGPROP2TAB1, USGPROP2TAB2 and others. These are all documented in Part C of the manual for the PEST Groundwater Utilities.</w:t>
          </w:r>
        </w:p>
        <w:p w14:paraId="753D7812" w14:textId="63E18817" w:rsidR="00A82E8E" w:rsidRDefault="00A82E8E" w:rsidP="009A4280">
          <w:pPr>
            <w:rPr>
              <w:lang w:val="en-GB"/>
            </w:rPr>
          </w:pPr>
          <w:r>
            <w:rPr>
              <w:lang w:val="en-GB"/>
            </w:rPr>
            <w:t>A MODFLOW</w:t>
          </w:r>
          <w:r w:rsidR="00BF5343">
            <w:rPr>
              <w:lang w:val="en-GB"/>
            </w:rPr>
            <w:t xml:space="preserve"> </w:t>
          </w:r>
          <w:r>
            <w:rPr>
              <w:lang w:val="en-GB"/>
            </w:rPr>
            <w:t xml:space="preserve">6 binary grid file, named </w:t>
          </w:r>
          <w:r w:rsidRPr="003B1D71">
            <w:rPr>
              <w:i/>
              <w:iCs/>
              <w:lang w:val="en-GB"/>
            </w:rPr>
            <w:t>model.disv.grb</w:t>
          </w:r>
          <w:r>
            <w:rPr>
              <w:lang w:val="en-GB"/>
            </w:rPr>
            <w:t>, has been provided in the tutorial folder. This grid file</w:t>
          </w:r>
          <w:r w:rsidR="00BF5343">
            <w:rPr>
              <w:lang w:val="en-GB"/>
            </w:rPr>
            <w:t xml:space="preserve"> pertains to</w:t>
          </w:r>
          <w:r>
            <w:rPr>
              <w:lang w:val="en-GB"/>
            </w:rPr>
            <w:t xml:space="preserve"> a</w:t>
          </w:r>
          <w:r w:rsidR="00BF5343">
            <w:rPr>
              <w:lang w:val="en-GB"/>
            </w:rPr>
            <w:t xml:space="preserve"> model that is similar to that used in other</w:t>
          </w:r>
          <w:r>
            <w:rPr>
              <w:lang w:val="en-GB"/>
            </w:rPr>
            <w:t xml:space="preserve"> GMDSI tutorial</w:t>
          </w:r>
          <w:r w:rsidR="00BF5343">
            <w:rPr>
              <w:lang w:val="en-GB"/>
            </w:rPr>
            <w:t>s</w:t>
          </w:r>
          <w:r>
            <w:rPr>
              <w:lang w:val="en-GB"/>
            </w:rPr>
            <w:t>. The model has a DISV grid with 3 layers. A stream down the centre of the model domain</w:t>
          </w:r>
          <w:r w:rsidR="00BF5343">
            <w:rPr>
              <w:lang w:val="en-GB"/>
            </w:rPr>
            <w:t xml:space="preserve"> is represented</w:t>
          </w:r>
          <w:r>
            <w:rPr>
              <w:lang w:val="en-GB"/>
            </w:rPr>
            <w:t xml:space="preserve"> using the DRN package. </w:t>
          </w:r>
          <w:r w:rsidR="00024B1D">
            <w:rPr>
              <w:lang w:val="en-GB"/>
            </w:rPr>
            <w:t>The DRN</w:t>
          </w:r>
          <w:r>
            <w:rPr>
              <w:lang w:val="en-GB"/>
            </w:rPr>
            <w:t xml:space="preserve"> package file</w:t>
          </w:r>
          <w:r w:rsidR="00024B1D">
            <w:rPr>
              <w:lang w:val="en-GB"/>
            </w:rPr>
            <w:t xml:space="preserve"> for stress period 1</w:t>
          </w:r>
          <w:r>
            <w:rPr>
              <w:lang w:val="en-GB"/>
            </w:rPr>
            <w:t xml:space="preserve"> </w:t>
          </w:r>
          <w:r w:rsidR="00024B1D">
            <w:rPr>
              <w:lang w:val="en-GB"/>
            </w:rPr>
            <w:t>is</w:t>
          </w:r>
          <w:r w:rsidR="008521ED">
            <w:rPr>
              <w:lang w:val="en-GB"/>
            </w:rPr>
            <w:t xml:space="preserve"> provided as</w:t>
          </w:r>
          <w:r>
            <w:rPr>
              <w:lang w:val="en-GB"/>
            </w:rPr>
            <w:t xml:space="preserve"> </w:t>
          </w:r>
          <w:r w:rsidR="00024B1D" w:rsidRPr="003B1D71">
            <w:rPr>
              <w:i/>
              <w:iCs/>
              <w:lang w:val="en-GB"/>
            </w:rPr>
            <w:t>model.drn_stress_period_data_1.txt</w:t>
          </w:r>
          <w:r>
            <w:rPr>
              <w:lang w:val="en-GB"/>
            </w:rPr>
            <w:t>.</w:t>
          </w:r>
          <w:r w:rsidR="00024B1D">
            <w:rPr>
              <w:lang w:val="en-GB"/>
            </w:rPr>
            <w:t xml:space="preserve"> This file contains elevation</w:t>
          </w:r>
          <w:r w:rsidR="00BF5343">
            <w:rPr>
              <w:lang w:val="en-GB"/>
            </w:rPr>
            <w:t>s</w:t>
          </w:r>
          <w:r w:rsidR="00024B1D">
            <w:rPr>
              <w:lang w:val="en-GB"/>
            </w:rPr>
            <w:t xml:space="preserve"> and conductance</w:t>
          </w:r>
          <w:r w:rsidR="00BF5343">
            <w:rPr>
              <w:lang w:val="en-GB"/>
            </w:rPr>
            <w:t>s</w:t>
          </w:r>
          <w:r w:rsidR="00024B1D">
            <w:rPr>
              <w:lang w:val="en-GB"/>
            </w:rPr>
            <w:t xml:space="preserve"> of the stream bed.</w:t>
          </w:r>
        </w:p>
        <w:p w14:paraId="12B5E3CD" w14:textId="7544A165" w:rsidR="00234D44" w:rsidRDefault="00BF5343" w:rsidP="009A4280">
          <w:pPr>
            <w:rPr>
              <w:lang w:val="en-GB"/>
            </w:rPr>
          </w:pPr>
          <w:r>
            <w:rPr>
              <w:lang w:val="en-GB"/>
            </w:rPr>
            <w:t>M</w:t>
          </w:r>
          <w:r w:rsidR="00234D44">
            <w:rPr>
              <w:lang w:val="en-GB"/>
            </w:rPr>
            <w:t xml:space="preserve">odel </w:t>
          </w:r>
          <w:r>
            <w:rPr>
              <w:lang w:val="en-GB"/>
            </w:rPr>
            <w:t xml:space="preserve">hydraulic properties for each layer </w:t>
          </w:r>
          <w:r w:rsidR="00234D44">
            <w:rPr>
              <w:lang w:val="en-GB"/>
            </w:rPr>
            <w:t>are</w:t>
          </w:r>
          <w:r>
            <w:rPr>
              <w:lang w:val="en-GB"/>
            </w:rPr>
            <w:t xml:space="preserve"> recorded </w:t>
          </w:r>
          <w:r w:rsidR="00234D44">
            <w:rPr>
              <w:lang w:val="en-GB"/>
            </w:rPr>
            <w:t>in external files</w:t>
          </w:r>
          <w:r>
            <w:rPr>
              <w:lang w:val="en-GB"/>
            </w:rPr>
            <w:t>; MODFLOW 6 accesses these properties using its</w:t>
          </w:r>
          <w:r w:rsidR="003B1D71">
            <w:rPr>
              <w:lang w:val="en-GB"/>
            </w:rPr>
            <w:t xml:space="preserve"> </w:t>
          </w:r>
          <w:r w:rsidR="00234D44">
            <w:rPr>
              <w:lang w:val="en-GB"/>
            </w:rPr>
            <w:t xml:space="preserve">OPEN/CLOSE </w:t>
          </w:r>
          <w:r>
            <w:rPr>
              <w:lang w:val="en-GB"/>
            </w:rPr>
            <w:t xml:space="preserve">array-reading </w:t>
          </w:r>
          <w:r w:rsidR="00234D44">
            <w:rPr>
              <w:lang w:val="en-GB"/>
            </w:rPr>
            <w:t>option. The three files</w:t>
          </w:r>
          <w:r>
            <w:rPr>
              <w:lang w:val="en-GB"/>
            </w:rPr>
            <w:t xml:space="preserve"> of interest for the present tutorial are</w:t>
          </w:r>
          <w:r w:rsidR="00234D44">
            <w:rPr>
              <w:lang w:val="en-GB"/>
            </w:rPr>
            <w:t xml:space="preserve"> named </w:t>
          </w:r>
          <w:r w:rsidR="00234D44" w:rsidRPr="003B1D71">
            <w:rPr>
              <w:i/>
              <w:iCs/>
              <w:lang w:val="en-GB"/>
            </w:rPr>
            <w:t>model.npf_k_layer[1-3].txt</w:t>
          </w:r>
          <w:r w:rsidR="00234D44">
            <w:rPr>
              <w:lang w:val="en-GB"/>
            </w:rPr>
            <w:t>. They each contain a single column of</w:t>
          </w:r>
          <w:r>
            <w:rPr>
              <w:lang w:val="en-GB"/>
            </w:rPr>
            <w:t xml:space="preserve"> numbers; each number</w:t>
          </w:r>
          <w:r w:rsidR="00234D44">
            <w:rPr>
              <w:lang w:val="en-GB"/>
            </w:rPr>
            <w:t xml:space="preserve"> </w:t>
          </w:r>
          <w:r>
            <w:rPr>
              <w:lang w:val="en-GB"/>
            </w:rPr>
            <w:t>represents</w:t>
          </w:r>
          <w:r w:rsidR="00234D44">
            <w:rPr>
              <w:lang w:val="en-GB"/>
            </w:rPr>
            <w:t xml:space="preserve"> Kx</w:t>
          </w:r>
          <w:r>
            <w:rPr>
              <w:lang w:val="en-GB"/>
            </w:rPr>
            <w:t xml:space="preserve"> in a single</w:t>
          </w:r>
          <w:r w:rsidR="00234D44">
            <w:rPr>
              <w:lang w:val="en-GB"/>
            </w:rPr>
            <w:t xml:space="preserve"> model cell.</w:t>
          </w:r>
        </w:p>
        <w:p w14:paraId="4906CB02" w14:textId="56E7E1AB" w:rsidR="00D64EB3" w:rsidRPr="00D64EB3" w:rsidRDefault="00D64EB3" w:rsidP="00D64EB3">
          <w:pPr>
            <w:rPr>
              <w:lang w:val="en-GB"/>
            </w:rPr>
          </w:pPr>
          <w:r w:rsidRPr="00D64EB3">
            <w:rPr>
              <w:lang w:val="en-GB"/>
            </w:rPr>
            <w:t>Several folders are provided. These are tutorial checkpoints. Each</w:t>
          </w:r>
          <w:r w:rsidR="00BF5343">
            <w:rPr>
              <w:lang w:val="en-GB"/>
            </w:rPr>
            <w:t xml:space="preserve"> of these folders</w:t>
          </w:r>
          <w:r w:rsidRPr="00D64EB3">
            <w:rPr>
              <w:lang w:val="en-GB"/>
            </w:rPr>
            <w:t xml:space="preserve"> contains the files that should have</w:t>
          </w:r>
          <w:r>
            <w:rPr>
              <w:lang w:val="en-GB"/>
            </w:rPr>
            <w:t xml:space="preserve"> </w:t>
          </w:r>
          <w:r w:rsidRPr="00D64EB3">
            <w:rPr>
              <w:lang w:val="en-GB"/>
            </w:rPr>
            <w:t>been produced by the end of each of the following chapters. Should you encounter any problems,</w:t>
          </w:r>
          <w:r>
            <w:rPr>
              <w:lang w:val="en-GB"/>
            </w:rPr>
            <w:t xml:space="preserve"> </w:t>
          </w:r>
          <w:r w:rsidRPr="00D64EB3">
            <w:rPr>
              <w:lang w:val="en-GB"/>
            </w:rPr>
            <w:t>these may be useful in troubleshooting. They also allow you to jump into the tutorial at any stage.</w:t>
          </w:r>
          <w:r>
            <w:rPr>
              <w:lang w:val="en-GB"/>
            </w:rPr>
            <w:t xml:space="preserve"> </w:t>
          </w:r>
          <w:r w:rsidRPr="00D64EB3">
            <w:rPr>
              <w:lang w:val="en-GB"/>
            </w:rPr>
            <w:t>However, it is recommended that you at least read through those parts of the tutorial that you do not</w:t>
          </w:r>
          <w:r>
            <w:rPr>
              <w:lang w:val="en-GB"/>
            </w:rPr>
            <w:t xml:space="preserve"> complete.</w:t>
          </w:r>
        </w:p>
        <w:p w14:paraId="1E6A4A80" w14:textId="08872B3F" w:rsidR="006B1FD6" w:rsidRDefault="006B1FD6" w:rsidP="00D64EB3">
          <w:pPr>
            <w:pStyle w:val="Heading2"/>
          </w:pPr>
          <w:bookmarkStart w:id="9" w:name="_Toc55827866"/>
          <w:r>
            <w:t>Visualising the grid geometry</w:t>
          </w:r>
          <w:bookmarkEnd w:id="9"/>
        </w:p>
        <w:p w14:paraId="3844F401" w14:textId="5FA9E274" w:rsidR="006B1FD6" w:rsidRDefault="006B1FD6" w:rsidP="009A4280">
          <w:r>
            <w:t xml:space="preserve">Let us start off slowly. We start </w:t>
          </w:r>
          <w:r w:rsidR="00713A72">
            <w:t xml:space="preserve">by </w:t>
          </w:r>
          <w:r>
            <w:t>simply visualising the grid geometry</w:t>
          </w:r>
          <w:r w:rsidR="008459A4">
            <w:t xml:space="preserve"> and</w:t>
          </w:r>
          <w:r w:rsidR="00713A72">
            <w:t xml:space="preserve"> grid-associated</w:t>
          </w:r>
          <w:r>
            <w:t xml:space="preserve"> information using MF62GIS.</w:t>
          </w:r>
        </w:p>
        <w:p w14:paraId="11D6D8FA" w14:textId="13616545" w:rsidR="006B1FD6" w:rsidRDefault="008459A4" w:rsidP="008459A4">
          <w:pPr>
            <w:pStyle w:val="steps"/>
          </w:pPr>
          <w:bookmarkStart w:id="10" w:name="_Ref55400447"/>
          <w:r>
            <w:t xml:space="preserve">Open the command line in the </w:t>
          </w:r>
          <w:r w:rsidRPr="003B1D71">
            <w:rPr>
              <w:i/>
              <w:iCs/>
            </w:rPr>
            <w:t>tutorial</w:t>
          </w:r>
          <w:r>
            <w:t xml:space="preserve"> folder and type “</w:t>
          </w:r>
          <w:r w:rsidRPr="008459A4">
            <w:t>mf62gis”</w:t>
          </w:r>
          <w:r w:rsidR="00713A72">
            <w:t>;</w:t>
          </w:r>
          <w:r>
            <w:t xml:space="preserve"> then press &lt;enter&gt;.</w:t>
          </w:r>
          <w:bookmarkEnd w:id="10"/>
        </w:p>
        <w:p w14:paraId="05A45142" w14:textId="7AE2EC03" w:rsidR="008459A4" w:rsidRDefault="008459A4" w:rsidP="008459A4">
          <w:pPr>
            <w:pStyle w:val="steps"/>
          </w:pPr>
          <w:r>
            <w:t xml:space="preserve">You </w:t>
          </w:r>
          <w:r w:rsidR="00713A72">
            <w:t>are</w:t>
          </w:r>
          <w:r>
            <w:t xml:space="preserve"> prompted for the</w:t>
          </w:r>
          <w:r w:rsidR="00713A72">
            <w:t xml:space="preserve"> name of a </w:t>
          </w:r>
          <w:r>
            <w:t>MODFLOW</w:t>
          </w:r>
          <w:r w:rsidR="00713A72">
            <w:t xml:space="preserve"> </w:t>
          </w:r>
          <w:r>
            <w:t>6 binary grid file. Type in the name of the file that has been provided</w:t>
          </w:r>
          <w:r w:rsidR="00713A72">
            <w:t xml:space="preserve"> -</w:t>
          </w:r>
          <w:r w:rsidR="003B1D71">
            <w:t xml:space="preserve"> </w:t>
          </w:r>
          <w:r w:rsidRPr="003B1D71">
            <w:rPr>
              <w:i/>
              <w:iCs/>
            </w:rPr>
            <w:t>model.disv.grb</w:t>
          </w:r>
          <w:r>
            <w:rPr>
              <w:i/>
              <w:iCs/>
            </w:rPr>
            <w:t xml:space="preserve"> </w:t>
          </w:r>
          <w:r w:rsidR="00713A72">
            <w:t xml:space="preserve">- </w:t>
          </w:r>
          <w:r>
            <w:t>and press &lt;enter&gt;.</w:t>
          </w:r>
        </w:p>
        <w:p w14:paraId="0DF30058" w14:textId="26B4334B" w:rsidR="008459A4" w:rsidRDefault="008459A4" w:rsidP="008459A4">
          <w:pPr>
            <w:pStyle w:val="steps"/>
          </w:pPr>
          <w:r>
            <w:t>Next</w:t>
          </w:r>
          <w:r w:rsidR="00713A72">
            <w:t xml:space="preserve"> MF62GIS asks you</w:t>
          </w:r>
          <w:r>
            <w:t xml:space="preserve"> to choose the layer of interest. Let us </w:t>
          </w:r>
          <w:r w:rsidR="00D64EB3">
            <w:t>just focus on</w:t>
          </w:r>
          <w:r>
            <w:t xml:space="preserve"> the top layer (</w:t>
          </w:r>
          <w:r w:rsidR="00713A72">
            <w:t xml:space="preserve">i.e. </w:t>
          </w:r>
          <w:r>
            <w:t>layer</w:t>
          </w:r>
          <w:r w:rsidR="00D64EB3">
            <w:t xml:space="preserve"> </w:t>
          </w:r>
          <w:r>
            <w:t>1). Type “1” and press &lt;enter&gt;.</w:t>
          </w:r>
        </w:p>
        <w:p w14:paraId="46333AAF" w14:textId="1CB421BA" w:rsidR="008459A4" w:rsidRDefault="008459A4" w:rsidP="008459A4">
          <w:pPr>
            <w:pStyle w:val="steps"/>
          </w:pPr>
          <w:r>
            <w:t xml:space="preserve">Now you </w:t>
          </w:r>
          <w:r w:rsidR="00713A72">
            <w:t>are</w:t>
          </w:r>
          <w:r>
            <w:t xml:space="preserve"> prompted for the name of a BLN file which</w:t>
          </w:r>
          <w:r w:rsidR="00713A72">
            <w:t xml:space="preserve"> MF62GIS can optionally</w:t>
          </w:r>
          <w:r>
            <w:t xml:space="preserve"> write. If you have access to SURFER, type </w:t>
          </w:r>
          <w:r w:rsidRPr="003B1D71">
            <w:rPr>
              <w:i/>
              <w:iCs/>
            </w:rPr>
            <w:t>model.bln</w:t>
          </w:r>
          <w:r>
            <w:t xml:space="preserve"> and press &lt;enter&gt;. If you are </w:t>
          </w:r>
          <w:r w:rsidR="00D64EB3">
            <w:t xml:space="preserve">just </w:t>
          </w:r>
          <w:r>
            <w:t>using QGIS, you can simply press &lt;enter&gt; to skip this step if you prefer.</w:t>
          </w:r>
        </w:p>
        <w:p w14:paraId="789BC9AA" w14:textId="7674F37A" w:rsidR="008459A4" w:rsidRDefault="008459A4" w:rsidP="008459A4">
          <w:pPr>
            <w:pStyle w:val="steps"/>
          </w:pPr>
          <w:bookmarkStart w:id="11" w:name="_Ref55400450"/>
          <w:r>
            <w:t xml:space="preserve">Next, </w:t>
          </w:r>
          <w:r w:rsidR="00713A72">
            <w:t xml:space="preserve">MF62GIS prompts for the </w:t>
          </w:r>
          <w:r>
            <w:t xml:space="preserve">base name </w:t>
          </w:r>
          <w:r w:rsidR="00713A72">
            <w:t xml:space="preserve">of </w:t>
          </w:r>
          <w:r>
            <w:t>MIF/MID files</w:t>
          </w:r>
          <w:r w:rsidR="00713A72">
            <w:t xml:space="preserve"> which it will write</w:t>
          </w:r>
          <w:r>
            <w:t xml:space="preserve">. As we are reading data for layer 1, let us </w:t>
          </w:r>
          <w:r w:rsidR="00713A72">
            <w:t xml:space="preserve">provide the name </w:t>
          </w:r>
          <w:r w:rsidRPr="003B1D71">
            <w:rPr>
              <w:i/>
              <w:iCs/>
            </w:rPr>
            <w:t>model_layer1</w:t>
          </w:r>
          <w:r>
            <w:t xml:space="preserve">. Type in </w:t>
          </w:r>
          <w:r w:rsidRPr="003B1D71">
            <w:rPr>
              <w:i/>
              <w:iCs/>
            </w:rPr>
            <w:t>model_layer1</w:t>
          </w:r>
          <w:r>
            <w:t xml:space="preserve"> and press &lt;enter&gt;. </w:t>
          </w:r>
          <w:r>
            <w:lastRenderedPageBreak/>
            <w:t xml:space="preserve">Note that, in this case, we purposely </w:t>
          </w:r>
          <w:r w:rsidR="00713A72">
            <w:t xml:space="preserve">do </w:t>
          </w:r>
          <w:r>
            <w:t>not provide the file extension.</w:t>
          </w:r>
          <w:bookmarkEnd w:id="11"/>
          <w:r w:rsidR="00D64EB3" w:rsidRPr="00D64EB3">
            <w:t xml:space="preserve"> </w:t>
          </w:r>
          <w:r w:rsidR="00D64EB3">
            <w:t xml:space="preserve">MF62GIS </w:t>
          </w:r>
          <w:r w:rsidR="00713A72">
            <w:t>supplies this</w:t>
          </w:r>
          <w:r w:rsidR="00D64EB3">
            <w:t xml:space="preserve"> for us.</w:t>
          </w:r>
        </w:p>
        <w:p w14:paraId="71637ED0" w14:textId="4980C2E0" w:rsidR="008459A4" w:rsidRDefault="008459A4" w:rsidP="008459A4">
          <w:pPr>
            <w:pStyle w:val="steps"/>
          </w:pPr>
          <w:bookmarkStart w:id="12" w:name="_Ref55400452"/>
          <w:r>
            <w:t xml:space="preserve">Lasty, you </w:t>
          </w:r>
          <w:r w:rsidR="00713A72">
            <w:t>are</w:t>
          </w:r>
          <w:r>
            <w:t xml:space="preserve"> prompted </w:t>
          </w:r>
          <w:r w:rsidR="00713A72">
            <w:t>for</w:t>
          </w:r>
          <w:r>
            <w:t xml:space="preserve"> the name of a tabular data file. Let us ignore this step for now</w:t>
          </w:r>
          <w:r w:rsidR="00713A72">
            <w:t>.</w:t>
          </w:r>
          <w:r>
            <w:t xml:space="preserve"> (</w:t>
          </w:r>
          <w:r w:rsidR="00713A72">
            <w:t xml:space="preserve">We </w:t>
          </w:r>
          <w:r>
            <w:t>will get to it later). Simply press &lt;enter&gt;.</w:t>
          </w:r>
          <w:r w:rsidR="00200911">
            <w:t xml:space="preserve"> You should see the following</w:t>
          </w:r>
          <w:r w:rsidR="00713A72">
            <w:t xml:space="preserve"> (with your responses highlighted)</w:t>
          </w:r>
          <w:r w:rsidR="00200911">
            <w:t>:</w:t>
          </w:r>
          <w:bookmarkEnd w:id="12"/>
        </w:p>
        <w:p w14:paraId="4942D117" w14:textId="4B64E98D" w:rsidR="00200911" w:rsidRDefault="00200911" w:rsidP="00200911">
          <w:pPr>
            <w:pStyle w:val="commandlinetext"/>
          </w:pPr>
          <w:r w:rsidRPr="001913AA">
            <w:rPr>
              <w:noProof/>
            </w:rPr>
            <mc:AlternateContent>
              <mc:Choice Requires="wps">
                <w:drawing>
                  <wp:inline distT="0" distB="0" distL="0" distR="0" wp14:anchorId="0D1B0191" wp14:editId="46CC78D0">
                    <wp:extent cx="6120000" cy="5998845"/>
                    <wp:effectExtent l="0" t="0" r="14605" b="2730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5998845"/>
                            </a:xfrm>
                            <a:prstGeom prst="rect">
                              <a:avLst/>
                            </a:prstGeom>
                            <a:solidFill>
                              <a:schemeClr val="bg1">
                                <a:lumMod val="95000"/>
                              </a:schemeClr>
                            </a:solidFill>
                            <a:ln w="9525">
                              <a:solidFill>
                                <a:srgbClr val="000000"/>
                              </a:solidFill>
                              <a:miter lim="800000"/>
                              <a:headEnd/>
                              <a:tailEnd/>
                            </a:ln>
                          </wps:spPr>
                          <wps:txbx>
                            <w:txbxContent>
                              <w:p w14:paraId="659B4B37" w14:textId="77777777" w:rsidR="003B1D71" w:rsidRDefault="003B1D71" w:rsidP="00200911">
                                <w:pPr>
                                  <w:pStyle w:val="commandlinetext"/>
                                </w:pPr>
                                <w:r>
                                  <w:t>Program MF62GIS writes a BLN file and MIF/MID files for a MODFLOW6 model.</w:t>
                                </w:r>
                              </w:p>
                              <w:p w14:paraId="11A15C71" w14:textId="77777777" w:rsidR="003B1D71" w:rsidRDefault="003B1D71" w:rsidP="00200911">
                                <w:pPr>
                                  <w:pStyle w:val="commandlinetext"/>
                                </w:pPr>
                              </w:p>
                              <w:p w14:paraId="76641E42" w14:textId="77777777" w:rsidR="003B1D71" w:rsidRDefault="003B1D71" w:rsidP="00200911">
                                <w:pPr>
                                  <w:pStyle w:val="commandlinetext"/>
                                </w:pPr>
                                <w:r>
                                  <w:t xml:space="preserve"> Enter name of MODFLOW6 binary grid file: </w:t>
                                </w:r>
                                <w:r w:rsidRPr="003B1D71">
                                  <w:rPr>
                                    <w:b/>
                                    <w:bCs/>
                                    <w:i/>
                                    <w:iCs/>
                                  </w:rPr>
                                  <w:t>model.disv.grb</w:t>
                                </w:r>
                              </w:p>
                              <w:p w14:paraId="79E9C78E" w14:textId="77777777" w:rsidR="003B1D71" w:rsidRDefault="003B1D71" w:rsidP="00200911">
                                <w:pPr>
                                  <w:pStyle w:val="commandlinetext"/>
                                </w:pPr>
                                <w:r>
                                  <w:t xml:space="preserve"> - file model.disv.grb read ok.</w:t>
                                </w:r>
                              </w:p>
                              <w:p w14:paraId="18997CE9" w14:textId="77777777" w:rsidR="003B1D71" w:rsidRDefault="003B1D71" w:rsidP="00200911">
                                <w:pPr>
                                  <w:pStyle w:val="commandlinetext"/>
                                </w:pPr>
                              </w:p>
                              <w:p w14:paraId="5359C6E4" w14:textId="77777777" w:rsidR="003B1D71" w:rsidRDefault="003B1D71" w:rsidP="00200911">
                                <w:pPr>
                                  <w:pStyle w:val="commandlinetext"/>
                                </w:pPr>
                                <w:r>
                                  <w:t xml:space="preserve"> Enter layer number of interest: </w:t>
                                </w:r>
                                <w:r w:rsidRPr="003B1D71">
                                  <w:rPr>
                                    <w:b/>
                                    <w:bCs/>
                                    <w:i/>
                                    <w:iCs/>
                                  </w:rPr>
                                  <w:t>1</w:t>
                                </w:r>
                              </w:p>
                              <w:p w14:paraId="36300746" w14:textId="77777777" w:rsidR="003B1D71" w:rsidRDefault="003B1D71" w:rsidP="00200911">
                                <w:pPr>
                                  <w:pStyle w:val="commandlinetext"/>
                                </w:pPr>
                              </w:p>
                              <w:p w14:paraId="6B93D83A" w14:textId="77777777" w:rsidR="003B1D71" w:rsidRDefault="003B1D71" w:rsidP="00200911">
                                <w:pPr>
                                  <w:pStyle w:val="commandlinetext"/>
                                </w:pPr>
                                <w:r>
                                  <w:t xml:space="preserve"> Enter name for BLN file (&lt;Enter&gt; if none): </w:t>
                                </w:r>
                                <w:r w:rsidRPr="003B1D71">
                                  <w:rPr>
                                    <w:b/>
                                    <w:bCs/>
                                    <w:i/>
                                    <w:iCs/>
                                  </w:rPr>
                                  <w:t>model.bln</w:t>
                                </w:r>
                              </w:p>
                              <w:p w14:paraId="21DB1412" w14:textId="77777777" w:rsidR="003B1D71" w:rsidRDefault="003B1D71" w:rsidP="00200911">
                                <w:pPr>
                                  <w:pStyle w:val="commandlinetext"/>
                                </w:pPr>
                              </w:p>
                              <w:p w14:paraId="6C9DB8B3" w14:textId="77777777" w:rsidR="003B1D71" w:rsidRDefault="003B1D71" w:rsidP="00200911">
                                <w:pPr>
                                  <w:pStyle w:val="commandlinetext"/>
                                </w:pPr>
                                <w:r>
                                  <w:t xml:space="preserve"> Enter filename base for MIF/MID files (&lt;Enter&gt; if none): </w:t>
                                </w:r>
                                <w:r w:rsidRPr="003B1D71">
                                  <w:rPr>
                                    <w:b/>
                                    <w:bCs/>
                                    <w:i/>
                                    <w:iCs/>
                                  </w:rPr>
                                  <w:t>model_layer1</w:t>
                                </w:r>
                              </w:p>
                              <w:p w14:paraId="79C393C6" w14:textId="77777777" w:rsidR="003B1D71" w:rsidRDefault="003B1D71" w:rsidP="00200911">
                                <w:pPr>
                                  <w:pStyle w:val="commandlinetext"/>
                                </w:pPr>
                              </w:p>
                              <w:p w14:paraId="5F0910BC" w14:textId="543D035A" w:rsidR="003B1D71" w:rsidRDefault="003B1D71" w:rsidP="00200911">
                                <w:pPr>
                                  <w:pStyle w:val="commandlinetext"/>
                                </w:pPr>
                                <w:r>
                                  <w:t xml:space="preserve"> Enter name of tabular data file (&lt;Enter&gt; if none): </w:t>
                                </w:r>
                                <w:r w:rsidRPr="003B1D71">
                                  <w:rPr>
                                    <w:b/>
                                    <w:bCs/>
                                    <w:i/>
                                    <w:iCs/>
                                  </w:rPr>
                                  <w:t>&lt;enter&gt;</w:t>
                                </w:r>
                              </w:p>
                              <w:p w14:paraId="79D3D53C" w14:textId="77777777" w:rsidR="003B1D71" w:rsidRDefault="003B1D71" w:rsidP="00200911">
                                <w:pPr>
                                  <w:pStyle w:val="commandlinetext"/>
                                </w:pPr>
                                <w:r>
                                  <w:t xml:space="preserve"> - file model.bln written ok.</w:t>
                                </w:r>
                              </w:p>
                              <w:p w14:paraId="4EA84FF0" w14:textId="77777777" w:rsidR="003B1D71" w:rsidRDefault="003B1D71" w:rsidP="00200911">
                                <w:pPr>
                                  <w:pStyle w:val="commandlinetext"/>
                                </w:pPr>
                                <w:r>
                                  <w:t xml:space="preserve"> - file model_layer1.mif written ok.</w:t>
                                </w:r>
                              </w:p>
                              <w:p w14:paraId="585B84E7" w14:textId="2A0F8ED1" w:rsidR="003B1D71" w:rsidRPr="00035CBA" w:rsidRDefault="003B1D71" w:rsidP="00200911">
                                <w:pPr>
                                  <w:pStyle w:val="commandlinetext"/>
                                </w:pPr>
                                <w:r>
                                  <w:t xml:space="preserve"> - file model_layer1.mid written ok.</w:t>
                                </w:r>
                              </w:p>
                            </w:txbxContent>
                          </wps:txbx>
                          <wps:bodyPr rot="0" vert="horz" wrap="square" lIns="91440" tIns="45720" rIns="91440" bIns="45720" anchor="t" anchorCtr="0">
                            <a:spAutoFit/>
                          </wps:bodyPr>
                        </wps:wsp>
                      </a:graphicData>
                    </a:graphic>
                  </wp:inline>
                </w:drawing>
              </mc:Choice>
              <mc:Fallback>
                <w:pict>
                  <v:shape w14:anchorId="0D1B0191" id="Text Box 2" o:spid="_x0000_s1027" type="#_x0000_t202" style="width:481.9pt;height:4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" fillcolor="#f2f2f2 [3052]">
                    <v:textbox style="mso-fit-shape-to-text:t">
                      <w:txbxContent>
                        <w:p w14:paraId="659B4B37" w14:textId="77777777" w:rsidR="003B1D71" w:rsidRDefault="003B1D71" w:rsidP="00200911">
                          <w:pPr>
                            <w:pStyle w:val="commandlinetext"/>
                          </w:pPr>
                          <w:r>
                            <w:t>Program MF62GIS writes a BLN file and MIF/MID files for a MODFLOW6 model.</w:t>
                          </w:r>
                        </w:p>
                        <w:p w14:paraId="11A15C71" w14:textId="77777777" w:rsidR="003B1D71" w:rsidRDefault="003B1D71" w:rsidP="00200911">
                          <w:pPr>
                            <w:pStyle w:val="commandlinetext"/>
                          </w:pPr>
                        </w:p>
                        <w:p w14:paraId="76641E42" w14:textId="77777777" w:rsidR="003B1D71" w:rsidRDefault="003B1D71" w:rsidP="00200911">
                          <w:pPr>
                            <w:pStyle w:val="commandlinetext"/>
                          </w:pPr>
                          <w:r>
                            <w:t xml:space="preserve"> Enter name of MODFLOW6 binary grid file: </w:t>
                          </w:r>
                          <w:r w:rsidRPr="003B1D71">
                            <w:rPr>
                              <w:b/>
                              <w:bCs/>
                              <w:i/>
                              <w:iCs/>
                            </w:rPr>
                            <w:t>model.disv.grb</w:t>
                          </w:r>
                        </w:p>
                        <w:p w14:paraId="79E9C78E" w14:textId="77777777" w:rsidR="003B1D71" w:rsidRDefault="003B1D71" w:rsidP="00200911">
                          <w:pPr>
                            <w:pStyle w:val="commandlinetext"/>
                          </w:pPr>
                          <w:r>
                            <w:t xml:space="preserve"> - file model.disv.grb read ok.</w:t>
                          </w:r>
                        </w:p>
                        <w:p w14:paraId="18997CE9" w14:textId="77777777" w:rsidR="003B1D71" w:rsidRDefault="003B1D71" w:rsidP="00200911">
                          <w:pPr>
                            <w:pStyle w:val="commandlinetext"/>
                          </w:pPr>
                        </w:p>
                        <w:p w14:paraId="5359C6E4" w14:textId="77777777" w:rsidR="003B1D71" w:rsidRDefault="003B1D71" w:rsidP="00200911">
                          <w:pPr>
                            <w:pStyle w:val="commandlinetext"/>
                          </w:pPr>
                          <w:r>
                            <w:t xml:space="preserve"> Enter layer number of interest: </w:t>
                          </w:r>
                          <w:r w:rsidRPr="003B1D71">
                            <w:rPr>
                              <w:b/>
                              <w:bCs/>
                              <w:i/>
                              <w:iCs/>
                            </w:rPr>
                            <w:t>1</w:t>
                          </w:r>
                        </w:p>
                        <w:p w14:paraId="36300746" w14:textId="77777777" w:rsidR="003B1D71" w:rsidRDefault="003B1D71" w:rsidP="00200911">
                          <w:pPr>
                            <w:pStyle w:val="commandlinetext"/>
                          </w:pPr>
                        </w:p>
                        <w:p w14:paraId="6B93D83A" w14:textId="77777777" w:rsidR="003B1D71" w:rsidRDefault="003B1D71" w:rsidP="00200911">
                          <w:pPr>
                            <w:pStyle w:val="commandlinetext"/>
                          </w:pPr>
                          <w:r>
                            <w:t xml:space="preserve"> Enter name for BLN file (&lt;Enter&gt; if none): </w:t>
                          </w:r>
                          <w:r w:rsidRPr="003B1D71">
                            <w:rPr>
                              <w:b/>
                              <w:bCs/>
                              <w:i/>
                              <w:iCs/>
                            </w:rPr>
                            <w:t>model.bln</w:t>
                          </w:r>
                        </w:p>
                        <w:p w14:paraId="21DB1412" w14:textId="77777777" w:rsidR="003B1D71" w:rsidRDefault="003B1D71" w:rsidP="00200911">
                          <w:pPr>
                            <w:pStyle w:val="commandlinetext"/>
                          </w:pPr>
                        </w:p>
                        <w:p w14:paraId="6C9DB8B3" w14:textId="77777777" w:rsidR="003B1D71" w:rsidRDefault="003B1D71" w:rsidP="00200911">
                          <w:pPr>
                            <w:pStyle w:val="commandlinetext"/>
                          </w:pPr>
                          <w:r>
                            <w:t xml:space="preserve"> Enter filename base for MIF/MID files (&lt;Enter&gt; if none): </w:t>
                          </w:r>
                          <w:r w:rsidRPr="003B1D71">
                            <w:rPr>
                              <w:b/>
                              <w:bCs/>
                              <w:i/>
                              <w:iCs/>
                            </w:rPr>
                            <w:t>model_layer1</w:t>
                          </w:r>
                        </w:p>
                        <w:p w14:paraId="79C393C6" w14:textId="77777777" w:rsidR="003B1D71" w:rsidRDefault="003B1D71" w:rsidP="00200911">
                          <w:pPr>
                            <w:pStyle w:val="commandlinetext"/>
                          </w:pPr>
                        </w:p>
                        <w:p w14:paraId="5F0910BC" w14:textId="543D035A" w:rsidR="003B1D71" w:rsidRDefault="003B1D71" w:rsidP="00200911">
                          <w:pPr>
                            <w:pStyle w:val="commandlinetext"/>
                          </w:pPr>
                          <w:r>
                            <w:t xml:space="preserve"> Enter name of tabular data file (&lt;Enter&gt; if none): </w:t>
                          </w:r>
                          <w:r w:rsidRPr="003B1D71">
                            <w:rPr>
                              <w:b/>
                              <w:bCs/>
                              <w:i/>
                              <w:iCs/>
                            </w:rPr>
                            <w:t>&lt;enter&gt;</w:t>
                          </w:r>
                        </w:p>
                        <w:p w14:paraId="79D3D53C" w14:textId="77777777" w:rsidR="003B1D71" w:rsidRDefault="003B1D71" w:rsidP="00200911">
                          <w:pPr>
                            <w:pStyle w:val="commandlinetext"/>
                          </w:pPr>
                          <w:r>
                            <w:t xml:space="preserve"> - file model.bln written ok.</w:t>
                          </w:r>
                        </w:p>
                        <w:p w14:paraId="4EA84FF0" w14:textId="77777777" w:rsidR="003B1D71" w:rsidRDefault="003B1D71" w:rsidP="00200911">
                          <w:pPr>
                            <w:pStyle w:val="commandlinetext"/>
                          </w:pPr>
                          <w:r>
                            <w:t xml:space="preserve"> - file model_layer1.mif written ok.</w:t>
                          </w:r>
                        </w:p>
                        <w:p w14:paraId="585B84E7" w14:textId="2A0F8ED1" w:rsidR="003B1D71" w:rsidRPr="00035CBA" w:rsidRDefault="003B1D71" w:rsidP="00200911">
                          <w:pPr>
                            <w:pStyle w:val="commandlinetext"/>
                          </w:pPr>
                          <w:r>
                            <w:t xml:space="preserve"> - file model_layer1.mid written ok.</w:t>
                          </w:r>
                        </w:p>
                      </w:txbxContent>
                    </v:textbox>
                    <w10:anchorlock/>
                  </v:shape>
                </w:pict>
              </mc:Fallback>
            </mc:AlternateContent>
          </w:r>
        </w:p>
        <w:p w14:paraId="79609A5D" w14:textId="77777777" w:rsidR="00200911" w:rsidRDefault="00200911" w:rsidP="00200911">
          <w:pPr>
            <w:pStyle w:val="commandlinetext"/>
          </w:pPr>
        </w:p>
        <w:p w14:paraId="766F8DAE" w14:textId="62F81736" w:rsidR="008459A4" w:rsidRDefault="008459A4" w:rsidP="008459A4">
          <w:pPr>
            <w:pStyle w:val="steps"/>
          </w:pPr>
          <w:r>
            <w:t xml:space="preserve">Check </w:t>
          </w:r>
          <w:r w:rsidR="00713A72">
            <w:t xml:space="preserve">your </w:t>
          </w:r>
          <w:r>
            <w:t>working folder</w:t>
          </w:r>
          <w:r w:rsidR="00713A72">
            <w:t>;</w:t>
          </w:r>
          <w:r>
            <w:t xml:space="preserve"> you should see several new fil</w:t>
          </w:r>
          <w:r w:rsidR="00246ED4">
            <w:t xml:space="preserve">es. </w:t>
          </w:r>
          <w:r w:rsidR="00200911">
            <w:t>G</w:t>
          </w:r>
          <w:r w:rsidR="00246ED4">
            <w:t xml:space="preserve">o ahead and open them in </w:t>
          </w:r>
          <w:r w:rsidR="00200911">
            <w:t>your preferred</w:t>
          </w:r>
          <w:r w:rsidR="00246ED4">
            <w:t xml:space="preserve"> visualisation software.</w:t>
          </w:r>
        </w:p>
        <w:p w14:paraId="3592611D" w14:textId="51DD8636" w:rsidR="00246ED4" w:rsidRDefault="00246ED4" w:rsidP="00D65D99">
          <w:pPr>
            <w:pStyle w:val="steps"/>
          </w:pPr>
          <w:r>
            <w:t>If you are using SURFER:</w:t>
          </w:r>
          <w:r w:rsidR="00D65D99">
            <w:t xml:space="preserve"> </w:t>
          </w:r>
          <w:r>
            <w:t xml:space="preserve">Open </w:t>
          </w:r>
          <w:r w:rsidR="00713A72">
            <w:t xml:space="preserve">SURFER </w:t>
          </w:r>
          <w:r>
            <w:t xml:space="preserve">and load </w:t>
          </w:r>
          <w:r w:rsidRPr="003B1D71">
            <w:rPr>
              <w:i/>
              <w:iCs/>
            </w:rPr>
            <w:t>model.bln</w:t>
          </w:r>
          <w:r>
            <w:t xml:space="preserve"> as a base map. That is about as fancy as it gets with a BLN. It is useful as a base map for making figures. F</w:t>
          </w:r>
          <w:r w:rsidR="00D64EB3">
            <w:t>or the sake of expediency, f</w:t>
          </w:r>
          <w:r>
            <w:t>rom here onwards we will describ</w:t>
          </w:r>
          <w:r w:rsidR="00F451EC">
            <w:t>e</w:t>
          </w:r>
          <w:r>
            <w:t xml:space="preserve"> </w:t>
          </w:r>
          <w:r w:rsidR="00D64EB3">
            <w:t>steps</w:t>
          </w:r>
          <w:r>
            <w:t xml:space="preserve"> </w:t>
          </w:r>
          <w:r w:rsidR="00D64EB3">
            <w:t>for a</w:t>
          </w:r>
          <w:r>
            <w:t xml:space="preserve"> QGIS</w:t>
          </w:r>
          <w:r w:rsidR="00D64EB3">
            <w:t xml:space="preserve"> workflow</w:t>
          </w:r>
          <w:r>
            <w:t>.</w:t>
          </w:r>
        </w:p>
        <w:p w14:paraId="304D32AB" w14:textId="1625A2A4" w:rsidR="00246ED4" w:rsidRPr="00D65D99" w:rsidRDefault="00246ED4" w:rsidP="00D65D99">
          <w:pPr>
            <w:pStyle w:val="steps"/>
          </w:pPr>
          <w:r w:rsidRPr="00D65D99">
            <w:t>If you are using QGIS:</w:t>
          </w:r>
          <w:r w:rsidR="00D65D99" w:rsidRPr="00D65D99">
            <w:t xml:space="preserve"> </w:t>
          </w:r>
          <w:r w:rsidRPr="00D65D99">
            <w:t>Open QGIS and load the MIF file as a vector layer.</w:t>
          </w:r>
          <w:r w:rsidR="00573C8E">
            <w:t xml:space="preserve"> (When working with a real-world model, inform QGIS of the coordinate reference system. This allows you to download satellite images to form a background for your grid.) </w:t>
          </w:r>
          <w:r w:rsidRPr="00D65D99">
            <w:t>You should now see your model grid. If you check the layer attribute properties, you will see that there are two columns of data</w:t>
          </w:r>
          <w:r w:rsidR="00573C8E">
            <w:t>, namely</w:t>
          </w:r>
          <w:r w:rsidRPr="00D65D99">
            <w:t xml:space="preserve"> ICPL and IDOMAIN. These are the </w:t>
          </w:r>
          <w:r w:rsidR="00573C8E">
            <w:t xml:space="preserve">layer-based identifier </w:t>
          </w:r>
          <w:r w:rsidRPr="00D65D99">
            <w:t xml:space="preserve">and </w:t>
          </w:r>
          <w:r w:rsidR="00573C8E">
            <w:t>IDOMAIN</w:t>
          </w:r>
          <w:r w:rsidR="00573C8E" w:rsidRPr="00D65D99">
            <w:t xml:space="preserve"> </w:t>
          </w:r>
          <w:r w:rsidRPr="00D65D99">
            <w:t xml:space="preserve">value for each cell. </w:t>
          </w:r>
          <w:r w:rsidR="00D64EB3" w:rsidRPr="00D65D99">
            <w:t>They</w:t>
          </w:r>
          <w:r w:rsidRPr="00D65D99">
            <w:t xml:space="preserve"> allow you to identify where a given cell is</w:t>
          </w:r>
          <w:r w:rsidR="00573C8E">
            <w:t xml:space="preserve"> situated,</w:t>
          </w:r>
          <w:r w:rsidRPr="00D65D99">
            <w:t xml:space="preserve"> and</w:t>
          </w:r>
          <w:r w:rsidR="00573C8E">
            <w:t xml:space="preserve"> whether it is active.</w:t>
          </w:r>
          <w:r w:rsidR="0069624F" w:rsidRPr="00D65D99">
            <w:t xml:space="preserve"> In this model all cells are active, therefore IDOMAIN is “1” in all cells.</w:t>
          </w:r>
          <w:r w:rsidR="00682E20">
            <w:t xml:space="preserve"> (Note that for a DIS grid, cells are identified using ROW and COLUMN numbers rather than ICPL.)</w:t>
          </w:r>
        </w:p>
        <w:p w14:paraId="3C998A02" w14:textId="02265865" w:rsidR="00246ED4" w:rsidRDefault="00246ED4" w:rsidP="00246ED4">
          <w:pPr>
            <w:pStyle w:val="steps"/>
          </w:pPr>
          <w:r>
            <w:t>Below is an example of the model grid,</w:t>
          </w:r>
          <w:r w:rsidR="00573C8E">
            <w:t xml:space="preserve"> with each cell</w:t>
          </w:r>
          <w:r>
            <w:t xml:space="preserve"> labelled with </w:t>
          </w:r>
          <w:r w:rsidR="00573C8E">
            <w:t xml:space="preserve">its </w:t>
          </w:r>
          <w:r>
            <w:t xml:space="preserve">ICPL value. </w:t>
          </w:r>
        </w:p>
        <w:p w14:paraId="2D446DF9" w14:textId="07B6563A" w:rsidR="0069624F" w:rsidRDefault="005B487E" w:rsidP="0069624F">
          <w:pPr>
            <w:pStyle w:val="figure"/>
            <w:keepNext/>
          </w:pPr>
          <w:r w:rsidRPr="005B487E">
            <w:lastRenderedPageBreak/>
            <mc:AlternateContent>
              <mc:Choice Requires="wps">
                <w:drawing>
                  <wp:anchor distT="0" distB="0" distL="114300" distR="114300" simplePos="0" relativeHeight="251688960" behindDoc="0" locked="0" layoutInCell="1" allowOverlap="1" wp14:anchorId="2ACC7F17" wp14:editId="2FFBEB96">
                    <wp:simplePos x="0" y="0"/>
                    <wp:positionH relativeFrom="column">
                      <wp:posOffset>1620078</wp:posOffset>
                    </wp:positionH>
                    <wp:positionV relativeFrom="paragraph">
                      <wp:posOffset>461176</wp:posOffset>
                    </wp:positionV>
                    <wp:extent cx="2226365" cy="1101090"/>
                    <wp:effectExtent l="0" t="0" r="78740" b="22860"/>
                    <wp:wrapNone/>
                    <wp:docPr id="195" name="Freeform: Shape 195"/>
                    <wp:cNvGraphicFramePr/>
                    <a:graphic xmlns:a="http://schemas.openxmlformats.org/drawingml/2006/main">
                      <a:graphicData uri="http://schemas.microsoft.com/office/word/2010/wordprocessingShape">
                        <wps:wsp>
                          <wps:cNvSpPr/>
                          <wps:spPr>
                            <a:xfrm>
                              <a:off x="0" y="0"/>
                              <a:ext cx="2226365" cy="1101090"/>
                            </a:xfrm>
                            <a:custGeom>
                              <a:avLst/>
                              <a:gdLst>
                                <a:gd name="connsiteX0" fmla="*/ 0 w 2084832"/>
                                <a:gd name="connsiteY0" fmla="*/ 958291 h 958291"/>
                                <a:gd name="connsiteX1" fmla="*/ 234086 w 2084832"/>
                                <a:gd name="connsiteY1" fmla="*/ 431596 h 958291"/>
                                <a:gd name="connsiteX2" fmla="*/ 929030 w 2084832"/>
                                <a:gd name="connsiteY2" fmla="*/ 160934 h 958291"/>
                                <a:gd name="connsiteX3" fmla="*/ 2084832 w 2084832"/>
                                <a:gd name="connsiteY3" fmla="*/ 0 h 958291"/>
                                <a:gd name="connsiteX0" fmla="*/ 0 w 2084832"/>
                                <a:gd name="connsiteY0" fmla="*/ 972182 h 972182"/>
                                <a:gd name="connsiteX1" fmla="*/ 234086 w 2084832"/>
                                <a:gd name="connsiteY1" fmla="*/ 445487 h 972182"/>
                                <a:gd name="connsiteX2" fmla="*/ 935466 w 2084832"/>
                                <a:gd name="connsiteY2" fmla="*/ 26145 h 972182"/>
                                <a:gd name="connsiteX3" fmla="*/ 2084832 w 2084832"/>
                                <a:gd name="connsiteY3" fmla="*/ 13891 h 972182"/>
                                <a:gd name="connsiteX0" fmla="*/ 0 w 2084832"/>
                                <a:gd name="connsiteY0" fmla="*/ 958291 h 958291"/>
                                <a:gd name="connsiteX1" fmla="*/ 214780 w 2084832"/>
                                <a:gd name="connsiteY1" fmla="*/ 193782 h 958291"/>
                                <a:gd name="connsiteX2" fmla="*/ 935466 w 2084832"/>
                                <a:gd name="connsiteY2" fmla="*/ 12254 h 958291"/>
                                <a:gd name="connsiteX3" fmla="*/ 2084832 w 2084832"/>
                                <a:gd name="connsiteY3" fmla="*/ 0 h 958291"/>
                                <a:gd name="connsiteX0" fmla="*/ 0 w 2084832"/>
                                <a:gd name="connsiteY0" fmla="*/ 958291 h 958291"/>
                                <a:gd name="connsiteX1" fmla="*/ 214780 w 2084832"/>
                                <a:gd name="connsiteY1" fmla="*/ 193782 h 958291"/>
                                <a:gd name="connsiteX2" fmla="*/ 935466 w 2084832"/>
                                <a:gd name="connsiteY2" fmla="*/ 12254 h 958291"/>
                                <a:gd name="connsiteX3" fmla="*/ 2084832 w 2084832"/>
                                <a:gd name="connsiteY3" fmla="*/ 0 h 958291"/>
                                <a:gd name="connsiteX0" fmla="*/ 0 w 2117009"/>
                                <a:gd name="connsiteY0" fmla="*/ 946887 h 946887"/>
                                <a:gd name="connsiteX1" fmla="*/ 214780 w 2117009"/>
                                <a:gd name="connsiteY1" fmla="*/ 182378 h 946887"/>
                                <a:gd name="connsiteX2" fmla="*/ 935466 w 2117009"/>
                                <a:gd name="connsiteY2" fmla="*/ 850 h 946887"/>
                                <a:gd name="connsiteX3" fmla="*/ 2117009 w 2117009"/>
                                <a:gd name="connsiteY3" fmla="*/ 100106 h 946887"/>
                                <a:gd name="connsiteX0" fmla="*/ 0 w 2117009"/>
                                <a:gd name="connsiteY0" fmla="*/ 951037 h 951037"/>
                                <a:gd name="connsiteX1" fmla="*/ 214780 w 2117009"/>
                                <a:gd name="connsiteY1" fmla="*/ 186528 h 951037"/>
                                <a:gd name="connsiteX2" fmla="*/ 935466 w 2117009"/>
                                <a:gd name="connsiteY2" fmla="*/ 5000 h 951037"/>
                                <a:gd name="connsiteX3" fmla="*/ 2117009 w 2117009"/>
                                <a:gd name="connsiteY3" fmla="*/ 104256 h 951037"/>
                                <a:gd name="connsiteX0" fmla="*/ 0 w 2117009"/>
                                <a:gd name="connsiteY0" fmla="*/ 992750 h 992750"/>
                                <a:gd name="connsiteX1" fmla="*/ 214780 w 2117009"/>
                                <a:gd name="connsiteY1" fmla="*/ 228241 h 992750"/>
                                <a:gd name="connsiteX2" fmla="*/ 851813 w 2117009"/>
                                <a:gd name="connsiteY2" fmla="*/ 2117 h 992750"/>
                                <a:gd name="connsiteX3" fmla="*/ 2117009 w 2117009"/>
                                <a:gd name="connsiteY3" fmla="*/ 145969 h 992750"/>
                                <a:gd name="connsiteX0" fmla="*/ 0 w 2117009"/>
                                <a:gd name="connsiteY0" fmla="*/ 991337 h 991337"/>
                                <a:gd name="connsiteX1" fmla="*/ 214780 w 2117009"/>
                                <a:gd name="connsiteY1" fmla="*/ 226828 h 991337"/>
                                <a:gd name="connsiteX2" fmla="*/ 851813 w 2117009"/>
                                <a:gd name="connsiteY2" fmla="*/ 704 h 991337"/>
                                <a:gd name="connsiteX3" fmla="*/ 2117009 w 2117009"/>
                                <a:gd name="connsiteY3" fmla="*/ 144556 h 991337"/>
                                <a:gd name="connsiteX0" fmla="*/ 0 w 2117009"/>
                                <a:gd name="connsiteY0" fmla="*/ 1109829 h 1109829"/>
                                <a:gd name="connsiteX1" fmla="*/ 214780 w 2117009"/>
                                <a:gd name="connsiteY1" fmla="*/ 345320 h 1109829"/>
                                <a:gd name="connsiteX2" fmla="*/ 1109206 w 2117009"/>
                                <a:gd name="connsiteY2" fmla="*/ 313 h 1109829"/>
                                <a:gd name="connsiteX3" fmla="*/ 2117009 w 2117009"/>
                                <a:gd name="connsiteY3" fmla="*/ 263048 h 1109829"/>
                                <a:gd name="connsiteX0" fmla="*/ 0 w 2117009"/>
                                <a:gd name="connsiteY0" fmla="*/ 1109829 h 1109829"/>
                                <a:gd name="connsiteX1" fmla="*/ 214780 w 2117009"/>
                                <a:gd name="connsiteY1" fmla="*/ 345320 h 1109829"/>
                                <a:gd name="connsiteX2" fmla="*/ 1109206 w 2117009"/>
                                <a:gd name="connsiteY2" fmla="*/ 313 h 1109829"/>
                                <a:gd name="connsiteX3" fmla="*/ 2117009 w 2117009"/>
                                <a:gd name="connsiteY3" fmla="*/ 263048 h 1109829"/>
                                <a:gd name="connsiteX0" fmla="*/ 0 w 2117009"/>
                                <a:gd name="connsiteY0" fmla="*/ 1109782 h 1109782"/>
                                <a:gd name="connsiteX1" fmla="*/ 272693 w 2117009"/>
                                <a:gd name="connsiteY1" fmla="*/ 300674 h 1109782"/>
                                <a:gd name="connsiteX2" fmla="*/ 1109206 w 2117009"/>
                                <a:gd name="connsiteY2" fmla="*/ 266 h 1109782"/>
                                <a:gd name="connsiteX3" fmla="*/ 2117009 w 2117009"/>
                                <a:gd name="connsiteY3" fmla="*/ 263001 h 1109782"/>
                                <a:gd name="connsiteX0" fmla="*/ 0 w 2117009"/>
                                <a:gd name="connsiteY0" fmla="*/ 1109782 h 1109782"/>
                                <a:gd name="connsiteX1" fmla="*/ 1109206 w 2117009"/>
                                <a:gd name="connsiteY1" fmla="*/ 266 h 1109782"/>
                                <a:gd name="connsiteX2" fmla="*/ 2117009 w 2117009"/>
                                <a:gd name="connsiteY2" fmla="*/ 263001 h 1109782"/>
                                <a:gd name="connsiteX0" fmla="*/ 0 w 2117009"/>
                                <a:gd name="connsiteY0" fmla="*/ 1132435 h 1132435"/>
                                <a:gd name="connsiteX1" fmla="*/ 1109206 w 2117009"/>
                                <a:gd name="connsiteY1" fmla="*/ 22919 h 1132435"/>
                                <a:gd name="connsiteX2" fmla="*/ 2117009 w 2117009"/>
                                <a:gd name="connsiteY2" fmla="*/ 285654 h 1132435"/>
                                <a:gd name="connsiteX0" fmla="*/ 0 w 2117009"/>
                                <a:gd name="connsiteY0" fmla="*/ 1112155 h 1112155"/>
                                <a:gd name="connsiteX1" fmla="*/ 909727 w 2117009"/>
                                <a:gd name="connsiteY1" fmla="*/ 24939 h 1112155"/>
                                <a:gd name="connsiteX2" fmla="*/ 2117009 w 2117009"/>
                                <a:gd name="connsiteY2" fmla="*/ 265374 h 1112155"/>
                                <a:gd name="connsiteX0" fmla="*/ 0 w 2117009"/>
                                <a:gd name="connsiteY0" fmla="*/ 1118878 h 1118878"/>
                                <a:gd name="connsiteX1" fmla="*/ 819639 w 2117009"/>
                                <a:gd name="connsiteY1" fmla="*/ 24229 h 1118878"/>
                                <a:gd name="connsiteX2" fmla="*/ 2117009 w 2117009"/>
                                <a:gd name="connsiteY2" fmla="*/ 272097 h 1118878"/>
                                <a:gd name="connsiteX0" fmla="*/ 0 w 2117009"/>
                                <a:gd name="connsiteY0" fmla="*/ 1118878 h 1118878"/>
                                <a:gd name="connsiteX1" fmla="*/ 819639 w 2117009"/>
                                <a:gd name="connsiteY1" fmla="*/ 24229 h 1118878"/>
                                <a:gd name="connsiteX2" fmla="*/ 2117009 w 2117009"/>
                                <a:gd name="connsiteY2" fmla="*/ 272097 h 1118878"/>
                              </a:gdLst>
                              <a:ahLst/>
                              <a:cxnLst>
                                <a:cxn ang="0">
                                  <a:pos x="connsiteX0" y="connsiteY0"/>
                                </a:cxn>
                                <a:cxn ang="0">
                                  <a:pos x="connsiteX1" y="connsiteY1"/>
                                </a:cxn>
                                <a:cxn ang="0">
                                  <a:pos x="connsiteX2" y="connsiteY2"/>
                                </a:cxn>
                              </a:cxnLst>
                              <a:rect l="l" t="t" r="r" b="b"/>
                              <a:pathLst>
                                <a:path w="2117009" h="1118878">
                                  <a:moveTo>
                                    <a:pt x="0" y="1118878"/>
                                  </a:moveTo>
                                  <a:cubicBezTo>
                                    <a:pt x="179607" y="835695"/>
                                    <a:pt x="453935" y="113329"/>
                                    <a:pt x="819639" y="24229"/>
                                  </a:cubicBezTo>
                                  <a:cubicBezTo>
                                    <a:pt x="1185343" y="-64871"/>
                                    <a:pt x="1744815" y="108518"/>
                                    <a:pt x="2117009" y="272097"/>
                                  </a:cubicBezTo>
                                </a:path>
                              </a:pathLst>
                            </a:custGeom>
                            <a:noFill/>
                            <a:ln w="22225">
                              <a:solidFill>
                                <a:srgbClr val="C00000">
                                  <a:alpha val="53000"/>
                                </a:srgbClr>
                              </a:solidFill>
                              <a:prstDash val="sysDash"/>
                              <a:tailEnd type="arrow" w="lg"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3411A" id="Freeform: Shape 195" o:spid="_x0000_s1026" style="position:absolute;margin-left:127.55pt;margin-top:36.3pt;width:175.3pt;height:8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7009,11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" path="m,1118878c179607,835695,453935,113329,819639,24229v365704,-89100,925176,84289,1297370,247868e" filled="f" strokecolor="#c00000" strokeweight="1.75pt">
                    <v:stroke dashstyle="3 1" endarrow="open" endarrowwidth="wide" opacity="34695f" joinstyle="miter"/>
                    <v:path arrowok="t" o:connecttype="custom" o:connectlocs="0,1101090;861978,23844;2226365,267771" o:connectangles="0,0,0"/>
                  </v:shape>
                </w:pict>
              </mc:Fallback>
            </mc:AlternateContent>
          </w:r>
          <w:r w:rsidRPr="005B487E">
            <mc:AlternateContent>
              <mc:Choice Requires="wps">
                <w:drawing>
                  <wp:anchor distT="0" distB="0" distL="114300" distR="114300" simplePos="0" relativeHeight="251689984" behindDoc="0" locked="0" layoutInCell="1" allowOverlap="1" wp14:anchorId="30D42040" wp14:editId="47F6B765">
                    <wp:simplePos x="0" y="0"/>
                    <wp:positionH relativeFrom="column">
                      <wp:posOffset>5398439</wp:posOffset>
                    </wp:positionH>
                    <wp:positionV relativeFrom="paragraph">
                      <wp:posOffset>1152939</wp:posOffset>
                    </wp:positionV>
                    <wp:extent cx="316424" cy="795131"/>
                    <wp:effectExtent l="57150" t="0" r="26670" b="62230"/>
                    <wp:wrapNone/>
                    <wp:docPr id="196" name="Freeform: Shape 196"/>
                    <wp:cNvGraphicFramePr/>
                    <a:graphic xmlns:a="http://schemas.openxmlformats.org/drawingml/2006/main">
                      <a:graphicData uri="http://schemas.microsoft.com/office/word/2010/wordprocessingShape">
                        <wps:wsp>
                          <wps:cNvSpPr/>
                          <wps:spPr>
                            <a:xfrm>
                              <a:off x="0" y="0"/>
                              <a:ext cx="316424" cy="795131"/>
                            </a:xfrm>
                            <a:custGeom>
                              <a:avLst/>
                              <a:gdLst>
                                <a:gd name="connsiteX0" fmla="*/ 80467 w 286414"/>
                                <a:gd name="connsiteY0" fmla="*/ 0 h 775411"/>
                                <a:gd name="connsiteX1" fmla="*/ 285293 w 286414"/>
                                <a:gd name="connsiteY1" fmla="*/ 182880 h 775411"/>
                                <a:gd name="connsiteX2" fmla="*/ 0 w 286414"/>
                                <a:gd name="connsiteY2" fmla="*/ 775411 h 775411"/>
                              </a:gdLst>
                              <a:ahLst/>
                              <a:cxnLst>
                                <a:cxn ang="0">
                                  <a:pos x="connsiteX0" y="connsiteY0"/>
                                </a:cxn>
                                <a:cxn ang="0">
                                  <a:pos x="connsiteX1" y="connsiteY1"/>
                                </a:cxn>
                                <a:cxn ang="0">
                                  <a:pos x="connsiteX2" y="connsiteY2"/>
                                </a:cxn>
                              </a:cxnLst>
                              <a:rect l="l" t="t" r="r" b="b"/>
                              <a:pathLst>
                                <a:path w="286414" h="775411">
                                  <a:moveTo>
                                    <a:pt x="80467" y="0"/>
                                  </a:moveTo>
                                  <a:cubicBezTo>
                                    <a:pt x="189585" y="26822"/>
                                    <a:pt x="298704" y="53645"/>
                                    <a:pt x="285293" y="182880"/>
                                  </a:cubicBezTo>
                                  <a:cubicBezTo>
                                    <a:pt x="271882" y="312115"/>
                                    <a:pt x="135941" y="543763"/>
                                    <a:pt x="0" y="775411"/>
                                  </a:cubicBezTo>
                                </a:path>
                              </a:pathLst>
                            </a:custGeom>
                            <a:noFill/>
                            <a:ln w="22225">
                              <a:solidFill>
                                <a:schemeClr val="accent1">
                                  <a:alpha val="53000"/>
                                </a:schemeClr>
                              </a:solidFill>
                              <a:prstDash val="sysDash"/>
                              <a:tailEnd type="arrow" w="lg"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1BC3A" id="Freeform: Shape 196" o:spid="_x0000_s1026" style="position:absolute;margin-left:425.05pt;margin-top:90.8pt;width:24.9pt;height:6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414,77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" path="m80467,c189585,26822,298704,53645,285293,182880,271882,312115,135941,543763,,775411e" filled="f" strokecolor="#4472c4 [3204]" strokeweight="1.75pt">
                    <v:stroke dashstyle="3 1" endarrow="open" endarrowwidth="wide" opacity="34695f" joinstyle="miter"/>
                    <v:path arrowok="t" o:connecttype="custom" o:connectlocs="88898,0;315186,187531;0,795131" o:connectangles="0,0,0"/>
                  </v:shape>
                </w:pict>
              </mc:Fallback>
            </mc:AlternateContent>
          </w:r>
          <w:r w:rsidR="00F731E1" w:rsidRPr="00F731E1">
            <mc:AlternateContent>
              <mc:Choice Requires="wps">
                <w:drawing>
                  <wp:anchor distT="0" distB="0" distL="114300" distR="114300" simplePos="0" relativeHeight="251684864" behindDoc="0" locked="0" layoutInCell="1" allowOverlap="1" wp14:anchorId="61EB2779" wp14:editId="470DD226">
                    <wp:simplePos x="0" y="0"/>
                    <wp:positionH relativeFrom="column">
                      <wp:posOffset>227965</wp:posOffset>
                    </wp:positionH>
                    <wp:positionV relativeFrom="paragraph">
                      <wp:posOffset>180975</wp:posOffset>
                    </wp:positionV>
                    <wp:extent cx="285115" cy="262890"/>
                    <wp:effectExtent l="0" t="0" r="19685" b="22860"/>
                    <wp:wrapNone/>
                    <wp:docPr id="192" name="Rectangle 192"/>
                    <wp:cNvGraphicFramePr/>
                    <a:graphic xmlns:a="http://schemas.openxmlformats.org/drawingml/2006/main">
                      <a:graphicData uri="http://schemas.microsoft.com/office/word/2010/wordprocessingShape">
                        <wps:wsp>
                          <wps:cNvSpPr/>
                          <wps:spPr>
                            <a:xfrm>
                              <a:off x="0" y="0"/>
                              <a:ext cx="285115" cy="2628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E1C88" w14:textId="29037BD3" w:rsidR="00F731E1" w:rsidRPr="00224E1B" w:rsidRDefault="00F313A5" w:rsidP="00F731E1">
                                <w:pPr>
                                  <w:spacing w:before="0" w:after="0" w:line="240" w:lineRule="auto"/>
                                  <w:jc w:val="center"/>
                                  <w:rPr>
                                    <w:sz w:val="20"/>
                                    <w:szCs w:val="20"/>
                                    <w:lang w:val="en-GB"/>
                                  </w:rPr>
                                </w:pPr>
                                <w:r>
                                  <w:rPr>
                                    <w:sz w:val="20"/>
                                    <w:szCs w:val="20"/>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B2779" id="Rectangle 192" o:spid="_x0000_s1028" style="position:absolute;left:0;text-align:left;margin-left:17.95pt;margin-top:14.25pt;width:22.45pt;height:2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" fillcolor="white [3212]" strokecolor="black [3213]" strokeweight="1pt">
                    <v:textbox>
                      <w:txbxContent>
                        <w:p w14:paraId="732E1C88" w14:textId="29037BD3" w:rsidR="00F731E1" w:rsidRPr="00224E1B" w:rsidRDefault="00F313A5" w:rsidP="00F731E1">
                          <w:pPr>
                            <w:spacing w:before="0" w:after="0" w:line="240" w:lineRule="auto"/>
                            <w:jc w:val="center"/>
                            <w:rPr>
                              <w:sz w:val="20"/>
                              <w:szCs w:val="20"/>
                              <w:lang w:val="en-GB"/>
                            </w:rPr>
                          </w:pPr>
                          <w:r>
                            <w:rPr>
                              <w:sz w:val="20"/>
                              <w:szCs w:val="20"/>
                              <w:lang w:val="en-GB"/>
                            </w:rPr>
                            <w:t>a</w:t>
                          </w:r>
                        </w:p>
                      </w:txbxContent>
                    </v:textbox>
                  </v:rect>
                </w:pict>
              </mc:Fallback>
            </mc:AlternateContent>
          </w:r>
          <w:r w:rsidR="00F731E1" w:rsidRPr="00F731E1">
            <mc:AlternateContent>
              <mc:Choice Requires="wps">
                <w:drawing>
                  <wp:anchor distT="0" distB="0" distL="114300" distR="114300" simplePos="0" relativeHeight="251685888" behindDoc="0" locked="0" layoutInCell="1" allowOverlap="1" wp14:anchorId="272EF9DC" wp14:editId="7843E646">
                    <wp:simplePos x="0" y="0"/>
                    <wp:positionH relativeFrom="column">
                      <wp:posOffset>5636260</wp:posOffset>
                    </wp:positionH>
                    <wp:positionV relativeFrom="paragraph">
                      <wp:posOffset>182245</wp:posOffset>
                    </wp:positionV>
                    <wp:extent cx="285115" cy="262890"/>
                    <wp:effectExtent l="0" t="0" r="19685" b="22860"/>
                    <wp:wrapNone/>
                    <wp:docPr id="193" name="Rectangle 193"/>
                    <wp:cNvGraphicFramePr/>
                    <a:graphic xmlns:a="http://schemas.openxmlformats.org/drawingml/2006/main">
                      <a:graphicData uri="http://schemas.microsoft.com/office/word/2010/wordprocessingShape">
                        <wps:wsp>
                          <wps:cNvSpPr/>
                          <wps:spPr>
                            <a:xfrm>
                              <a:off x="0" y="0"/>
                              <a:ext cx="285115" cy="2628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9DA3C" w14:textId="19973884" w:rsidR="00F731E1" w:rsidRPr="00224E1B" w:rsidRDefault="00F313A5" w:rsidP="00F731E1">
                                <w:pPr>
                                  <w:spacing w:before="0" w:after="0" w:line="240" w:lineRule="auto"/>
                                  <w:rPr>
                                    <w:sz w:val="20"/>
                                    <w:szCs w:val="20"/>
                                    <w:lang w:val="en-GB"/>
                                  </w:rPr>
                                </w:pPr>
                                <w:r>
                                  <w:rPr>
                                    <w:sz w:val="20"/>
                                    <w:szCs w:val="20"/>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EF9DC" id="Rectangle 193" o:spid="_x0000_s1029" style="position:absolute;left:0;text-align:left;margin-left:443.8pt;margin-top:14.35pt;width:22.45pt;height:2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" fillcolor="white [3212]" strokecolor="black [3213]" strokeweight="1pt">
                    <v:textbox>
                      <w:txbxContent>
                        <w:p w14:paraId="4479DA3C" w14:textId="19973884" w:rsidR="00F731E1" w:rsidRPr="00224E1B" w:rsidRDefault="00F313A5" w:rsidP="00F731E1">
                          <w:pPr>
                            <w:spacing w:before="0" w:after="0" w:line="240" w:lineRule="auto"/>
                            <w:rPr>
                              <w:sz w:val="20"/>
                              <w:szCs w:val="20"/>
                              <w:lang w:val="en-GB"/>
                            </w:rPr>
                          </w:pPr>
                          <w:r>
                            <w:rPr>
                              <w:sz w:val="20"/>
                              <w:szCs w:val="20"/>
                              <w:lang w:val="en-GB"/>
                            </w:rPr>
                            <w:t>b</w:t>
                          </w:r>
                        </w:p>
                      </w:txbxContent>
                    </v:textbox>
                  </v:rect>
                </w:pict>
              </mc:Fallback>
            </mc:AlternateContent>
          </w:r>
          <w:r w:rsidR="00F731E1" w:rsidRPr="00F731E1">
            <mc:AlternateContent>
              <mc:Choice Requires="wps">
                <w:drawing>
                  <wp:anchor distT="0" distB="0" distL="114300" distR="114300" simplePos="0" relativeHeight="251686912" behindDoc="0" locked="0" layoutInCell="1" allowOverlap="1" wp14:anchorId="7B755318" wp14:editId="5FE60FE7">
                    <wp:simplePos x="0" y="0"/>
                    <wp:positionH relativeFrom="column">
                      <wp:posOffset>5653956</wp:posOffset>
                    </wp:positionH>
                    <wp:positionV relativeFrom="paragraph">
                      <wp:posOffset>2071549</wp:posOffset>
                    </wp:positionV>
                    <wp:extent cx="285293" cy="263347"/>
                    <wp:effectExtent l="0" t="0" r="19685" b="22860"/>
                    <wp:wrapNone/>
                    <wp:docPr id="194" name="Rectangle 194"/>
                    <wp:cNvGraphicFramePr/>
                    <a:graphic xmlns:a="http://schemas.openxmlformats.org/drawingml/2006/main">
                      <a:graphicData uri="http://schemas.microsoft.com/office/word/2010/wordprocessingShape">
                        <wps:wsp>
                          <wps:cNvSpPr/>
                          <wps:spPr>
                            <a:xfrm>
                              <a:off x="0" y="0"/>
                              <a:ext cx="285293" cy="2633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EFE024" w14:textId="4D83C605" w:rsidR="00F731E1" w:rsidRPr="00224E1B" w:rsidRDefault="00F313A5" w:rsidP="00F731E1">
                                <w:pPr>
                                  <w:spacing w:before="0" w:after="0" w:line="240" w:lineRule="auto"/>
                                  <w:rPr>
                                    <w:sz w:val="20"/>
                                    <w:szCs w:val="20"/>
                                    <w:lang w:val="en-GB"/>
                                  </w:rPr>
                                </w:pPr>
                                <w:r>
                                  <w:rPr>
                                    <w:sz w:val="20"/>
                                    <w:szCs w:val="20"/>
                                    <w:lang w:val="en-G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55318" id="Rectangle 194" o:spid="_x0000_s1030" style="position:absolute;left:0;text-align:left;margin-left:445.2pt;margin-top:163.1pt;width:22.45pt;height:2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" fillcolor="white [3212]" strokecolor="black [3213]" strokeweight="1pt">
                    <v:textbox>
                      <w:txbxContent>
                        <w:p w14:paraId="0FEFE024" w14:textId="4D83C605" w:rsidR="00F731E1" w:rsidRPr="00224E1B" w:rsidRDefault="00F313A5" w:rsidP="00F731E1">
                          <w:pPr>
                            <w:spacing w:before="0" w:after="0" w:line="240" w:lineRule="auto"/>
                            <w:rPr>
                              <w:sz w:val="20"/>
                              <w:szCs w:val="20"/>
                              <w:lang w:val="en-GB"/>
                            </w:rPr>
                          </w:pPr>
                          <w:r>
                            <w:rPr>
                              <w:sz w:val="20"/>
                              <w:szCs w:val="20"/>
                              <w:lang w:val="en-GB"/>
                            </w:rPr>
                            <w:t>c</w:t>
                          </w:r>
                        </w:p>
                      </w:txbxContent>
                    </v:textbox>
                  </v:rect>
                </w:pict>
              </mc:Fallback>
            </mc:AlternateContent>
          </w:r>
          <w:r w:rsidR="00246ED4" w:rsidRPr="00246ED4">
            <w:rPr>
              <w:noProof/>
            </w:rPr>
            <w:drawing>
              <wp:inline distT="0" distB="0" distL="0" distR="0" wp14:anchorId="291180FB" wp14:editId="4E70CCAF">
                <wp:extent cx="6120000" cy="38626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3862677"/>
                        </a:xfrm>
                        <a:prstGeom prst="rect">
                          <a:avLst/>
                        </a:prstGeom>
                      </pic:spPr>
                    </pic:pic>
                  </a:graphicData>
                </a:graphic>
              </wp:inline>
            </w:drawing>
          </w:r>
        </w:p>
        <w:p w14:paraId="485779EA" w14:textId="102CF362" w:rsidR="00F313A5" w:rsidRDefault="0069624F" w:rsidP="00F313A5">
          <w:pPr>
            <w:pStyle w:val="Caption"/>
          </w:pPr>
          <w:r>
            <w:t xml:space="preserve">Figure </w:t>
          </w:r>
          <w:r w:rsidR="003B1D71">
            <w:fldChar w:fldCharType="begin"/>
          </w:r>
          <w:r w:rsidR="003B1D71">
            <w:instrText xml:space="preserve"> SEQ Figure \* ARABIC </w:instrText>
          </w:r>
          <w:r w:rsidR="003B1D71">
            <w:fldChar w:fldCharType="separate"/>
          </w:r>
          <w:r w:rsidR="00693A83">
            <w:rPr>
              <w:noProof/>
            </w:rPr>
            <w:t>1</w:t>
          </w:r>
          <w:r w:rsidR="003B1D71">
            <w:rPr>
              <w:noProof/>
            </w:rPr>
            <w:fldChar w:fldCharType="end"/>
          </w:r>
          <w:r>
            <w:t xml:space="preserve"> </w:t>
          </w:r>
          <w:r w:rsidR="00F313A5">
            <w:t xml:space="preserve">(a) </w:t>
          </w:r>
          <w:r>
            <w:t xml:space="preserve">Plan view of </w:t>
          </w:r>
          <w:r w:rsidR="00F313A5">
            <w:t xml:space="preserve">the full extent of the </w:t>
          </w:r>
          <w:r>
            <w:t xml:space="preserve">model </w:t>
          </w:r>
          <w:r w:rsidR="00F313A5">
            <w:t>grid</w:t>
          </w:r>
          <w:r w:rsidR="00D34443">
            <w:t>;</w:t>
          </w:r>
          <w:r w:rsidR="00F313A5">
            <w:t xml:space="preserve"> (b) zoomed in view of the grid; and (c) detailed view of the grid with</w:t>
          </w:r>
          <w:r w:rsidR="00D34443">
            <w:t xml:space="preserve"> each cell </w:t>
          </w:r>
          <w:r>
            <w:t xml:space="preserve">labelled </w:t>
          </w:r>
          <w:r w:rsidR="00F313A5">
            <w:t>according to</w:t>
          </w:r>
          <w:r>
            <w:t xml:space="preserve"> </w:t>
          </w:r>
          <w:r w:rsidR="00D34443">
            <w:t xml:space="preserve">the </w:t>
          </w:r>
          <w:r>
            <w:t>ICPL number.</w:t>
          </w:r>
          <w:r w:rsidR="001C6410">
            <w:t xml:space="preserve"> The red and blue rectangles mark the areas displayed in (b) and (c) respectively.</w:t>
          </w:r>
        </w:p>
        <w:p w14:paraId="22ED6A99" w14:textId="77777777" w:rsidR="007D0297" w:rsidRPr="007D0297" w:rsidRDefault="007D0297" w:rsidP="007D0297"/>
        <w:p w14:paraId="54922542" w14:textId="078903CD" w:rsidR="0069624F" w:rsidRDefault="00BC5BF3" w:rsidP="0069624F">
          <w:r>
            <w:t xml:space="preserve">All files generated </w:t>
          </w:r>
          <w:r w:rsidR="00D64EB3">
            <w:t>so far</w:t>
          </w:r>
          <w:r>
            <w:t xml:space="preserve"> can be found in the folder </w:t>
          </w:r>
          <w:r w:rsidRPr="003B1D71">
            <w:rPr>
              <w:i/>
              <w:iCs/>
            </w:rPr>
            <w:t>t1</w:t>
          </w:r>
          <w:r>
            <w:t>.</w:t>
          </w:r>
        </w:p>
        <w:p w14:paraId="5A1769FA" w14:textId="77777777" w:rsidR="00BC5BF3" w:rsidRDefault="00BC5BF3" w:rsidP="0069624F"/>
        <w:p w14:paraId="24637F8A" w14:textId="06C03280" w:rsidR="0069624F" w:rsidRDefault="0069624F" w:rsidP="0069624F">
          <w:pPr>
            <w:pStyle w:val="Heading2"/>
          </w:pPr>
          <w:bookmarkStart w:id="13" w:name="_Ref55402825"/>
          <w:bookmarkStart w:id="14" w:name="_Toc55827867"/>
          <w:r>
            <w:t xml:space="preserve">Visualising </w:t>
          </w:r>
          <w:r w:rsidR="00E14BD4">
            <w:t xml:space="preserve">model </w:t>
          </w:r>
          <w:r>
            <w:t>boundary-conditions</w:t>
          </w:r>
          <w:bookmarkEnd w:id="13"/>
          <w:bookmarkEnd w:id="14"/>
        </w:p>
        <w:p w14:paraId="324B9442" w14:textId="569ACF0D" w:rsidR="008521ED" w:rsidRDefault="008521ED" w:rsidP="000E09EA">
          <w:pPr>
            <w:spacing w:before="0"/>
          </w:pPr>
          <w:r>
            <w:t xml:space="preserve">It may be useful to visualize other data associated </w:t>
          </w:r>
          <w:r w:rsidR="00F5390A">
            <w:t xml:space="preserve">with </w:t>
          </w:r>
          <w:r>
            <w:t>model grid cells. For example, you may wish to display the location</w:t>
          </w:r>
          <w:r w:rsidR="00F5390A">
            <w:t>s</w:t>
          </w:r>
          <w:r>
            <w:t xml:space="preserve"> (and value</w:t>
          </w:r>
          <w:r w:rsidR="00D64EB3">
            <w:t>s</w:t>
          </w:r>
          <w:r>
            <w:t xml:space="preserve">) of boundary-conditions </w:t>
          </w:r>
          <w:r w:rsidR="00F5390A">
            <w:t>and/</w:t>
          </w:r>
          <w:r>
            <w:t xml:space="preserve">or </w:t>
          </w:r>
          <w:r w:rsidR="00F5390A">
            <w:t>hydraulic properties</w:t>
          </w:r>
          <w:r>
            <w:t xml:space="preserve">. </w:t>
          </w:r>
          <w:r w:rsidR="00F5390A">
            <w:t>In order to enable this</w:t>
          </w:r>
          <w:r>
            <w:t>, MF62GIS allows the user to provide</w:t>
          </w:r>
          <w:r w:rsidR="00F5390A">
            <w:t xml:space="preserve"> pertinent data in</w:t>
          </w:r>
          <w:r>
            <w:t xml:space="preserve"> tabular format.</w:t>
          </w:r>
          <w:r w:rsidR="00D64EB3">
            <w:t xml:space="preserve"> </w:t>
          </w:r>
          <w:r w:rsidR="00F5390A">
            <w:t>In s</w:t>
          </w:r>
          <w:r w:rsidR="00D64EB3">
            <w:t>uch a</w:t>
          </w:r>
          <w:r>
            <w:t xml:space="preserve"> tabular data file</w:t>
          </w:r>
          <w:r w:rsidR="00F5390A">
            <w:t>,</w:t>
          </w:r>
          <w:r>
            <w:t xml:space="preserve"> values</w:t>
          </w:r>
          <w:r w:rsidR="00F5390A">
            <w:t xml:space="preserve"> must be</w:t>
          </w:r>
          <w:r>
            <w:t xml:space="preserve"> separated by whitespace or commas. The first line of the file must contain column headers. Depending on the MODFLOW</w:t>
          </w:r>
          <w:r w:rsidR="00F5390A">
            <w:t xml:space="preserve"> </w:t>
          </w:r>
          <w:r>
            <w:t xml:space="preserve">6 grid type, the first columns must follow </w:t>
          </w:r>
          <w:r w:rsidR="00F5390A">
            <w:t xml:space="preserve">a </w:t>
          </w:r>
          <w:r>
            <w:t>specific format</w:t>
          </w:r>
          <w:r w:rsidR="00F5390A">
            <w:t>;</w:t>
          </w:r>
          <w:r>
            <w:t xml:space="preserve"> see the documentation. As</w:t>
          </w:r>
          <w:r w:rsidR="00F5390A">
            <w:t xml:space="preserve"> the model which forms the basis for the present tutorial employs</w:t>
          </w:r>
          <w:r>
            <w:t xml:space="preserve"> a DISV grid, the first column header must be “</w:t>
          </w:r>
          <w:r w:rsidR="007D0297">
            <w:t>ICPL</w:t>
          </w:r>
          <w:r>
            <w:t>”</w:t>
          </w:r>
          <w:r w:rsidR="00F5390A">
            <w:t xml:space="preserve">; the column itself must </w:t>
          </w:r>
          <w:r>
            <w:t>contain the grid ICPL numbers.</w:t>
          </w:r>
        </w:p>
        <w:p w14:paraId="1FA0CD21" w14:textId="0499D769" w:rsidR="00024B1D" w:rsidRDefault="00024B1D" w:rsidP="000E09EA">
          <w:pPr>
            <w:spacing w:before="0"/>
            <w:rPr>
              <w:lang w:val="en-GB"/>
            </w:rPr>
          </w:pPr>
          <w:r>
            <w:t>Next</w:t>
          </w:r>
          <w:r w:rsidR="00EE2F36">
            <w:t>,</w:t>
          </w:r>
          <w:r>
            <w:t xml:space="preserve"> we shall construct a tabular data file from the</w:t>
          </w:r>
          <w:r w:rsidR="00F5390A">
            <w:t xml:space="preserve"> contents of the MODFLOW 6 </w:t>
          </w:r>
          <w:r>
            <w:t>DRN</w:t>
          </w:r>
          <w:r w:rsidR="00F5390A">
            <w:t xml:space="preserve"> package input file</w:t>
          </w:r>
          <w:r w:rsidR="003B1D71">
            <w:t xml:space="preserve"> </w:t>
          </w:r>
          <w:r w:rsidRPr="003B1D71">
            <w:rPr>
              <w:i/>
              <w:iCs/>
              <w:lang w:val="en-GB"/>
            </w:rPr>
            <w:t>model.drn_stress_period_data_1.txt</w:t>
          </w:r>
          <w:r w:rsidR="00F5390A">
            <w:rPr>
              <w:lang w:val="en-GB"/>
            </w:rPr>
            <w:t>; this will allow us</w:t>
          </w:r>
          <w:r>
            <w:rPr>
              <w:lang w:val="en-GB"/>
            </w:rPr>
            <w:t xml:space="preserve"> to display the elevation of the stream bed.</w:t>
          </w:r>
        </w:p>
        <w:p w14:paraId="241E3F31" w14:textId="15FE5F10" w:rsidR="00024B1D" w:rsidRPr="00EE2F36" w:rsidRDefault="00024B1D" w:rsidP="00024B1D">
          <w:pPr>
            <w:pStyle w:val="steps"/>
          </w:pPr>
          <w:r>
            <w:t xml:space="preserve">Open </w:t>
          </w:r>
          <w:r w:rsidRPr="003B1D71">
            <w:rPr>
              <w:i/>
              <w:iCs/>
              <w:lang w:val="en-GB"/>
            </w:rPr>
            <w:t>model.drn_stress_period_data_1.txt</w:t>
          </w:r>
          <w:r>
            <w:rPr>
              <w:lang w:val="en-GB"/>
            </w:rPr>
            <w:t xml:space="preserve"> in a text editor (</w:t>
          </w:r>
          <w:r w:rsidR="00F5390A">
            <w:rPr>
              <w:lang w:val="en-GB"/>
            </w:rPr>
            <w:t>for example,</w:t>
          </w:r>
          <w:r>
            <w:rPr>
              <w:lang w:val="en-GB"/>
            </w:rPr>
            <w:t xml:space="preserve"> NOTEPAD or spreadsheet </w:t>
          </w:r>
          <w:r w:rsidR="00F5390A">
            <w:rPr>
              <w:lang w:val="en-GB"/>
            </w:rPr>
            <w:t xml:space="preserve">package </w:t>
          </w:r>
          <w:r>
            <w:rPr>
              <w:lang w:val="en-GB"/>
            </w:rPr>
            <w:t>(</w:t>
          </w:r>
          <w:r w:rsidR="00F5390A">
            <w:rPr>
              <w:lang w:val="en-GB"/>
            </w:rPr>
            <w:t>e.g.</w:t>
          </w:r>
          <w:r>
            <w:rPr>
              <w:lang w:val="en-GB"/>
            </w:rPr>
            <w:t xml:space="preserve"> EXCEL).</w:t>
          </w:r>
          <w:r w:rsidR="00EE2F36">
            <w:rPr>
              <w:lang w:val="en-GB"/>
            </w:rPr>
            <w:t xml:space="preserve"> This file contains five columns</w:t>
          </w:r>
          <w:r w:rsidR="00F5390A">
            <w:rPr>
              <w:lang w:val="en-GB"/>
            </w:rPr>
            <w:t xml:space="preserve"> of data</w:t>
          </w:r>
          <w:r w:rsidR="00EE2F36">
            <w:rPr>
              <w:lang w:val="en-GB"/>
            </w:rPr>
            <w:t>. In case you are not familiar with MODFLOW</w:t>
          </w:r>
          <w:r w:rsidR="00F5390A">
            <w:rPr>
              <w:lang w:val="en-GB"/>
            </w:rPr>
            <w:t xml:space="preserve"> </w:t>
          </w:r>
          <w:r w:rsidR="00EE2F36">
            <w:rPr>
              <w:lang w:val="en-GB"/>
            </w:rPr>
            <w:t>6</w:t>
          </w:r>
          <w:r w:rsidR="00F5390A">
            <w:rPr>
              <w:lang w:val="en-GB"/>
            </w:rPr>
            <w:t xml:space="preserve"> input</w:t>
          </w:r>
          <w:r w:rsidR="00EE2F36">
            <w:rPr>
              <w:lang w:val="en-GB"/>
            </w:rPr>
            <w:t xml:space="preserve"> file</w:t>
          </w:r>
          <w:r w:rsidR="00F5390A">
            <w:rPr>
              <w:lang w:val="en-GB"/>
            </w:rPr>
            <w:t>s</w:t>
          </w:r>
          <w:r w:rsidR="00EE2F36">
            <w:rPr>
              <w:lang w:val="en-GB"/>
            </w:rPr>
            <w:t>, these columns are (1) layer number, (2) ICPL, (3) drain elevation, (4) drain conductance and (5) a user</w:t>
          </w:r>
          <w:r w:rsidR="002200A4">
            <w:rPr>
              <w:lang w:val="en-GB"/>
            </w:rPr>
            <w:t>-</w:t>
          </w:r>
          <w:r w:rsidR="00EE2F36">
            <w:rPr>
              <w:lang w:val="en-GB"/>
            </w:rPr>
            <w:t xml:space="preserve">supplied </w:t>
          </w:r>
          <w:r w:rsidR="002200A4">
            <w:rPr>
              <w:lang w:val="en-GB"/>
            </w:rPr>
            <w:t>boundary label</w:t>
          </w:r>
          <w:r w:rsidR="00EE2F36">
            <w:rPr>
              <w:lang w:val="en-GB"/>
            </w:rPr>
            <w:t xml:space="preserve">. For our </w:t>
          </w:r>
          <w:r w:rsidR="00F5390A">
            <w:rPr>
              <w:lang w:val="en-GB"/>
            </w:rPr>
            <w:t xml:space="preserve">present </w:t>
          </w:r>
          <w:r w:rsidR="00EE2F36">
            <w:rPr>
              <w:lang w:val="en-GB"/>
            </w:rPr>
            <w:t>purposes</w:t>
          </w:r>
          <w:r w:rsidR="00F5390A">
            <w:rPr>
              <w:lang w:val="en-GB"/>
            </w:rPr>
            <w:t>,</w:t>
          </w:r>
          <w:r w:rsidR="00EE2F36">
            <w:rPr>
              <w:lang w:val="en-GB"/>
            </w:rPr>
            <w:t xml:space="preserve"> we are only concerned with the second and third columns.</w:t>
          </w:r>
        </w:p>
        <w:p w14:paraId="14FB9AA5" w14:textId="78B64538" w:rsidR="00EE2F36" w:rsidRPr="00EE2F36" w:rsidRDefault="00EE2F36" w:rsidP="00024B1D">
          <w:pPr>
            <w:pStyle w:val="steps"/>
          </w:pPr>
          <w:r>
            <w:rPr>
              <w:lang w:val="en-GB"/>
            </w:rPr>
            <w:lastRenderedPageBreak/>
            <w:t>Open a new empty text file. Copy column</w:t>
          </w:r>
          <w:r w:rsidR="002200A4">
            <w:rPr>
              <w:lang w:val="en-GB"/>
            </w:rPr>
            <w:t>s</w:t>
          </w:r>
          <w:r>
            <w:rPr>
              <w:lang w:val="en-GB"/>
            </w:rPr>
            <w:t xml:space="preserve"> 2 and 3 from </w:t>
          </w:r>
          <w:r w:rsidRPr="003B1D71">
            <w:rPr>
              <w:i/>
              <w:iCs/>
              <w:lang w:val="en-GB"/>
            </w:rPr>
            <w:t>model.drn_stress_period_data_1.txt</w:t>
          </w:r>
          <w:r>
            <w:rPr>
              <w:lang w:val="en-GB"/>
            </w:rPr>
            <w:t xml:space="preserve"> and paste them into the new file.</w:t>
          </w:r>
          <w:r w:rsidR="002200A4">
            <w:rPr>
              <w:lang w:val="en-GB"/>
            </w:rPr>
            <w:t xml:space="preserve"> (This is easy if you are using a text editor such as TEXTPAD and ULTRAEDIT) which supports column cut-and-paste.)</w:t>
          </w:r>
        </w:p>
        <w:p w14:paraId="683D748A" w14:textId="4578EEB6" w:rsidR="00EE2F36" w:rsidRPr="00EE2F36" w:rsidRDefault="00EE2F36" w:rsidP="00024B1D">
          <w:pPr>
            <w:pStyle w:val="steps"/>
          </w:pPr>
          <w:r>
            <w:rPr>
              <w:lang w:val="en-GB"/>
            </w:rPr>
            <w:t xml:space="preserve">Make sure to add column headers </w:t>
          </w:r>
          <w:r w:rsidR="002200A4">
            <w:rPr>
              <w:lang w:val="en-GB"/>
            </w:rPr>
            <w:t xml:space="preserve">to </w:t>
          </w:r>
          <w:r>
            <w:rPr>
              <w:lang w:val="en-GB"/>
            </w:rPr>
            <w:t>the first line</w:t>
          </w:r>
          <w:r w:rsidR="002200A4">
            <w:rPr>
              <w:lang w:val="en-GB"/>
            </w:rPr>
            <w:t xml:space="preserve"> of this file</w:t>
          </w:r>
          <w:r>
            <w:rPr>
              <w:lang w:val="en-GB"/>
            </w:rPr>
            <w:t xml:space="preserve">. Name the new column 1 “ICPL” and the new column 2 “DRN”. Save the file in your working folder. Name this file </w:t>
          </w:r>
          <w:r w:rsidRPr="003B1D71">
            <w:rPr>
              <w:i/>
              <w:iCs/>
              <w:lang w:val="en-GB"/>
            </w:rPr>
            <w:t>layer1_drn.dat</w:t>
          </w:r>
          <w:r>
            <w:rPr>
              <w:lang w:val="en-GB"/>
            </w:rPr>
            <w:t>. In practice</w:t>
          </w:r>
          <w:r w:rsidR="002200A4">
            <w:rPr>
              <w:lang w:val="en-GB"/>
            </w:rPr>
            <w:t>,</w:t>
          </w:r>
          <w:r>
            <w:rPr>
              <w:lang w:val="en-GB"/>
            </w:rPr>
            <w:t xml:space="preserve"> you can name it whatever you like, however for consistency with the tutorial we recommend using the file names</w:t>
          </w:r>
          <w:r w:rsidR="002200A4">
            <w:rPr>
              <w:lang w:val="en-GB"/>
            </w:rPr>
            <w:t xml:space="preserve"> suggested in this document</w:t>
          </w:r>
          <w:r>
            <w:rPr>
              <w:lang w:val="en-GB"/>
            </w:rPr>
            <w:t>.</w:t>
          </w:r>
        </w:p>
        <w:p w14:paraId="54719208" w14:textId="61AE2F32" w:rsidR="00380CD0" w:rsidRDefault="00380CD0" w:rsidP="00024B1D">
          <w:pPr>
            <w:pStyle w:val="steps"/>
          </w:pPr>
          <w:bookmarkStart w:id="15" w:name="_Ref55403638"/>
          <w:r>
            <w:t xml:space="preserve">Repeat steps </w:t>
          </w:r>
          <w:r>
            <w:fldChar w:fldCharType="begin"/>
          </w:r>
          <w:r>
            <w:instrText xml:space="preserve"> REF _Ref55400447 \r \h </w:instrText>
          </w:r>
          <w:r>
            <w:fldChar w:fldCharType="separate"/>
          </w:r>
          <w:r w:rsidR="00693A83">
            <w:t>1</w:t>
          </w:r>
          <w:r>
            <w:fldChar w:fldCharType="end"/>
          </w:r>
          <w:r>
            <w:t xml:space="preserve"> to </w:t>
          </w:r>
          <w:r>
            <w:fldChar w:fldCharType="begin"/>
          </w:r>
          <w:r>
            <w:instrText xml:space="preserve"> REF _Ref55400450 \r \h </w:instrText>
          </w:r>
          <w:r>
            <w:fldChar w:fldCharType="separate"/>
          </w:r>
          <w:r w:rsidR="00693A83">
            <w:t>5</w:t>
          </w:r>
          <w:r>
            <w:fldChar w:fldCharType="end"/>
          </w:r>
          <w:r>
            <w:t>.</w:t>
          </w:r>
          <w:bookmarkEnd w:id="15"/>
          <w:r>
            <w:t xml:space="preserve"> </w:t>
          </w:r>
        </w:p>
        <w:p w14:paraId="1AFB7604" w14:textId="55832E2B" w:rsidR="00EE2F36" w:rsidRDefault="00380CD0" w:rsidP="00024B1D">
          <w:pPr>
            <w:pStyle w:val="steps"/>
          </w:pPr>
          <w:r>
            <w:t xml:space="preserve">This time, when you </w:t>
          </w:r>
          <w:r w:rsidR="005F0070">
            <w:t>are prompted for</w:t>
          </w:r>
          <w:r w:rsidR="002200A4">
            <w:t xml:space="preserve"> the name of</w:t>
          </w:r>
          <w:r w:rsidR="005F0070">
            <w:t xml:space="preserve"> a tabular data file</w:t>
          </w:r>
          <w:r>
            <w:t xml:space="preserve"> </w:t>
          </w:r>
          <w:r w:rsidR="005F0070">
            <w:t>(</w:t>
          </w:r>
          <w:r>
            <w:t xml:space="preserve">step </w:t>
          </w:r>
          <w:r>
            <w:fldChar w:fldCharType="begin"/>
          </w:r>
          <w:r>
            <w:instrText xml:space="preserve"> REF _Ref55400452 \r \h </w:instrText>
          </w:r>
          <w:r>
            <w:fldChar w:fldCharType="separate"/>
          </w:r>
          <w:r w:rsidR="00693A83">
            <w:t>6</w:t>
          </w:r>
          <w:r>
            <w:fldChar w:fldCharType="end"/>
          </w:r>
          <w:r w:rsidR="005F0070">
            <w:t xml:space="preserve">), type </w:t>
          </w:r>
          <w:r w:rsidR="005F0070" w:rsidRPr="003B1D71">
            <w:rPr>
              <w:i/>
              <w:iCs/>
            </w:rPr>
            <w:t>layer1_drn.dat</w:t>
          </w:r>
          <w:r w:rsidR="005F0070">
            <w:t xml:space="preserve"> </w:t>
          </w:r>
          <w:r w:rsidR="002200A4">
            <w:t>followed by</w:t>
          </w:r>
          <w:r w:rsidR="005F0070">
            <w:t xml:space="preserve"> &lt;enter&gt;.</w:t>
          </w:r>
        </w:p>
        <w:p w14:paraId="32CE540B" w14:textId="13B92E90" w:rsidR="005F0070" w:rsidRDefault="005F0070" w:rsidP="00024B1D">
          <w:pPr>
            <w:pStyle w:val="steps"/>
          </w:pPr>
          <w:r>
            <w:t xml:space="preserve">If the file has been constructed </w:t>
          </w:r>
          <w:r w:rsidR="002200A4">
            <w:t>according to the above instructions</w:t>
          </w:r>
          <w:r>
            <w:t>, you should be asked if you wish to transfer data in column “DRN” to the MIF/MID file</w:t>
          </w:r>
          <w:r w:rsidR="002200A4">
            <w:t>s which it is MF62GIS’s task to write</w:t>
          </w:r>
          <w:r>
            <w:t>. Type “y” and press &lt;enter&gt;.</w:t>
          </w:r>
        </w:p>
        <w:p w14:paraId="4CD634F3" w14:textId="5E515D88" w:rsidR="005F0070" w:rsidRDefault="005F0070" w:rsidP="00024B1D">
          <w:pPr>
            <w:pStyle w:val="steps"/>
          </w:pPr>
          <w:r>
            <w:t>The column contains real data</w:t>
          </w:r>
          <w:r w:rsidR="00710278">
            <w:t>, so t</w:t>
          </w:r>
          <w:r>
            <w:t>ype “r” and press &lt;enter&gt;.</w:t>
          </w:r>
        </w:p>
        <w:p w14:paraId="7023AB02" w14:textId="11928AEC" w:rsidR="005F0070" w:rsidRDefault="002200A4" w:rsidP="00024B1D">
          <w:pPr>
            <w:pStyle w:val="steps"/>
          </w:pPr>
          <w:r>
            <w:t xml:space="preserve">MF62GIS prompts for </w:t>
          </w:r>
          <w:r w:rsidR="005F0070">
            <w:t>a value</w:t>
          </w:r>
          <w:r>
            <w:t xml:space="preserve"> to represent</w:t>
          </w:r>
          <w:r w:rsidR="005F0070">
            <w:t xml:space="preserve"> missing data. Type “-999” and press &lt;enter&gt;.</w:t>
          </w:r>
        </w:p>
        <w:p w14:paraId="09FB4EDE" w14:textId="3DE833A9" w:rsidR="005F0070" w:rsidRDefault="005F0070" w:rsidP="00024B1D">
          <w:pPr>
            <w:pStyle w:val="steps"/>
          </w:pPr>
          <w:bookmarkStart w:id="16" w:name="_Ref55403646"/>
          <w:r>
            <w:t xml:space="preserve">Finally, you </w:t>
          </w:r>
          <w:r w:rsidR="002200A4">
            <w:t>are</w:t>
          </w:r>
          <w:r>
            <w:t xml:space="preserve"> asked if duplicate cells should be replaced or added. In our case we wish to replace them. Type “r” and press &lt;enter&gt;. If all went well, you should see the following</w:t>
          </w:r>
          <w:r w:rsidR="002200A4">
            <w:t xml:space="preserve"> (with your responses highlighted)</w:t>
          </w:r>
          <w:r>
            <w:t>:</w:t>
          </w:r>
          <w:bookmarkEnd w:id="16"/>
        </w:p>
        <w:p w14:paraId="46DB007C" w14:textId="6A4F5CCE" w:rsidR="005F0070" w:rsidRDefault="005F0070" w:rsidP="005F0070">
          <w:pPr>
            <w:pStyle w:val="steps"/>
            <w:numPr>
              <w:ilvl w:val="0"/>
              <w:numId w:val="0"/>
            </w:numPr>
            <w:ind w:left="360" w:hanging="360"/>
          </w:pPr>
          <w:r>
            <w:t xml:space="preserve"> </w:t>
          </w:r>
          <w:r w:rsidRPr="001913AA">
            <w:rPr>
              <w:noProof/>
            </w:rPr>
            <mc:AlternateContent>
              <mc:Choice Requires="wps">
                <w:drawing>
                  <wp:inline distT="0" distB="0" distL="0" distR="0" wp14:anchorId="01A838C3" wp14:editId="2D962FDD">
                    <wp:extent cx="6120000" cy="5998845"/>
                    <wp:effectExtent l="0" t="0" r="14605" b="2730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5998845"/>
                            </a:xfrm>
                            <a:prstGeom prst="rect">
                              <a:avLst/>
                            </a:prstGeom>
                            <a:solidFill>
                              <a:schemeClr val="bg1">
                                <a:lumMod val="95000"/>
                              </a:schemeClr>
                            </a:solidFill>
                            <a:ln w="9525">
                              <a:solidFill>
                                <a:srgbClr val="000000"/>
                              </a:solidFill>
                              <a:miter lim="800000"/>
                              <a:headEnd/>
                              <a:tailEnd/>
                            </a:ln>
                          </wps:spPr>
                          <wps:txbx>
                            <w:txbxContent>
                              <w:p w14:paraId="4536027E" w14:textId="77777777" w:rsidR="003B1D71" w:rsidRDefault="003B1D71" w:rsidP="005F0070">
                                <w:pPr>
                                  <w:pStyle w:val="commandlinetext"/>
                                </w:pPr>
                                <w:r>
                                  <w:t>Program MF62GIS writes a BLN file and MIF/MID files for a MODFLOW6 model.</w:t>
                                </w:r>
                              </w:p>
                              <w:p w14:paraId="440A8114" w14:textId="77777777" w:rsidR="003B1D71" w:rsidRDefault="003B1D71" w:rsidP="005F0070">
                                <w:pPr>
                                  <w:pStyle w:val="commandlinetext"/>
                                </w:pPr>
                              </w:p>
                              <w:p w14:paraId="6206A5EB" w14:textId="77777777" w:rsidR="003B1D71" w:rsidRDefault="003B1D71" w:rsidP="005F0070">
                                <w:pPr>
                                  <w:pStyle w:val="commandlinetext"/>
                                </w:pPr>
                                <w:r>
                                  <w:t xml:space="preserve"> Enter name of MODFLOW6 binary grid file: </w:t>
                                </w:r>
                                <w:r w:rsidRPr="003B1D71">
                                  <w:rPr>
                                    <w:b/>
                                    <w:bCs/>
                                    <w:i/>
                                    <w:iCs/>
                                  </w:rPr>
                                  <w:t>model.disv.grb</w:t>
                                </w:r>
                              </w:p>
                              <w:p w14:paraId="3418176A" w14:textId="77777777" w:rsidR="003B1D71" w:rsidRDefault="003B1D71" w:rsidP="005F0070">
                                <w:pPr>
                                  <w:pStyle w:val="commandlinetext"/>
                                </w:pPr>
                                <w:r>
                                  <w:t xml:space="preserve"> - file model.disv.grb read ok.</w:t>
                                </w:r>
                              </w:p>
                              <w:p w14:paraId="1B471EB1" w14:textId="77777777" w:rsidR="003B1D71" w:rsidRDefault="003B1D71" w:rsidP="005F0070">
                                <w:pPr>
                                  <w:pStyle w:val="commandlinetext"/>
                                </w:pPr>
                              </w:p>
                              <w:p w14:paraId="12713655" w14:textId="77777777" w:rsidR="003B1D71" w:rsidRDefault="003B1D71" w:rsidP="005F0070">
                                <w:pPr>
                                  <w:pStyle w:val="commandlinetext"/>
                                </w:pPr>
                                <w:r>
                                  <w:t xml:space="preserve"> Enter layer number of interest: </w:t>
                                </w:r>
                                <w:r w:rsidRPr="003B1D71">
                                  <w:rPr>
                                    <w:b/>
                                    <w:bCs/>
                                    <w:i/>
                                    <w:iCs/>
                                  </w:rPr>
                                  <w:t>1</w:t>
                                </w:r>
                              </w:p>
                              <w:p w14:paraId="1C3E200A" w14:textId="77777777" w:rsidR="003B1D71" w:rsidRDefault="003B1D71" w:rsidP="005F0070">
                                <w:pPr>
                                  <w:pStyle w:val="commandlinetext"/>
                                </w:pPr>
                              </w:p>
                              <w:p w14:paraId="165FEC36" w14:textId="77777777" w:rsidR="003B1D71" w:rsidRDefault="003B1D71" w:rsidP="005F0070">
                                <w:pPr>
                                  <w:pStyle w:val="commandlinetext"/>
                                </w:pPr>
                                <w:r>
                                  <w:t xml:space="preserve"> Enter name for BLN file (&lt;Enter&gt; if none): </w:t>
                                </w:r>
                                <w:r w:rsidRPr="003B1D71">
                                  <w:rPr>
                                    <w:b/>
                                    <w:bCs/>
                                    <w:i/>
                                    <w:iCs/>
                                  </w:rPr>
                                  <w:t>model.bln</w:t>
                                </w:r>
                              </w:p>
                              <w:p w14:paraId="78F59F84" w14:textId="77777777" w:rsidR="003B1D71" w:rsidRDefault="003B1D71" w:rsidP="005F0070">
                                <w:pPr>
                                  <w:pStyle w:val="commandlinetext"/>
                                </w:pPr>
                              </w:p>
                              <w:p w14:paraId="01F58B3C" w14:textId="77777777" w:rsidR="003B1D71" w:rsidRDefault="003B1D71" w:rsidP="005F0070">
                                <w:pPr>
                                  <w:pStyle w:val="commandlinetext"/>
                                </w:pPr>
                                <w:r>
                                  <w:t xml:space="preserve"> Enter filename base for MIF/MID files (&lt;Enter&gt; if none): </w:t>
                                </w:r>
                                <w:r w:rsidRPr="003B1D71">
                                  <w:rPr>
                                    <w:b/>
                                    <w:bCs/>
                                    <w:i/>
                                    <w:iCs/>
                                  </w:rPr>
                                  <w:t>model_layer1</w:t>
                                </w:r>
                              </w:p>
                              <w:p w14:paraId="43EB2F13" w14:textId="77777777" w:rsidR="003B1D71" w:rsidRDefault="003B1D71" w:rsidP="005F0070">
                                <w:pPr>
                                  <w:pStyle w:val="commandlinetext"/>
                                </w:pPr>
                              </w:p>
                              <w:p w14:paraId="3079C12D" w14:textId="77777777" w:rsidR="003B1D71" w:rsidRDefault="003B1D71" w:rsidP="005F0070">
                                <w:pPr>
                                  <w:pStyle w:val="commandlinetext"/>
                                </w:pPr>
                                <w:r>
                                  <w:t xml:space="preserve"> Enter name of tabular data file (&lt;Enter&gt; if none): </w:t>
                                </w:r>
                                <w:r w:rsidRPr="003B1D71">
                                  <w:rPr>
                                    <w:b/>
                                    <w:bCs/>
                                    <w:i/>
                                    <w:iCs/>
                                  </w:rPr>
                                  <w:t>layer1_drn.dat</w:t>
                                </w:r>
                              </w:p>
                              <w:p w14:paraId="49F49A96" w14:textId="77777777" w:rsidR="003B1D71" w:rsidRDefault="003B1D71" w:rsidP="005F0070">
                                <w:pPr>
                                  <w:pStyle w:val="commandlinetext"/>
                                </w:pPr>
                              </w:p>
                              <w:p w14:paraId="47DB5205" w14:textId="77777777" w:rsidR="003B1D71" w:rsidRDefault="003B1D71" w:rsidP="005F0070">
                                <w:pPr>
                                  <w:pStyle w:val="commandlinetext"/>
                                </w:pPr>
                                <w:r>
                                  <w:t xml:space="preserve"> The following columns have been detected in the table file.</w:t>
                                </w:r>
                              </w:p>
                              <w:p w14:paraId="43E66860" w14:textId="77777777" w:rsidR="003B1D71" w:rsidRDefault="003B1D71" w:rsidP="005F0070">
                                <w:pPr>
                                  <w:pStyle w:val="commandlinetext"/>
                                </w:pPr>
                                <w:r>
                                  <w:t xml:space="preserve"> Indicate whether you would like pertinent data transferred to MIF/MID file.</w:t>
                                </w:r>
                              </w:p>
                              <w:p w14:paraId="793F0D8D" w14:textId="77777777" w:rsidR="003B1D71" w:rsidRDefault="003B1D71" w:rsidP="005F0070">
                                <w:pPr>
                                  <w:pStyle w:val="commandlinetext"/>
                                </w:pPr>
                              </w:p>
                              <w:p w14:paraId="02F7E2E5" w14:textId="7BA4681E" w:rsidR="003B1D71" w:rsidRDefault="003B1D71" w:rsidP="005F0070">
                                <w:pPr>
                                  <w:pStyle w:val="commandlinetext"/>
                                </w:pPr>
                                <w:r>
                                  <w:t xml:space="preserve">  Data in column labelled "DRN"? [y/n]: </w:t>
                                </w:r>
                                <w:r w:rsidRPr="003B1D71">
                                  <w:rPr>
                                    <w:b/>
                                    <w:bCs/>
                                    <w:i/>
                                    <w:iCs/>
                                  </w:rPr>
                                  <w:t>y</w:t>
                                </w:r>
                              </w:p>
                              <w:p w14:paraId="7AC82AA7" w14:textId="12B6C9B7" w:rsidR="003B1D71" w:rsidRDefault="003B1D71" w:rsidP="005F0070">
                                <w:pPr>
                                  <w:pStyle w:val="commandlinetext"/>
                                </w:pPr>
                                <w:r>
                                  <w:t xml:space="preserve">  Does column contain integer or real data? [i/r]: </w:t>
                                </w:r>
                                <w:r w:rsidRPr="003B1D71">
                                  <w:rPr>
                                    <w:b/>
                                    <w:bCs/>
                                    <w:i/>
                                    <w:iCs/>
                                  </w:rPr>
                                  <w:t>r</w:t>
                                </w:r>
                              </w:p>
                              <w:p w14:paraId="6C19431A" w14:textId="08F414EB" w:rsidR="003B1D71" w:rsidRDefault="003B1D71" w:rsidP="005F0070">
                                <w:pPr>
                                  <w:pStyle w:val="commandlinetext"/>
                                </w:pPr>
                                <w:r>
                                  <w:t xml:space="preserve">  Enter value for missing data: </w:t>
                                </w:r>
                                <w:r w:rsidRPr="003B1D71">
                                  <w:rPr>
                                    <w:b/>
                                    <w:bCs/>
                                    <w:i/>
                                    <w:iCs/>
                                  </w:rPr>
                                  <w:t>-999</w:t>
                                </w:r>
                              </w:p>
                              <w:p w14:paraId="203025B9" w14:textId="41D8288D" w:rsidR="003B1D71" w:rsidRDefault="003B1D71" w:rsidP="005F0070">
                                <w:pPr>
                                  <w:pStyle w:val="commandlinetext"/>
                                </w:pPr>
                                <w:r>
                                  <w:t xml:space="preserve">  Add or replace values for duplicated cells [a/r]: </w:t>
                                </w:r>
                                <w:r w:rsidRPr="003B1D71">
                                  <w:rPr>
                                    <w:b/>
                                    <w:bCs/>
                                    <w:i/>
                                    <w:iCs/>
                                  </w:rPr>
                                  <w:t>r</w:t>
                                </w:r>
                              </w:p>
                              <w:p w14:paraId="7223E59F" w14:textId="77777777" w:rsidR="003B1D71" w:rsidRDefault="003B1D71" w:rsidP="005F0070">
                                <w:pPr>
                                  <w:pStyle w:val="commandlinetext"/>
                                </w:pPr>
                              </w:p>
                              <w:p w14:paraId="662D0689" w14:textId="77777777" w:rsidR="003B1D71" w:rsidRDefault="003B1D71" w:rsidP="005F0070">
                                <w:pPr>
                                  <w:pStyle w:val="commandlinetext"/>
                                </w:pPr>
                                <w:r>
                                  <w:t xml:space="preserve"> - reading tabular data file...</w:t>
                                </w:r>
                              </w:p>
                              <w:p w14:paraId="6860A6AF" w14:textId="77777777" w:rsidR="003B1D71" w:rsidRDefault="003B1D71" w:rsidP="005F0070">
                                <w:pPr>
                                  <w:pStyle w:val="commandlinetext"/>
                                </w:pPr>
                                <w:r>
                                  <w:t xml:space="preserve"> - 619 lines of data read from file layer1_drn.dat.</w:t>
                                </w:r>
                              </w:p>
                              <w:p w14:paraId="5EE77D83" w14:textId="77777777" w:rsidR="003B1D71" w:rsidRDefault="003B1D71" w:rsidP="005F0070">
                                <w:pPr>
                                  <w:pStyle w:val="commandlinetext"/>
                                </w:pPr>
                                <w:r>
                                  <w:t xml:space="preserve"> - file model.bln written ok.</w:t>
                                </w:r>
                              </w:p>
                              <w:p w14:paraId="71C6E0AE" w14:textId="77777777" w:rsidR="003B1D71" w:rsidRDefault="003B1D71" w:rsidP="005F0070">
                                <w:pPr>
                                  <w:pStyle w:val="commandlinetext"/>
                                </w:pPr>
                                <w:r>
                                  <w:t xml:space="preserve"> - file model_layer1.mif written ok.</w:t>
                                </w:r>
                              </w:p>
                              <w:p w14:paraId="219F52F0" w14:textId="75A66819" w:rsidR="003B1D71" w:rsidRPr="00035CBA" w:rsidRDefault="003B1D71" w:rsidP="005F0070">
                                <w:pPr>
                                  <w:pStyle w:val="commandlinetext"/>
                                </w:pPr>
                                <w:r>
                                  <w:t xml:space="preserve"> - file model_layer1.mid written ok.</w:t>
                                </w:r>
                              </w:p>
                            </w:txbxContent>
                          </wps:txbx>
                          <wps:bodyPr rot="0" vert="horz" wrap="square" lIns="91440" tIns="45720" rIns="91440" bIns="45720" anchor="t" anchorCtr="0">
                            <a:spAutoFit/>
                          </wps:bodyPr>
                        </wps:wsp>
                      </a:graphicData>
                    </a:graphic>
                  </wp:inline>
                </w:drawing>
              </mc:Choice>
              <mc:Fallback>
                <w:pict>
                  <v:shape w14:anchorId="01A838C3" id="_x0000_s1031" type="#_x0000_t202" style="width:481.9pt;height:4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" fillcolor="#f2f2f2 [3052]">
                    <v:textbox style="mso-fit-shape-to-text:t">
                      <w:txbxContent>
                        <w:p w14:paraId="4536027E" w14:textId="77777777" w:rsidR="003B1D71" w:rsidRDefault="003B1D71" w:rsidP="005F0070">
                          <w:pPr>
                            <w:pStyle w:val="commandlinetext"/>
                          </w:pPr>
                          <w:r>
                            <w:t>Program MF62GIS writes a BLN file and MIF/MID files for a MODFLOW6 model.</w:t>
                          </w:r>
                        </w:p>
                        <w:p w14:paraId="440A8114" w14:textId="77777777" w:rsidR="003B1D71" w:rsidRDefault="003B1D71" w:rsidP="005F0070">
                          <w:pPr>
                            <w:pStyle w:val="commandlinetext"/>
                          </w:pPr>
                        </w:p>
                        <w:p w14:paraId="6206A5EB" w14:textId="77777777" w:rsidR="003B1D71" w:rsidRDefault="003B1D71" w:rsidP="005F0070">
                          <w:pPr>
                            <w:pStyle w:val="commandlinetext"/>
                          </w:pPr>
                          <w:r>
                            <w:t xml:space="preserve"> Enter name of MODFLOW6 binary grid file: </w:t>
                          </w:r>
                          <w:r w:rsidRPr="003B1D71">
                            <w:rPr>
                              <w:b/>
                              <w:bCs/>
                              <w:i/>
                              <w:iCs/>
                            </w:rPr>
                            <w:t>model.disv.grb</w:t>
                          </w:r>
                        </w:p>
                        <w:p w14:paraId="3418176A" w14:textId="77777777" w:rsidR="003B1D71" w:rsidRDefault="003B1D71" w:rsidP="005F0070">
                          <w:pPr>
                            <w:pStyle w:val="commandlinetext"/>
                          </w:pPr>
                          <w:r>
                            <w:t xml:space="preserve"> - file model.disv.grb read ok.</w:t>
                          </w:r>
                        </w:p>
                        <w:p w14:paraId="1B471EB1" w14:textId="77777777" w:rsidR="003B1D71" w:rsidRDefault="003B1D71" w:rsidP="005F0070">
                          <w:pPr>
                            <w:pStyle w:val="commandlinetext"/>
                          </w:pPr>
                        </w:p>
                        <w:p w14:paraId="12713655" w14:textId="77777777" w:rsidR="003B1D71" w:rsidRDefault="003B1D71" w:rsidP="005F0070">
                          <w:pPr>
                            <w:pStyle w:val="commandlinetext"/>
                          </w:pPr>
                          <w:r>
                            <w:t xml:space="preserve"> Enter layer number of interest: </w:t>
                          </w:r>
                          <w:r w:rsidRPr="003B1D71">
                            <w:rPr>
                              <w:b/>
                              <w:bCs/>
                              <w:i/>
                              <w:iCs/>
                            </w:rPr>
                            <w:t>1</w:t>
                          </w:r>
                        </w:p>
                        <w:p w14:paraId="1C3E200A" w14:textId="77777777" w:rsidR="003B1D71" w:rsidRDefault="003B1D71" w:rsidP="005F0070">
                          <w:pPr>
                            <w:pStyle w:val="commandlinetext"/>
                          </w:pPr>
                        </w:p>
                        <w:p w14:paraId="165FEC36" w14:textId="77777777" w:rsidR="003B1D71" w:rsidRDefault="003B1D71" w:rsidP="005F0070">
                          <w:pPr>
                            <w:pStyle w:val="commandlinetext"/>
                          </w:pPr>
                          <w:r>
                            <w:t xml:space="preserve"> Enter name for BLN file (&lt;Enter&gt; if none): </w:t>
                          </w:r>
                          <w:r w:rsidRPr="003B1D71">
                            <w:rPr>
                              <w:b/>
                              <w:bCs/>
                              <w:i/>
                              <w:iCs/>
                            </w:rPr>
                            <w:t>model.bln</w:t>
                          </w:r>
                        </w:p>
                        <w:p w14:paraId="78F59F84" w14:textId="77777777" w:rsidR="003B1D71" w:rsidRDefault="003B1D71" w:rsidP="005F0070">
                          <w:pPr>
                            <w:pStyle w:val="commandlinetext"/>
                          </w:pPr>
                        </w:p>
                        <w:p w14:paraId="01F58B3C" w14:textId="77777777" w:rsidR="003B1D71" w:rsidRDefault="003B1D71" w:rsidP="005F0070">
                          <w:pPr>
                            <w:pStyle w:val="commandlinetext"/>
                          </w:pPr>
                          <w:r>
                            <w:t xml:space="preserve"> Enter filename base for MIF/MID files (&lt;Enter&gt; if none): </w:t>
                          </w:r>
                          <w:r w:rsidRPr="003B1D71">
                            <w:rPr>
                              <w:b/>
                              <w:bCs/>
                              <w:i/>
                              <w:iCs/>
                            </w:rPr>
                            <w:t>model_layer1</w:t>
                          </w:r>
                        </w:p>
                        <w:p w14:paraId="43EB2F13" w14:textId="77777777" w:rsidR="003B1D71" w:rsidRDefault="003B1D71" w:rsidP="005F0070">
                          <w:pPr>
                            <w:pStyle w:val="commandlinetext"/>
                          </w:pPr>
                        </w:p>
                        <w:p w14:paraId="3079C12D" w14:textId="77777777" w:rsidR="003B1D71" w:rsidRDefault="003B1D71" w:rsidP="005F0070">
                          <w:pPr>
                            <w:pStyle w:val="commandlinetext"/>
                          </w:pPr>
                          <w:r>
                            <w:t xml:space="preserve"> Enter name of tabular data file (&lt;Enter&gt; if none): </w:t>
                          </w:r>
                          <w:r w:rsidRPr="003B1D71">
                            <w:rPr>
                              <w:b/>
                              <w:bCs/>
                              <w:i/>
                              <w:iCs/>
                            </w:rPr>
                            <w:t>layer1_drn.dat</w:t>
                          </w:r>
                        </w:p>
                        <w:p w14:paraId="49F49A96" w14:textId="77777777" w:rsidR="003B1D71" w:rsidRDefault="003B1D71" w:rsidP="005F0070">
                          <w:pPr>
                            <w:pStyle w:val="commandlinetext"/>
                          </w:pPr>
                        </w:p>
                        <w:p w14:paraId="47DB5205" w14:textId="77777777" w:rsidR="003B1D71" w:rsidRDefault="003B1D71" w:rsidP="005F0070">
                          <w:pPr>
                            <w:pStyle w:val="commandlinetext"/>
                          </w:pPr>
                          <w:r>
                            <w:t xml:space="preserve"> The following columns have been detected in the table file.</w:t>
                          </w:r>
                        </w:p>
                        <w:p w14:paraId="43E66860" w14:textId="77777777" w:rsidR="003B1D71" w:rsidRDefault="003B1D71" w:rsidP="005F0070">
                          <w:pPr>
                            <w:pStyle w:val="commandlinetext"/>
                          </w:pPr>
                          <w:r>
                            <w:t xml:space="preserve"> Indicate whether you would like pertinent data transferred to MIF/MID file.</w:t>
                          </w:r>
                        </w:p>
                        <w:p w14:paraId="793F0D8D" w14:textId="77777777" w:rsidR="003B1D71" w:rsidRDefault="003B1D71" w:rsidP="005F0070">
                          <w:pPr>
                            <w:pStyle w:val="commandlinetext"/>
                          </w:pPr>
                        </w:p>
                        <w:p w14:paraId="02F7E2E5" w14:textId="7BA4681E" w:rsidR="003B1D71" w:rsidRDefault="003B1D71" w:rsidP="005F0070">
                          <w:pPr>
                            <w:pStyle w:val="commandlinetext"/>
                          </w:pPr>
                          <w:r>
                            <w:t xml:space="preserve">  Data in column labelled "DRN"? [y/n]: </w:t>
                          </w:r>
                          <w:r w:rsidRPr="003B1D71">
                            <w:rPr>
                              <w:b/>
                              <w:bCs/>
                              <w:i/>
                              <w:iCs/>
                            </w:rPr>
                            <w:t>y</w:t>
                          </w:r>
                        </w:p>
                        <w:p w14:paraId="7AC82AA7" w14:textId="12B6C9B7" w:rsidR="003B1D71" w:rsidRDefault="003B1D71" w:rsidP="005F0070">
                          <w:pPr>
                            <w:pStyle w:val="commandlinetext"/>
                          </w:pPr>
                          <w:r>
                            <w:t xml:space="preserve">  Does column contain integer or real data? [i/r]: </w:t>
                          </w:r>
                          <w:r w:rsidRPr="003B1D71">
                            <w:rPr>
                              <w:b/>
                              <w:bCs/>
                              <w:i/>
                              <w:iCs/>
                            </w:rPr>
                            <w:t>r</w:t>
                          </w:r>
                        </w:p>
                        <w:p w14:paraId="6C19431A" w14:textId="08F414EB" w:rsidR="003B1D71" w:rsidRDefault="003B1D71" w:rsidP="005F0070">
                          <w:pPr>
                            <w:pStyle w:val="commandlinetext"/>
                          </w:pPr>
                          <w:r>
                            <w:t xml:space="preserve">  Enter value for missing data: </w:t>
                          </w:r>
                          <w:r w:rsidRPr="003B1D71">
                            <w:rPr>
                              <w:b/>
                              <w:bCs/>
                              <w:i/>
                              <w:iCs/>
                            </w:rPr>
                            <w:t>-999</w:t>
                          </w:r>
                        </w:p>
                        <w:p w14:paraId="203025B9" w14:textId="41D8288D" w:rsidR="003B1D71" w:rsidRDefault="003B1D71" w:rsidP="005F0070">
                          <w:pPr>
                            <w:pStyle w:val="commandlinetext"/>
                          </w:pPr>
                          <w:r>
                            <w:t xml:space="preserve">  Add or replace values for duplicated cells [a/r]: </w:t>
                          </w:r>
                          <w:r w:rsidRPr="003B1D71">
                            <w:rPr>
                              <w:b/>
                              <w:bCs/>
                              <w:i/>
                              <w:iCs/>
                            </w:rPr>
                            <w:t>r</w:t>
                          </w:r>
                        </w:p>
                        <w:p w14:paraId="7223E59F" w14:textId="77777777" w:rsidR="003B1D71" w:rsidRDefault="003B1D71" w:rsidP="005F0070">
                          <w:pPr>
                            <w:pStyle w:val="commandlinetext"/>
                          </w:pPr>
                        </w:p>
                        <w:p w14:paraId="662D0689" w14:textId="77777777" w:rsidR="003B1D71" w:rsidRDefault="003B1D71" w:rsidP="005F0070">
                          <w:pPr>
                            <w:pStyle w:val="commandlinetext"/>
                          </w:pPr>
                          <w:r>
                            <w:t xml:space="preserve"> - reading tabular data file...</w:t>
                          </w:r>
                        </w:p>
                        <w:p w14:paraId="6860A6AF" w14:textId="77777777" w:rsidR="003B1D71" w:rsidRDefault="003B1D71" w:rsidP="005F0070">
                          <w:pPr>
                            <w:pStyle w:val="commandlinetext"/>
                          </w:pPr>
                          <w:r>
                            <w:t xml:space="preserve"> - 619 lines of data read from file layer1_drn.dat.</w:t>
                          </w:r>
                        </w:p>
                        <w:p w14:paraId="5EE77D83" w14:textId="77777777" w:rsidR="003B1D71" w:rsidRDefault="003B1D71" w:rsidP="005F0070">
                          <w:pPr>
                            <w:pStyle w:val="commandlinetext"/>
                          </w:pPr>
                          <w:r>
                            <w:t xml:space="preserve"> - file model.bln written ok.</w:t>
                          </w:r>
                        </w:p>
                        <w:p w14:paraId="71C6E0AE" w14:textId="77777777" w:rsidR="003B1D71" w:rsidRDefault="003B1D71" w:rsidP="005F0070">
                          <w:pPr>
                            <w:pStyle w:val="commandlinetext"/>
                          </w:pPr>
                          <w:r>
                            <w:t xml:space="preserve"> - file model_layer1.mif written ok.</w:t>
                          </w:r>
                        </w:p>
                        <w:p w14:paraId="219F52F0" w14:textId="75A66819" w:rsidR="003B1D71" w:rsidRPr="00035CBA" w:rsidRDefault="003B1D71" w:rsidP="005F0070">
                          <w:pPr>
                            <w:pStyle w:val="commandlinetext"/>
                          </w:pPr>
                          <w:r>
                            <w:t xml:space="preserve"> - file model_layer1.mid written ok.</w:t>
                          </w:r>
                        </w:p>
                      </w:txbxContent>
                    </v:textbox>
                    <w10:anchorlock/>
                  </v:shape>
                </w:pict>
              </mc:Fallback>
            </mc:AlternateContent>
          </w:r>
        </w:p>
        <w:p w14:paraId="52F5DDEC" w14:textId="301B683B" w:rsidR="005F0070" w:rsidRDefault="005F0070" w:rsidP="005F0070">
          <w:pPr>
            <w:pStyle w:val="steps"/>
          </w:pPr>
          <w:r>
            <w:t>Import the MIF/MID file</w:t>
          </w:r>
          <w:r w:rsidR="002200A4">
            <w:t xml:space="preserve"> pair</w:t>
          </w:r>
          <w:r>
            <w:t xml:space="preserve"> into QGIS again. You should now see an additional column in the layer attributes table. Go ahead and display it. This is the elevation of the stream bed.</w:t>
          </w:r>
        </w:p>
        <w:p w14:paraId="4598BD8D" w14:textId="5105E3FF" w:rsidR="00805601" w:rsidRDefault="00805601" w:rsidP="005F0070">
          <w:pPr>
            <w:pStyle w:val="steps"/>
          </w:pPr>
          <w:r>
            <w:t>The figure below is a zoomed</w:t>
          </w:r>
          <w:r w:rsidR="002200A4">
            <w:t>-</w:t>
          </w:r>
          <w:r>
            <w:t>in look at the intersection of the three streams</w:t>
          </w:r>
          <w:r w:rsidR="00985F19">
            <w:t xml:space="preserve"> in the model grid</w:t>
          </w:r>
          <w:r>
            <w:t>. And</w:t>
          </w:r>
          <w:r w:rsidR="00CD7327">
            <w:t>,</w:t>
          </w:r>
          <w:r>
            <w:t xml:space="preserve"> oh dear</w:t>
          </w:r>
          <w:r w:rsidR="00CD7327">
            <w:t>,</w:t>
          </w:r>
          <w:r>
            <w:t xml:space="preserve"> </w:t>
          </w:r>
          <w:r w:rsidR="00CD7327">
            <w:t>w</w:t>
          </w:r>
          <w:r>
            <w:t xml:space="preserve">hat is this? Looks like the stream is flowing uphill in some places. Perhaps the </w:t>
          </w:r>
          <w:r>
            <w:lastRenderedPageBreak/>
            <w:t xml:space="preserve">modeller needs to re-think how stream elevation is being obtained and assigned to the model. </w:t>
          </w:r>
          <w:r w:rsidR="002200A4">
            <w:t>It is a g</w:t>
          </w:r>
          <w:r>
            <w:t xml:space="preserve">ood thing </w:t>
          </w:r>
          <w:r w:rsidR="00F451EC">
            <w:t>he/she</w:t>
          </w:r>
          <w:r>
            <w:t xml:space="preserve"> went through the trouble of visualizing the model setup</w:t>
          </w:r>
          <w:r w:rsidR="00CD7327">
            <w:t>!</w:t>
          </w:r>
        </w:p>
        <w:p w14:paraId="590D76DB" w14:textId="21F72E11" w:rsidR="005F0070" w:rsidRDefault="0039105D" w:rsidP="00F731E1">
          <w:r>
            <w:rPr>
              <w:noProof/>
            </w:rPr>
            <mc:AlternateContent>
              <mc:Choice Requires="wps">
                <w:drawing>
                  <wp:anchor distT="0" distB="0" distL="114300" distR="114300" simplePos="0" relativeHeight="251671552" behindDoc="0" locked="0" layoutInCell="1" allowOverlap="1" wp14:anchorId="5F572F08" wp14:editId="10048518">
                    <wp:simplePos x="0" y="0"/>
                    <wp:positionH relativeFrom="column">
                      <wp:posOffset>4808386</wp:posOffset>
                    </wp:positionH>
                    <wp:positionV relativeFrom="paragraph">
                      <wp:posOffset>1207135</wp:posOffset>
                    </wp:positionV>
                    <wp:extent cx="745490" cy="787179"/>
                    <wp:effectExtent l="76200" t="0" r="0" b="51435"/>
                    <wp:wrapNone/>
                    <wp:docPr id="25" name="Freeform: Shape 25"/>
                    <wp:cNvGraphicFramePr/>
                    <a:graphic xmlns:a="http://schemas.openxmlformats.org/drawingml/2006/main">
                      <a:graphicData uri="http://schemas.microsoft.com/office/word/2010/wordprocessingShape">
                        <wps:wsp>
                          <wps:cNvSpPr/>
                          <wps:spPr>
                            <a:xfrm>
                              <a:off x="0" y="0"/>
                              <a:ext cx="745490" cy="787179"/>
                            </a:xfrm>
                            <a:custGeom>
                              <a:avLst/>
                              <a:gdLst>
                                <a:gd name="connsiteX0" fmla="*/ 80467 w 286414"/>
                                <a:gd name="connsiteY0" fmla="*/ 0 h 775411"/>
                                <a:gd name="connsiteX1" fmla="*/ 285293 w 286414"/>
                                <a:gd name="connsiteY1" fmla="*/ 182880 h 775411"/>
                                <a:gd name="connsiteX2" fmla="*/ 0 w 286414"/>
                                <a:gd name="connsiteY2" fmla="*/ 775411 h 775411"/>
                                <a:gd name="connsiteX0" fmla="*/ 465954 w 690178"/>
                                <a:gd name="connsiteY0" fmla="*/ 0 h 647739"/>
                                <a:gd name="connsiteX1" fmla="*/ 670780 w 690178"/>
                                <a:gd name="connsiteY1" fmla="*/ 182880 h 647739"/>
                                <a:gd name="connsiteX2" fmla="*/ 0 w 690178"/>
                                <a:gd name="connsiteY2" fmla="*/ 647739 h 647739"/>
                                <a:gd name="connsiteX0" fmla="*/ 465954 w 530257"/>
                                <a:gd name="connsiteY0" fmla="*/ 0 h 647739"/>
                                <a:gd name="connsiteX1" fmla="*/ 450772 w 530257"/>
                                <a:gd name="connsiteY1" fmla="*/ 297836 h 647739"/>
                                <a:gd name="connsiteX2" fmla="*/ 0 w 530257"/>
                                <a:gd name="connsiteY2" fmla="*/ 647739 h 647739"/>
                                <a:gd name="connsiteX0" fmla="*/ 569162 w 638966"/>
                                <a:gd name="connsiteY0" fmla="*/ 0 h 852105"/>
                                <a:gd name="connsiteX1" fmla="*/ 553980 w 638966"/>
                                <a:gd name="connsiteY1" fmla="*/ 297836 h 852105"/>
                                <a:gd name="connsiteX2" fmla="*/ 0 w 638966"/>
                                <a:gd name="connsiteY2" fmla="*/ 852105 h 852105"/>
                                <a:gd name="connsiteX0" fmla="*/ 569162 w 638966"/>
                                <a:gd name="connsiteY0" fmla="*/ 0 h 852105"/>
                                <a:gd name="connsiteX1" fmla="*/ 553980 w 638966"/>
                                <a:gd name="connsiteY1" fmla="*/ 297836 h 852105"/>
                                <a:gd name="connsiteX2" fmla="*/ 0 w 638966"/>
                                <a:gd name="connsiteY2" fmla="*/ 852105 h 852105"/>
                                <a:gd name="connsiteX0" fmla="*/ 569162 w 659362"/>
                                <a:gd name="connsiteY0" fmla="*/ 0 h 852105"/>
                                <a:gd name="connsiteX1" fmla="*/ 595258 w 659362"/>
                                <a:gd name="connsiteY1" fmla="*/ 368116 h 852105"/>
                                <a:gd name="connsiteX2" fmla="*/ 0 w 659362"/>
                                <a:gd name="connsiteY2" fmla="*/ 852105 h 852105"/>
                                <a:gd name="connsiteX0" fmla="*/ 569162 w 685291"/>
                                <a:gd name="connsiteY0" fmla="*/ 0 h 852105"/>
                                <a:gd name="connsiteX1" fmla="*/ 595258 w 685291"/>
                                <a:gd name="connsiteY1" fmla="*/ 368116 h 852105"/>
                                <a:gd name="connsiteX2" fmla="*/ 0 w 685291"/>
                                <a:gd name="connsiteY2" fmla="*/ 852105 h 852105"/>
                                <a:gd name="connsiteX0" fmla="*/ 569162 w 653850"/>
                                <a:gd name="connsiteY0" fmla="*/ 0 h 852105"/>
                                <a:gd name="connsiteX1" fmla="*/ 595258 w 653850"/>
                                <a:gd name="connsiteY1" fmla="*/ 368116 h 852105"/>
                                <a:gd name="connsiteX2" fmla="*/ 0 w 653850"/>
                                <a:gd name="connsiteY2" fmla="*/ 852105 h 852105"/>
                                <a:gd name="connsiteX0" fmla="*/ 569162 w 600832"/>
                                <a:gd name="connsiteY0" fmla="*/ 0 h 852105"/>
                                <a:gd name="connsiteX1" fmla="*/ 395735 w 600832"/>
                                <a:gd name="connsiteY1" fmla="*/ 380895 h 852105"/>
                                <a:gd name="connsiteX2" fmla="*/ 0 w 600832"/>
                                <a:gd name="connsiteY2" fmla="*/ 852105 h 852105"/>
                                <a:gd name="connsiteX0" fmla="*/ 569162 w 617256"/>
                                <a:gd name="connsiteY0" fmla="*/ 0 h 852105"/>
                                <a:gd name="connsiteX1" fmla="*/ 395735 w 617256"/>
                                <a:gd name="connsiteY1" fmla="*/ 380895 h 852105"/>
                                <a:gd name="connsiteX2" fmla="*/ 0 w 617256"/>
                                <a:gd name="connsiteY2" fmla="*/ 852105 h 852105"/>
                                <a:gd name="connsiteX0" fmla="*/ 569162 w 644612"/>
                                <a:gd name="connsiteY0" fmla="*/ 0 h 852105"/>
                                <a:gd name="connsiteX1" fmla="*/ 395735 w 644612"/>
                                <a:gd name="connsiteY1" fmla="*/ 380895 h 852105"/>
                                <a:gd name="connsiteX2" fmla="*/ 0 w 644612"/>
                                <a:gd name="connsiteY2" fmla="*/ 852105 h 852105"/>
                                <a:gd name="connsiteX0" fmla="*/ 569162 w 644612"/>
                                <a:gd name="connsiteY0" fmla="*/ 0 h 852105"/>
                                <a:gd name="connsiteX1" fmla="*/ 395735 w 644612"/>
                                <a:gd name="connsiteY1" fmla="*/ 380895 h 852105"/>
                                <a:gd name="connsiteX2" fmla="*/ 0 w 644612"/>
                                <a:gd name="connsiteY2" fmla="*/ 852105 h 852105"/>
                              </a:gdLst>
                              <a:ahLst/>
                              <a:cxnLst>
                                <a:cxn ang="0">
                                  <a:pos x="connsiteX0" y="connsiteY0"/>
                                </a:cxn>
                                <a:cxn ang="0">
                                  <a:pos x="connsiteX1" y="connsiteY1"/>
                                </a:cxn>
                                <a:cxn ang="0">
                                  <a:pos x="connsiteX2" y="connsiteY2"/>
                                </a:cxn>
                              </a:cxnLst>
                              <a:rect l="l" t="t" r="r" b="b"/>
                              <a:pathLst>
                                <a:path w="644612" h="852105">
                                  <a:moveTo>
                                    <a:pt x="569162" y="0"/>
                                  </a:moveTo>
                                  <a:cubicBezTo>
                                    <a:pt x="740168" y="205717"/>
                                    <a:pt x="593794" y="258045"/>
                                    <a:pt x="395735" y="380895"/>
                                  </a:cubicBezTo>
                                  <a:cubicBezTo>
                                    <a:pt x="197676" y="503745"/>
                                    <a:pt x="39665" y="556565"/>
                                    <a:pt x="0" y="852105"/>
                                  </a:cubicBezTo>
                                </a:path>
                              </a:pathLst>
                            </a:custGeom>
                            <a:noFill/>
                            <a:ln w="22225">
                              <a:solidFill>
                                <a:schemeClr val="accent1">
                                  <a:alpha val="53000"/>
                                </a:schemeClr>
                              </a:solidFill>
                              <a:prstDash val="sysDash"/>
                              <a:tailEnd type="arrow" w="lg"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CB06C" id="Freeform: Shape 25" o:spid="_x0000_s1026" style="position:absolute;margin-left:378.6pt;margin-top:95.05pt;width:58.7pt;height: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4612,85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" path="m569162,c740168,205717,593794,258045,395735,380895,197676,503745,39665,556565,,852105e" filled="f" strokecolor="#4472c4 [3204]" strokeweight="1.75pt">
                    <v:stroke dashstyle="3 1" endarrow="open" endarrowwidth="wide" opacity="34695f" joinstyle="miter"/>
                    <v:path arrowok="t" o:connecttype="custom" o:connectlocs="658233,0;457665,351873;0,787179" o:connectangles="0,0,0"/>
                  </v:shape>
                </w:pict>
              </mc:Fallback>
            </mc:AlternateContent>
          </w:r>
          <w:r>
            <w:rPr>
              <w:noProof/>
            </w:rPr>
            <mc:AlternateContent>
              <mc:Choice Requires="wps">
                <w:drawing>
                  <wp:anchor distT="0" distB="0" distL="114300" distR="114300" simplePos="0" relativeHeight="251670528" behindDoc="0" locked="0" layoutInCell="1" allowOverlap="1" wp14:anchorId="4B7587F2" wp14:editId="55109370">
                    <wp:simplePos x="0" y="0"/>
                    <wp:positionH relativeFrom="column">
                      <wp:posOffset>1635981</wp:posOffset>
                    </wp:positionH>
                    <wp:positionV relativeFrom="paragraph">
                      <wp:posOffset>427907</wp:posOffset>
                    </wp:positionV>
                    <wp:extent cx="2234316" cy="1101090"/>
                    <wp:effectExtent l="0" t="0" r="71120" b="22860"/>
                    <wp:wrapNone/>
                    <wp:docPr id="9" name="Freeform: Shape 9"/>
                    <wp:cNvGraphicFramePr/>
                    <a:graphic xmlns:a="http://schemas.openxmlformats.org/drawingml/2006/main">
                      <a:graphicData uri="http://schemas.microsoft.com/office/word/2010/wordprocessingShape">
                        <wps:wsp>
                          <wps:cNvSpPr/>
                          <wps:spPr>
                            <a:xfrm>
                              <a:off x="0" y="0"/>
                              <a:ext cx="2234316" cy="1101090"/>
                            </a:xfrm>
                            <a:custGeom>
                              <a:avLst/>
                              <a:gdLst>
                                <a:gd name="connsiteX0" fmla="*/ 0 w 2084832"/>
                                <a:gd name="connsiteY0" fmla="*/ 958291 h 958291"/>
                                <a:gd name="connsiteX1" fmla="*/ 234086 w 2084832"/>
                                <a:gd name="connsiteY1" fmla="*/ 431596 h 958291"/>
                                <a:gd name="connsiteX2" fmla="*/ 929030 w 2084832"/>
                                <a:gd name="connsiteY2" fmla="*/ 160934 h 958291"/>
                                <a:gd name="connsiteX3" fmla="*/ 2084832 w 2084832"/>
                                <a:gd name="connsiteY3" fmla="*/ 0 h 958291"/>
                                <a:gd name="connsiteX0" fmla="*/ 0 w 2084832"/>
                                <a:gd name="connsiteY0" fmla="*/ 972182 h 972182"/>
                                <a:gd name="connsiteX1" fmla="*/ 234086 w 2084832"/>
                                <a:gd name="connsiteY1" fmla="*/ 445487 h 972182"/>
                                <a:gd name="connsiteX2" fmla="*/ 935466 w 2084832"/>
                                <a:gd name="connsiteY2" fmla="*/ 26145 h 972182"/>
                                <a:gd name="connsiteX3" fmla="*/ 2084832 w 2084832"/>
                                <a:gd name="connsiteY3" fmla="*/ 13891 h 972182"/>
                                <a:gd name="connsiteX0" fmla="*/ 0 w 2084832"/>
                                <a:gd name="connsiteY0" fmla="*/ 958291 h 958291"/>
                                <a:gd name="connsiteX1" fmla="*/ 214780 w 2084832"/>
                                <a:gd name="connsiteY1" fmla="*/ 193782 h 958291"/>
                                <a:gd name="connsiteX2" fmla="*/ 935466 w 2084832"/>
                                <a:gd name="connsiteY2" fmla="*/ 12254 h 958291"/>
                                <a:gd name="connsiteX3" fmla="*/ 2084832 w 2084832"/>
                                <a:gd name="connsiteY3" fmla="*/ 0 h 958291"/>
                                <a:gd name="connsiteX0" fmla="*/ 0 w 2084832"/>
                                <a:gd name="connsiteY0" fmla="*/ 958291 h 958291"/>
                                <a:gd name="connsiteX1" fmla="*/ 214780 w 2084832"/>
                                <a:gd name="connsiteY1" fmla="*/ 193782 h 958291"/>
                                <a:gd name="connsiteX2" fmla="*/ 935466 w 2084832"/>
                                <a:gd name="connsiteY2" fmla="*/ 12254 h 958291"/>
                                <a:gd name="connsiteX3" fmla="*/ 2084832 w 2084832"/>
                                <a:gd name="connsiteY3" fmla="*/ 0 h 958291"/>
                                <a:gd name="connsiteX0" fmla="*/ 0 w 2117009"/>
                                <a:gd name="connsiteY0" fmla="*/ 946887 h 946887"/>
                                <a:gd name="connsiteX1" fmla="*/ 214780 w 2117009"/>
                                <a:gd name="connsiteY1" fmla="*/ 182378 h 946887"/>
                                <a:gd name="connsiteX2" fmla="*/ 935466 w 2117009"/>
                                <a:gd name="connsiteY2" fmla="*/ 850 h 946887"/>
                                <a:gd name="connsiteX3" fmla="*/ 2117009 w 2117009"/>
                                <a:gd name="connsiteY3" fmla="*/ 100106 h 946887"/>
                                <a:gd name="connsiteX0" fmla="*/ 0 w 2117009"/>
                                <a:gd name="connsiteY0" fmla="*/ 951037 h 951037"/>
                                <a:gd name="connsiteX1" fmla="*/ 214780 w 2117009"/>
                                <a:gd name="connsiteY1" fmla="*/ 186528 h 951037"/>
                                <a:gd name="connsiteX2" fmla="*/ 935466 w 2117009"/>
                                <a:gd name="connsiteY2" fmla="*/ 5000 h 951037"/>
                                <a:gd name="connsiteX3" fmla="*/ 2117009 w 2117009"/>
                                <a:gd name="connsiteY3" fmla="*/ 104256 h 951037"/>
                                <a:gd name="connsiteX0" fmla="*/ 0 w 2117009"/>
                                <a:gd name="connsiteY0" fmla="*/ 992750 h 992750"/>
                                <a:gd name="connsiteX1" fmla="*/ 214780 w 2117009"/>
                                <a:gd name="connsiteY1" fmla="*/ 228241 h 992750"/>
                                <a:gd name="connsiteX2" fmla="*/ 851813 w 2117009"/>
                                <a:gd name="connsiteY2" fmla="*/ 2117 h 992750"/>
                                <a:gd name="connsiteX3" fmla="*/ 2117009 w 2117009"/>
                                <a:gd name="connsiteY3" fmla="*/ 145969 h 992750"/>
                                <a:gd name="connsiteX0" fmla="*/ 0 w 2117009"/>
                                <a:gd name="connsiteY0" fmla="*/ 991337 h 991337"/>
                                <a:gd name="connsiteX1" fmla="*/ 214780 w 2117009"/>
                                <a:gd name="connsiteY1" fmla="*/ 226828 h 991337"/>
                                <a:gd name="connsiteX2" fmla="*/ 851813 w 2117009"/>
                                <a:gd name="connsiteY2" fmla="*/ 704 h 991337"/>
                                <a:gd name="connsiteX3" fmla="*/ 2117009 w 2117009"/>
                                <a:gd name="connsiteY3" fmla="*/ 144556 h 991337"/>
                                <a:gd name="connsiteX0" fmla="*/ 0 w 2117009"/>
                                <a:gd name="connsiteY0" fmla="*/ 1109829 h 1109829"/>
                                <a:gd name="connsiteX1" fmla="*/ 214780 w 2117009"/>
                                <a:gd name="connsiteY1" fmla="*/ 345320 h 1109829"/>
                                <a:gd name="connsiteX2" fmla="*/ 1109206 w 2117009"/>
                                <a:gd name="connsiteY2" fmla="*/ 313 h 1109829"/>
                                <a:gd name="connsiteX3" fmla="*/ 2117009 w 2117009"/>
                                <a:gd name="connsiteY3" fmla="*/ 263048 h 1109829"/>
                                <a:gd name="connsiteX0" fmla="*/ 0 w 2117009"/>
                                <a:gd name="connsiteY0" fmla="*/ 1109829 h 1109829"/>
                                <a:gd name="connsiteX1" fmla="*/ 214780 w 2117009"/>
                                <a:gd name="connsiteY1" fmla="*/ 345320 h 1109829"/>
                                <a:gd name="connsiteX2" fmla="*/ 1109206 w 2117009"/>
                                <a:gd name="connsiteY2" fmla="*/ 313 h 1109829"/>
                                <a:gd name="connsiteX3" fmla="*/ 2117009 w 2117009"/>
                                <a:gd name="connsiteY3" fmla="*/ 263048 h 1109829"/>
                                <a:gd name="connsiteX0" fmla="*/ 0 w 2117009"/>
                                <a:gd name="connsiteY0" fmla="*/ 1109782 h 1109782"/>
                                <a:gd name="connsiteX1" fmla="*/ 272693 w 2117009"/>
                                <a:gd name="connsiteY1" fmla="*/ 300674 h 1109782"/>
                                <a:gd name="connsiteX2" fmla="*/ 1109206 w 2117009"/>
                                <a:gd name="connsiteY2" fmla="*/ 266 h 1109782"/>
                                <a:gd name="connsiteX3" fmla="*/ 2117009 w 2117009"/>
                                <a:gd name="connsiteY3" fmla="*/ 263001 h 1109782"/>
                                <a:gd name="connsiteX0" fmla="*/ 0 w 2117009"/>
                                <a:gd name="connsiteY0" fmla="*/ 1109782 h 1109782"/>
                                <a:gd name="connsiteX1" fmla="*/ 1109206 w 2117009"/>
                                <a:gd name="connsiteY1" fmla="*/ 266 h 1109782"/>
                                <a:gd name="connsiteX2" fmla="*/ 2117009 w 2117009"/>
                                <a:gd name="connsiteY2" fmla="*/ 263001 h 1109782"/>
                                <a:gd name="connsiteX0" fmla="*/ 0 w 2117009"/>
                                <a:gd name="connsiteY0" fmla="*/ 1132435 h 1132435"/>
                                <a:gd name="connsiteX1" fmla="*/ 1109206 w 2117009"/>
                                <a:gd name="connsiteY1" fmla="*/ 22919 h 1132435"/>
                                <a:gd name="connsiteX2" fmla="*/ 2117009 w 2117009"/>
                                <a:gd name="connsiteY2" fmla="*/ 285654 h 1132435"/>
                                <a:gd name="connsiteX0" fmla="*/ 0 w 2117009"/>
                                <a:gd name="connsiteY0" fmla="*/ 1112155 h 1112155"/>
                                <a:gd name="connsiteX1" fmla="*/ 909727 w 2117009"/>
                                <a:gd name="connsiteY1" fmla="*/ 24939 h 1112155"/>
                                <a:gd name="connsiteX2" fmla="*/ 2117009 w 2117009"/>
                                <a:gd name="connsiteY2" fmla="*/ 265374 h 1112155"/>
                                <a:gd name="connsiteX0" fmla="*/ 0 w 2117009"/>
                                <a:gd name="connsiteY0" fmla="*/ 1118878 h 1118878"/>
                                <a:gd name="connsiteX1" fmla="*/ 819639 w 2117009"/>
                                <a:gd name="connsiteY1" fmla="*/ 24229 h 1118878"/>
                                <a:gd name="connsiteX2" fmla="*/ 2117009 w 2117009"/>
                                <a:gd name="connsiteY2" fmla="*/ 272097 h 1118878"/>
                                <a:gd name="connsiteX0" fmla="*/ 0 w 2117009"/>
                                <a:gd name="connsiteY0" fmla="*/ 1118878 h 1118878"/>
                                <a:gd name="connsiteX1" fmla="*/ 819639 w 2117009"/>
                                <a:gd name="connsiteY1" fmla="*/ 24229 h 1118878"/>
                                <a:gd name="connsiteX2" fmla="*/ 2117009 w 2117009"/>
                                <a:gd name="connsiteY2" fmla="*/ 272097 h 1118878"/>
                              </a:gdLst>
                              <a:ahLst/>
                              <a:cxnLst>
                                <a:cxn ang="0">
                                  <a:pos x="connsiteX0" y="connsiteY0"/>
                                </a:cxn>
                                <a:cxn ang="0">
                                  <a:pos x="connsiteX1" y="connsiteY1"/>
                                </a:cxn>
                                <a:cxn ang="0">
                                  <a:pos x="connsiteX2" y="connsiteY2"/>
                                </a:cxn>
                              </a:cxnLst>
                              <a:rect l="l" t="t" r="r" b="b"/>
                              <a:pathLst>
                                <a:path w="2117009" h="1118878">
                                  <a:moveTo>
                                    <a:pt x="0" y="1118878"/>
                                  </a:moveTo>
                                  <a:cubicBezTo>
                                    <a:pt x="179607" y="835695"/>
                                    <a:pt x="453935" y="113329"/>
                                    <a:pt x="819639" y="24229"/>
                                  </a:cubicBezTo>
                                  <a:cubicBezTo>
                                    <a:pt x="1185343" y="-64871"/>
                                    <a:pt x="1744815" y="108518"/>
                                    <a:pt x="2117009" y="272097"/>
                                  </a:cubicBezTo>
                                </a:path>
                              </a:pathLst>
                            </a:custGeom>
                            <a:noFill/>
                            <a:ln w="22225">
                              <a:solidFill>
                                <a:srgbClr val="C00000">
                                  <a:alpha val="53000"/>
                                </a:srgbClr>
                              </a:solidFill>
                              <a:prstDash val="sysDash"/>
                              <a:tailEnd type="arrow" w="lg"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9FAB2" id="Freeform: Shape 9" o:spid="_x0000_s1026" style="position:absolute;margin-left:128.8pt;margin-top:33.7pt;width:175.95pt;height:8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7009,11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" path="m,1118878c179607,835695,453935,113329,819639,24229v365704,-89100,925176,84289,1297370,247868e" filled="f" strokecolor="#c00000" strokeweight="1.75pt">
                    <v:stroke dashstyle="3 1" endarrow="open" endarrowwidth="wide" opacity="34695f" joinstyle="miter"/>
                    <v:path arrowok="t" o:connecttype="custom" o:connectlocs="0,1101090;865057,23844;2234316,267771" o:connectangles="0,0,0"/>
                  </v:shape>
                </w:pict>
              </mc:Fallback>
            </mc:AlternateContent>
          </w:r>
          <w:r w:rsidR="00DC706C">
            <w:rPr>
              <w:noProof/>
            </w:rPr>
            <mc:AlternateContent>
              <mc:Choice Requires="wps">
                <w:drawing>
                  <wp:anchor distT="0" distB="0" distL="114300" distR="114300" simplePos="0" relativeHeight="251676672" behindDoc="0" locked="0" layoutInCell="1" allowOverlap="1" wp14:anchorId="43028725" wp14:editId="55EADB19">
                    <wp:simplePos x="0" y="0"/>
                    <wp:positionH relativeFrom="column">
                      <wp:posOffset>3894704</wp:posOffset>
                    </wp:positionH>
                    <wp:positionV relativeFrom="paragraph">
                      <wp:posOffset>2028825</wp:posOffset>
                    </wp:positionV>
                    <wp:extent cx="285293" cy="263347"/>
                    <wp:effectExtent l="0" t="0" r="19685" b="22860"/>
                    <wp:wrapNone/>
                    <wp:docPr id="28" name="Rectangle 28"/>
                    <wp:cNvGraphicFramePr/>
                    <a:graphic xmlns:a="http://schemas.openxmlformats.org/drawingml/2006/main">
                      <a:graphicData uri="http://schemas.microsoft.com/office/word/2010/wordprocessingShape">
                        <wps:wsp>
                          <wps:cNvSpPr/>
                          <wps:spPr>
                            <a:xfrm>
                              <a:off x="0" y="0"/>
                              <a:ext cx="285293" cy="2633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94CF7" w14:textId="50C26E6F" w:rsidR="00224E1B" w:rsidRPr="00224E1B" w:rsidRDefault="001C6410" w:rsidP="00224E1B">
                                <w:pPr>
                                  <w:spacing w:before="0" w:after="0" w:line="240" w:lineRule="auto"/>
                                  <w:rPr>
                                    <w:sz w:val="20"/>
                                    <w:szCs w:val="20"/>
                                    <w:lang w:val="en-GB"/>
                                  </w:rPr>
                                </w:pPr>
                                <w:r>
                                  <w:rPr>
                                    <w:sz w:val="20"/>
                                    <w:szCs w:val="20"/>
                                    <w:lang w:val="en-G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28725" id="Rectangle 28" o:spid="_x0000_s1032" style="position:absolute;left:0;text-align:left;margin-left:306.65pt;margin-top:159.75pt;width:22.45pt;height:2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" fillcolor="white [3212]" strokecolor="black [3213]" strokeweight="1pt">
                    <v:textbox>
                      <w:txbxContent>
                        <w:p w14:paraId="10B94CF7" w14:textId="50C26E6F" w:rsidR="00224E1B" w:rsidRPr="00224E1B" w:rsidRDefault="001C6410" w:rsidP="00224E1B">
                          <w:pPr>
                            <w:spacing w:before="0" w:after="0" w:line="240" w:lineRule="auto"/>
                            <w:rPr>
                              <w:sz w:val="20"/>
                              <w:szCs w:val="20"/>
                              <w:lang w:val="en-GB"/>
                            </w:rPr>
                          </w:pPr>
                          <w:r>
                            <w:rPr>
                              <w:sz w:val="20"/>
                              <w:szCs w:val="20"/>
                              <w:lang w:val="en-GB"/>
                            </w:rPr>
                            <w:t>c</w:t>
                          </w:r>
                        </w:p>
                      </w:txbxContent>
                    </v:textbox>
                  </v:rect>
                </w:pict>
              </mc:Fallback>
            </mc:AlternateContent>
          </w:r>
          <w:r w:rsidR="00F731E1">
            <w:rPr>
              <w:noProof/>
            </w:rPr>
            <mc:AlternateContent>
              <mc:Choice Requires="wps">
                <w:drawing>
                  <wp:anchor distT="0" distB="0" distL="114300" distR="114300" simplePos="0" relativeHeight="251674624" behindDoc="0" locked="0" layoutInCell="1" allowOverlap="1" wp14:anchorId="51BB29AD" wp14:editId="1BAD6AAD">
                    <wp:simplePos x="0" y="0"/>
                    <wp:positionH relativeFrom="column">
                      <wp:posOffset>5746235</wp:posOffset>
                    </wp:positionH>
                    <wp:positionV relativeFrom="paragraph">
                      <wp:posOffset>139808</wp:posOffset>
                    </wp:positionV>
                    <wp:extent cx="285293" cy="263347"/>
                    <wp:effectExtent l="0" t="0" r="19685" b="22860"/>
                    <wp:wrapNone/>
                    <wp:docPr id="27" name="Rectangle 27"/>
                    <wp:cNvGraphicFramePr/>
                    <a:graphic xmlns:a="http://schemas.openxmlformats.org/drawingml/2006/main">
                      <a:graphicData uri="http://schemas.microsoft.com/office/word/2010/wordprocessingShape">
                        <wps:wsp>
                          <wps:cNvSpPr/>
                          <wps:spPr>
                            <a:xfrm>
                              <a:off x="0" y="0"/>
                              <a:ext cx="285293" cy="2633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340F4" w14:textId="41654E5F" w:rsidR="00224E1B" w:rsidRPr="00224E1B" w:rsidRDefault="001C6410" w:rsidP="00224E1B">
                                <w:pPr>
                                  <w:spacing w:before="0" w:after="0" w:line="240" w:lineRule="auto"/>
                                  <w:rPr>
                                    <w:sz w:val="20"/>
                                    <w:szCs w:val="20"/>
                                    <w:lang w:val="en-GB"/>
                                  </w:rPr>
                                </w:pPr>
                                <w:r>
                                  <w:rPr>
                                    <w:sz w:val="20"/>
                                    <w:szCs w:val="20"/>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B29AD" id="Rectangle 27" o:spid="_x0000_s1033" style="position:absolute;left:0;text-align:left;margin-left:452.45pt;margin-top:11pt;width:22.45pt;height:2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" fillcolor="white [3212]" strokecolor="black [3213]" strokeweight="1pt">
                    <v:textbox>
                      <w:txbxContent>
                        <w:p w14:paraId="3A3340F4" w14:textId="41654E5F" w:rsidR="00224E1B" w:rsidRPr="00224E1B" w:rsidRDefault="001C6410" w:rsidP="00224E1B">
                          <w:pPr>
                            <w:spacing w:before="0" w:after="0" w:line="240" w:lineRule="auto"/>
                            <w:rPr>
                              <w:sz w:val="20"/>
                              <w:szCs w:val="20"/>
                              <w:lang w:val="en-GB"/>
                            </w:rPr>
                          </w:pPr>
                          <w:r>
                            <w:rPr>
                              <w:sz w:val="20"/>
                              <w:szCs w:val="20"/>
                              <w:lang w:val="en-GB"/>
                            </w:rPr>
                            <w:t>b</w:t>
                          </w:r>
                        </w:p>
                      </w:txbxContent>
                    </v:textbox>
                  </v:rect>
                </w:pict>
              </mc:Fallback>
            </mc:AlternateContent>
          </w:r>
          <w:r w:rsidR="00224E1B">
            <w:rPr>
              <w:noProof/>
            </w:rPr>
            <mc:AlternateContent>
              <mc:Choice Requires="wps">
                <w:drawing>
                  <wp:anchor distT="0" distB="0" distL="114300" distR="114300" simplePos="0" relativeHeight="251672576" behindDoc="0" locked="0" layoutInCell="1" allowOverlap="1" wp14:anchorId="23E6AA75" wp14:editId="009D99B5">
                    <wp:simplePos x="0" y="0"/>
                    <wp:positionH relativeFrom="column">
                      <wp:posOffset>338328</wp:posOffset>
                    </wp:positionH>
                    <wp:positionV relativeFrom="paragraph">
                      <wp:posOffset>138989</wp:posOffset>
                    </wp:positionV>
                    <wp:extent cx="285293" cy="263347"/>
                    <wp:effectExtent l="0" t="0" r="19685" b="22860"/>
                    <wp:wrapNone/>
                    <wp:docPr id="26" name="Rectangle 26"/>
                    <wp:cNvGraphicFramePr/>
                    <a:graphic xmlns:a="http://schemas.openxmlformats.org/drawingml/2006/main">
                      <a:graphicData uri="http://schemas.microsoft.com/office/word/2010/wordprocessingShape">
                        <wps:wsp>
                          <wps:cNvSpPr/>
                          <wps:spPr>
                            <a:xfrm>
                              <a:off x="0" y="0"/>
                              <a:ext cx="285293" cy="2633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48A6A8" w14:textId="51317074" w:rsidR="00224E1B" w:rsidRPr="00224E1B" w:rsidRDefault="001C6410" w:rsidP="00224E1B">
                                <w:pPr>
                                  <w:spacing w:before="0" w:after="0" w:line="240" w:lineRule="auto"/>
                                  <w:jc w:val="center"/>
                                  <w:rPr>
                                    <w:sz w:val="20"/>
                                    <w:szCs w:val="20"/>
                                    <w:lang w:val="en-GB"/>
                                  </w:rPr>
                                </w:pPr>
                                <w:r>
                                  <w:rPr>
                                    <w:sz w:val="20"/>
                                    <w:szCs w:val="20"/>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6AA75" id="Rectangle 26" o:spid="_x0000_s1034" style="position:absolute;left:0;text-align:left;margin-left:26.65pt;margin-top:10.95pt;width:22.45pt;height:2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" fillcolor="white [3212]" strokecolor="black [3213]" strokeweight="1pt">
                    <v:textbox>
                      <w:txbxContent>
                        <w:p w14:paraId="3C48A6A8" w14:textId="51317074" w:rsidR="00224E1B" w:rsidRPr="00224E1B" w:rsidRDefault="001C6410" w:rsidP="00224E1B">
                          <w:pPr>
                            <w:spacing w:before="0" w:after="0" w:line="240" w:lineRule="auto"/>
                            <w:jc w:val="center"/>
                            <w:rPr>
                              <w:sz w:val="20"/>
                              <w:szCs w:val="20"/>
                              <w:lang w:val="en-GB"/>
                            </w:rPr>
                          </w:pPr>
                          <w:r>
                            <w:rPr>
                              <w:sz w:val="20"/>
                              <w:szCs w:val="20"/>
                              <w:lang w:val="en-GB"/>
                            </w:rPr>
                            <w:t>a</w:t>
                          </w:r>
                        </w:p>
                      </w:txbxContent>
                    </v:textbox>
                  </v:rect>
                </w:pict>
              </mc:Fallback>
            </mc:AlternateContent>
          </w:r>
          <w:r w:rsidR="00805601" w:rsidRPr="00805601">
            <w:rPr>
              <w:noProof/>
            </w:rPr>
            <w:drawing>
              <wp:inline distT="0" distB="0" distL="0" distR="0" wp14:anchorId="13D84C0A" wp14:editId="1A47D8E4">
                <wp:extent cx="6119998" cy="386267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9998" cy="3862675"/>
                        </a:xfrm>
                        <a:prstGeom prst="rect">
                          <a:avLst/>
                        </a:prstGeom>
                      </pic:spPr>
                    </pic:pic>
                  </a:graphicData>
                </a:graphic>
              </wp:inline>
            </w:drawing>
          </w:r>
        </w:p>
        <w:p w14:paraId="25D1B0DB" w14:textId="5185F7C5" w:rsidR="00F313A5" w:rsidRDefault="005F0070" w:rsidP="00191A29">
          <w:pPr>
            <w:pStyle w:val="Caption"/>
          </w:pPr>
          <w:r>
            <w:t xml:space="preserve">Figure </w:t>
          </w:r>
          <w:r w:rsidR="003B1D71">
            <w:fldChar w:fldCharType="begin"/>
          </w:r>
          <w:r w:rsidR="003B1D71">
            <w:instrText xml:space="preserve"> SEQ Figure \* ARABIC </w:instrText>
          </w:r>
          <w:r w:rsidR="003B1D71">
            <w:fldChar w:fldCharType="separate"/>
          </w:r>
          <w:r w:rsidR="00693A83">
            <w:rPr>
              <w:noProof/>
            </w:rPr>
            <w:t>2</w:t>
          </w:r>
          <w:r w:rsidR="003B1D71">
            <w:rPr>
              <w:noProof/>
            </w:rPr>
            <w:fldChar w:fldCharType="end"/>
          </w:r>
          <w:r>
            <w:t xml:space="preserve"> </w:t>
          </w:r>
          <w:r w:rsidR="00F313A5">
            <w:t>Plan view of the model grid with elevation of DRN cells</w:t>
          </w:r>
          <w:r w:rsidR="001C6410" w:rsidRPr="001C6410">
            <w:t xml:space="preserve"> </w:t>
          </w:r>
          <w:r w:rsidR="001C6410">
            <w:t>in Layer 1</w:t>
          </w:r>
          <w:r w:rsidR="00F313A5">
            <w:t>. (a) Plan view of the full extent of the model grid; (b) zoomed in view of the grid; and (c) detailed view of the grid with each cell labelled according to the DRN elevation number.</w:t>
          </w:r>
          <w:r w:rsidR="001C6410" w:rsidRPr="001C6410">
            <w:t xml:space="preserve"> </w:t>
          </w:r>
          <w:r w:rsidR="001C6410">
            <w:t>The red and blue rectangles mark the areas displayed in (b) and (c) respectively.</w:t>
          </w:r>
        </w:p>
        <w:p w14:paraId="7F3D2FEB" w14:textId="77777777" w:rsidR="009E0FBB" w:rsidRPr="009E0FBB" w:rsidRDefault="009E0FBB" w:rsidP="009E0FBB"/>
        <w:p w14:paraId="3544A06B" w14:textId="09EA495F" w:rsidR="00BC5BF3" w:rsidRDefault="00BC5BF3" w:rsidP="00BC5BF3">
          <w:r>
            <w:t>All files generated during this chapter can be found in the folder “</w:t>
          </w:r>
          <w:r w:rsidRPr="003B1D71">
            <w:rPr>
              <w:i/>
              <w:iCs/>
            </w:rPr>
            <w:t>t2</w:t>
          </w:r>
          <w:r>
            <w:t>”.</w:t>
          </w:r>
        </w:p>
        <w:p w14:paraId="7C0D8492" w14:textId="77777777" w:rsidR="00F313A5" w:rsidRDefault="00F313A5" w:rsidP="00BC5BF3"/>
        <w:p w14:paraId="3F923700" w14:textId="66A66972" w:rsidR="00BC5BF3" w:rsidRDefault="00BC5BF3" w:rsidP="00BC5BF3">
          <w:pPr>
            <w:pStyle w:val="Heading2"/>
          </w:pPr>
          <w:bookmarkStart w:id="17" w:name="_Toc55827868"/>
          <w:r>
            <w:t xml:space="preserve">Visualising model </w:t>
          </w:r>
          <w:r w:rsidR="002200A4">
            <w:t>properties</w:t>
          </w:r>
          <w:bookmarkEnd w:id="17"/>
        </w:p>
        <w:p w14:paraId="24ED9E6F" w14:textId="789D3D00" w:rsidR="008E7B4E" w:rsidRDefault="00BC5BF3" w:rsidP="000E09EA">
          <w:pPr>
            <w:spacing w:before="0"/>
          </w:pPr>
          <w:r>
            <w:t>Similar</w:t>
          </w:r>
          <w:r w:rsidR="009C431C">
            <w:t>ly</w:t>
          </w:r>
          <w:r>
            <w:t xml:space="preserve"> to the previous chapter </w:t>
          </w:r>
          <w:r>
            <w:fldChar w:fldCharType="begin"/>
          </w:r>
          <w:r>
            <w:instrText xml:space="preserve"> REF _Ref55402825 \r \h </w:instrText>
          </w:r>
          <w:r>
            <w:fldChar w:fldCharType="separate"/>
          </w:r>
          <w:r w:rsidR="00693A83">
            <w:t>2.2</w:t>
          </w:r>
          <w:r>
            <w:fldChar w:fldCharType="end"/>
          </w:r>
          <w:r>
            <w:t xml:space="preserve">, it may be useful to visualize the spatial distribution of </w:t>
          </w:r>
          <w:r w:rsidR="009C431C">
            <w:t>hydraulic properties used by</w:t>
          </w:r>
          <w:r>
            <w:t xml:space="preserve"> a model. In the same manner, a tabular data file must be constructed </w:t>
          </w:r>
          <w:r w:rsidR="008E7B4E">
            <w:t xml:space="preserve">for MF62GIS to read. We shall do so now, using the model hydraulic conductivity (Kx) values provided in </w:t>
          </w:r>
          <w:r w:rsidR="008E7B4E" w:rsidRPr="003B1D71">
            <w:rPr>
              <w:i/>
              <w:iCs/>
            </w:rPr>
            <w:t>model.npf_k_layer1.txt</w:t>
          </w:r>
          <w:r w:rsidR="008E7B4E">
            <w:t>.</w:t>
          </w:r>
        </w:p>
        <w:p w14:paraId="537B91AF" w14:textId="02C70ED8" w:rsidR="008E7B4E" w:rsidRDefault="008E7B4E" w:rsidP="000E09EA">
          <w:pPr>
            <w:spacing w:before="0"/>
          </w:pPr>
          <w:r>
            <w:t xml:space="preserve">This file contains a single column of values. These are the values of Kx for each cell in layer 1, </w:t>
          </w:r>
          <w:r w:rsidR="00710278">
            <w:t>ordered</w:t>
          </w:r>
          <w:r w:rsidR="009C431C">
            <w:t xml:space="preserve"> in increasing order of cell</w:t>
          </w:r>
          <w:r w:rsidR="00710278">
            <w:t xml:space="preserve"> </w:t>
          </w:r>
          <w:r>
            <w:t>ICPL</w:t>
          </w:r>
          <w:r w:rsidR="00710278">
            <w:t xml:space="preserve"> value</w:t>
          </w:r>
          <w:r w:rsidR="009C431C">
            <w:t>s</w:t>
          </w:r>
          <w:r>
            <w:t xml:space="preserve">. As you recall, we need to create a tabular data file in which the first column </w:t>
          </w:r>
          <w:r w:rsidR="009C431C">
            <w:t xml:space="preserve">records </w:t>
          </w:r>
          <w:r>
            <w:t xml:space="preserve">ICPL </w:t>
          </w:r>
          <w:r w:rsidR="009C431C">
            <w:t xml:space="preserve">while </w:t>
          </w:r>
          <w:r>
            <w:t xml:space="preserve">other columns </w:t>
          </w:r>
          <w:r w:rsidR="009C431C">
            <w:t xml:space="preserve">record </w:t>
          </w:r>
          <w:r>
            <w:t>associated values</w:t>
          </w:r>
          <w:r w:rsidR="009C431C">
            <w:t xml:space="preserve"> that we wish</w:t>
          </w:r>
          <w:r>
            <w:t xml:space="preserve"> to display. Go ahead and create this file now.</w:t>
          </w:r>
        </w:p>
        <w:p w14:paraId="35C5A8A0" w14:textId="3FFB68FF" w:rsidR="008E7B4E" w:rsidRDefault="008E7B4E" w:rsidP="008E7B4E">
          <w:pPr>
            <w:pStyle w:val="steps"/>
          </w:pPr>
          <w:r>
            <w:t xml:space="preserve">Open a blank text (or spreadsheet) file. Name it </w:t>
          </w:r>
          <w:r w:rsidRPr="003B1D71">
            <w:rPr>
              <w:i/>
              <w:iCs/>
            </w:rPr>
            <w:t>layer1_Kx.dat</w:t>
          </w:r>
          <w:r>
            <w:t>.</w:t>
          </w:r>
        </w:p>
        <w:p w14:paraId="4A6E8388" w14:textId="1CE98D9F" w:rsidR="008E7B4E" w:rsidRDefault="009C431C" w:rsidP="008E7B4E">
          <w:pPr>
            <w:pStyle w:val="steps"/>
          </w:pPr>
          <w:r>
            <w:t>P</w:t>
          </w:r>
          <w:r w:rsidR="008E7B4E">
            <w:t>rovide the header “ICPL”</w:t>
          </w:r>
          <w:r>
            <w:t xml:space="preserve"> for the first column</w:t>
          </w:r>
          <w:r w:rsidR="008E7B4E">
            <w:t xml:space="preserve">. Populate </w:t>
          </w:r>
          <w:r>
            <w:t>this</w:t>
          </w:r>
          <w:r w:rsidR="008E7B4E">
            <w:t xml:space="preserve"> column with</w:t>
          </w:r>
          <w:r>
            <w:t xml:space="preserve"> sequential</w:t>
          </w:r>
          <w:r w:rsidR="008E7B4E">
            <w:t xml:space="preserve"> values</w:t>
          </w:r>
          <w:r w:rsidR="003B1D71">
            <w:t xml:space="preserve"> </w:t>
          </w:r>
          <w:r w:rsidR="008E7B4E">
            <w:t>from 1 to 4633 (the number of cells per layer).</w:t>
          </w:r>
        </w:p>
        <w:p w14:paraId="5D04BD68" w14:textId="6772CF64" w:rsidR="004B12B6" w:rsidRDefault="008E7B4E" w:rsidP="008E7B4E">
          <w:pPr>
            <w:pStyle w:val="steps"/>
          </w:pPr>
          <w:r>
            <w:t xml:space="preserve">Copy and paste values from </w:t>
          </w:r>
          <w:r w:rsidRPr="003B1D71">
            <w:rPr>
              <w:i/>
              <w:iCs/>
            </w:rPr>
            <w:t>model.npf_k_layer1.txt</w:t>
          </w:r>
          <w:r>
            <w:t xml:space="preserve"> in the second column. Set the second column header </w:t>
          </w:r>
          <w:r w:rsidR="009C431C">
            <w:t xml:space="preserve">to </w:t>
          </w:r>
          <w:r>
            <w:t>“Kx”</w:t>
          </w:r>
          <w:r w:rsidR="009C431C">
            <w:t>.</w:t>
          </w:r>
          <w:r w:rsidR="006C7463" w:rsidRPr="006C7463">
            <w:t xml:space="preserve"> </w:t>
          </w:r>
          <w:r w:rsidR="006C7463">
            <w:t>(</w:t>
          </w:r>
          <w:r w:rsidR="009C431C">
            <w:t xml:space="preserve">If </w:t>
          </w:r>
          <w:r w:rsidR="006C7463">
            <w:t xml:space="preserve">in doubt, </w:t>
          </w:r>
          <w:r w:rsidR="002C4DCC">
            <w:t>see</w:t>
          </w:r>
          <w:r w:rsidR="006C7463">
            <w:t xml:space="preserve"> </w:t>
          </w:r>
          <w:r w:rsidR="009C431C">
            <w:t xml:space="preserve">file </w:t>
          </w:r>
          <w:r w:rsidR="006C7463" w:rsidRPr="003B1D71">
            <w:rPr>
              <w:i/>
              <w:iCs/>
            </w:rPr>
            <w:t>layer1_Kx.dat</w:t>
          </w:r>
          <w:r w:rsidR="006C7463">
            <w:t xml:space="preserve"> provided in folder </w:t>
          </w:r>
          <w:r w:rsidR="006C7463" w:rsidRPr="003B1D71">
            <w:rPr>
              <w:i/>
              <w:iCs/>
            </w:rPr>
            <w:t>t3</w:t>
          </w:r>
          <w:r w:rsidR="006C7463">
            <w:t>)</w:t>
          </w:r>
          <w:r>
            <w:t xml:space="preserve">. Save the file. </w:t>
          </w:r>
        </w:p>
        <w:p w14:paraId="67ECB0CA" w14:textId="2A43B098" w:rsidR="004B12B6" w:rsidRDefault="004B12B6" w:rsidP="008E7B4E">
          <w:pPr>
            <w:pStyle w:val="steps"/>
          </w:pPr>
          <w:r>
            <w:lastRenderedPageBreak/>
            <w:t xml:space="preserve">Repeat steps </w:t>
          </w:r>
          <w:r>
            <w:fldChar w:fldCharType="begin"/>
          </w:r>
          <w:r>
            <w:instrText xml:space="preserve"> REF _Ref55403638 \r \h </w:instrText>
          </w:r>
          <w:r>
            <w:fldChar w:fldCharType="separate"/>
          </w:r>
          <w:r w:rsidR="00693A83">
            <w:t>14</w:t>
          </w:r>
          <w:r>
            <w:fldChar w:fldCharType="end"/>
          </w:r>
          <w:r>
            <w:t xml:space="preserve"> to </w:t>
          </w:r>
          <w:r>
            <w:fldChar w:fldCharType="begin"/>
          </w:r>
          <w:r>
            <w:instrText xml:space="preserve"> REF _Ref55403646 \r \h </w:instrText>
          </w:r>
          <w:r>
            <w:fldChar w:fldCharType="separate"/>
          </w:r>
          <w:r w:rsidR="00693A83">
            <w:t>19</w:t>
          </w:r>
          <w:r>
            <w:fldChar w:fldCharType="end"/>
          </w:r>
          <w:r w:rsidR="00AB4BE3">
            <w:t xml:space="preserve"> with </w:t>
          </w:r>
          <w:r w:rsidR="00AB4BE3" w:rsidRPr="003B1D71">
            <w:rPr>
              <w:i/>
              <w:iCs/>
            </w:rPr>
            <w:t>layer1_Kx.dat</w:t>
          </w:r>
          <w:r w:rsidR="00AB4BE3">
            <w:t xml:space="preserve"> as the tabular data file</w:t>
          </w:r>
          <w:r>
            <w:t xml:space="preserve">. </w:t>
          </w:r>
        </w:p>
        <w:p w14:paraId="52E426F1" w14:textId="3C2AB9DF" w:rsidR="004B12B6" w:rsidRDefault="004B12B6" w:rsidP="008E7B4E">
          <w:pPr>
            <w:pStyle w:val="steps"/>
          </w:pPr>
          <w:r>
            <w:t>Now when you import the MIF/MID file</w:t>
          </w:r>
          <w:r w:rsidR="009C431C">
            <w:t xml:space="preserve"> into QGIS,</w:t>
          </w:r>
          <w:r>
            <w:t xml:space="preserve"> you should see a column for Kx values. Go ahead and display these. You should see something like the following:</w:t>
          </w:r>
        </w:p>
        <w:p w14:paraId="139F54EB" w14:textId="686E172C" w:rsidR="00A06926" w:rsidRDefault="00F731E1" w:rsidP="00A06926">
          <w:pPr>
            <w:keepNext/>
          </w:pPr>
          <w:r>
            <w:rPr>
              <w:noProof/>
            </w:rPr>
            <mc:AlternateContent>
              <mc:Choice Requires="wps">
                <w:drawing>
                  <wp:anchor distT="0" distB="0" distL="114300" distR="114300" simplePos="0" relativeHeight="251682816" behindDoc="0" locked="0" layoutInCell="1" allowOverlap="1" wp14:anchorId="2B599CE9" wp14:editId="627BD7E9">
                    <wp:simplePos x="0" y="0"/>
                    <wp:positionH relativeFrom="column">
                      <wp:posOffset>4632781</wp:posOffset>
                    </wp:positionH>
                    <wp:positionV relativeFrom="paragraph">
                      <wp:posOffset>2024080</wp:posOffset>
                    </wp:positionV>
                    <wp:extent cx="285293" cy="263347"/>
                    <wp:effectExtent l="0" t="0" r="19685" b="22860"/>
                    <wp:wrapNone/>
                    <wp:docPr id="31" name="Rectangle 31"/>
                    <wp:cNvGraphicFramePr/>
                    <a:graphic xmlns:a="http://schemas.openxmlformats.org/drawingml/2006/main">
                      <a:graphicData uri="http://schemas.microsoft.com/office/word/2010/wordprocessingShape">
                        <wps:wsp>
                          <wps:cNvSpPr/>
                          <wps:spPr>
                            <a:xfrm>
                              <a:off x="0" y="0"/>
                              <a:ext cx="285293" cy="2633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A388C0" w14:textId="5247E6A1" w:rsidR="00F731E1" w:rsidRPr="00224E1B" w:rsidRDefault="001C6410" w:rsidP="00F731E1">
                                <w:pPr>
                                  <w:spacing w:before="0" w:after="0" w:line="240" w:lineRule="auto"/>
                                  <w:jc w:val="center"/>
                                  <w:rPr>
                                    <w:sz w:val="20"/>
                                    <w:szCs w:val="20"/>
                                    <w:lang w:val="en-GB"/>
                                  </w:rPr>
                                </w:pPr>
                                <w:r>
                                  <w:rPr>
                                    <w:sz w:val="20"/>
                                    <w:szCs w:val="20"/>
                                    <w:lang w:val="en-G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99CE9" id="Rectangle 31" o:spid="_x0000_s1035" style="position:absolute;left:0;text-align:left;margin-left:364.8pt;margin-top:159.4pt;width:22.45pt;height:2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" fillcolor="white [3212]" strokecolor="black [3213]" strokeweight="1pt">
                    <v:textbox>
                      <w:txbxContent>
                        <w:p w14:paraId="27A388C0" w14:textId="5247E6A1" w:rsidR="00F731E1" w:rsidRPr="00224E1B" w:rsidRDefault="001C6410" w:rsidP="00F731E1">
                          <w:pPr>
                            <w:spacing w:before="0" w:after="0" w:line="240" w:lineRule="auto"/>
                            <w:jc w:val="center"/>
                            <w:rPr>
                              <w:sz w:val="20"/>
                              <w:szCs w:val="20"/>
                              <w:lang w:val="en-GB"/>
                            </w:rPr>
                          </w:pPr>
                          <w:r>
                            <w:rPr>
                              <w:sz w:val="20"/>
                              <w:szCs w:val="20"/>
                              <w:lang w:val="en-GB"/>
                            </w:rPr>
                            <w:t>c</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3C962CA7" wp14:editId="4416F92F">
                    <wp:simplePos x="0" y="0"/>
                    <wp:positionH relativeFrom="column">
                      <wp:posOffset>5745731</wp:posOffset>
                    </wp:positionH>
                    <wp:positionV relativeFrom="paragraph">
                      <wp:posOffset>134728</wp:posOffset>
                    </wp:positionV>
                    <wp:extent cx="285293" cy="263347"/>
                    <wp:effectExtent l="0" t="0" r="19685" b="22860"/>
                    <wp:wrapNone/>
                    <wp:docPr id="30" name="Rectangle 30"/>
                    <wp:cNvGraphicFramePr/>
                    <a:graphic xmlns:a="http://schemas.openxmlformats.org/drawingml/2006/main">
                      <a:graphicData uri="http://schemas.microsoft.com/office/word/2010/wordprocessingShape">
                        <wps:wsp>
                          <wps:cNvSpPr/>
                          <wps:spPr>
                            <a:xfrm>
                              <a:off x="0" y="0"/>
                              <a:ext cx="285293" cy="2633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5AB7D" w14:textId="5007334F" w:rsidR="00F731E1" w:rsidRPr="00224E1B" w:rsidRDefault="001C6410" w:rsidP="00F731E1">
                                <w:pPr>
                                  <w:spacing w:before="0" w:after="0" w:line="240" w:lineRule="auto"/>
                                  <w:jc w:val="center"/>
                                  <w:rPr>
                                    <w:sz w:val="20"/>
                                    <w:szCs w:val="20"/>
                                    <w:lang w:val="en-GB"/>
                                  </w:rPr>
                                </w:pPr>
                                <w:r>
                                  <w:rPr>
                                    <w:sz w:val="20"/>
                                    <w:szCs w:val="20"/>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62CA7" id="Rectangle 30" o:spid="_x0000_s1036" style="position:absolute;left:0;text-align:left;margin-left:452.4pt;margin-top:10.6pt;width:22.45pt;height:2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" fillcolor="white [3212]" strokecolor="black [3213]" strokeweight="1pt">
                    <v:textbox>
                      <w:txbxContent>
                        <w:p w14:paraId="6025AB7D" w14:textId="5007334F" w:rsidR="00F731E1" w:rsidRPr="00224E1B" w:rsidRDefault="001C6410" w:rsidP="00F731E1">
                          <w:pPr>
                            <w:spacing w:before="0" w:after="0" w:line="240" w:lineRule="auto"/>
                            <w:jc w:val="center"/>
                            <w:rPr>
                              <w:sz w:val="20"/>
                              <w:szCs w:val="20"/>
                              <w:lang w:val="en-GB"/>
                            </w:rPr>
                          </w:pPr>
                          <w:r>
                            <w:rPr>
                              <w:sz w:val="20"/>
                              <w:szCs w:val="20"/>
                              <w:lang w:val="en-GB"/>
                            </w:rPr>
                            <w:t>b</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481691B4" wp14:editId="40625D5C">
                    <wp:simplePos x="0" y="0"/>
                    <wp:positionH relativeFrom="column">
                      <wp:posOffset>176338</wp:posOffset>
                    </wp:positionH>
                    <wp:positionV relativeFrom="paragraph">
                      <wp:posOffset>155275</wp:posOffset>
                    </wp:positionV>
                    <wp:extent cx="285293" cy="263347"/>
                    <wp:effectExtent l="0" t="0" r="19685" b="22860"/>
                    <wp:wrapNone/>
                    <wp:docPr id="29" name="Rectangle 29"/>
                    <wp:cNvGraphicFramePr/>
                    <a:graphic xmlns:a="http://schemas.openxmlformats.org/drawingml/2006/main">
                      <a:graphicData uri="http://schemas.microsoft.com/office/word/2010/wordprocessingShape">
                        <wps:wsp>
                          <wps:cNvSpPr/>
                          <wps:spPr>
                            <a:xfrm>
                              <a:off x="0" y="0"/>
                              <a:ext cx="285293" cy="2633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9C53C" w14:textId="13CEBE2F" w:rsidR="00F731E1" w:rsidRPr="00224E1B" w:rsidRDefault="001C6410" w:rsidP="00F731E1">
                                <w:pPr>
                                  <w:spacing w:before="0" w:after="0" w:line="240" w:lineRule="auto"/>
                                  <w:jc w:val="center"/>
                                  <w:rPr>
                                    <w:sz w:val="20"/>
                                    <w:szCs w:val="20"/>
                                    <w:lang w:val="en-GB"/>
                                  </w:rPr>
                                </w:pPr>
                                <w:r>
                                  <w:rPr>
                                    <w:sz w:val="20"/>
                                    <w:szCs w:val="20"/>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691B4" id="Rectangle 29" o:spid="_x0000_s1037" style="position:absolute;left:0;text-align:left;margin-left:13.9pt;margin-top:12.25pt;width:22.45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" fillcolor="white [3212]" strokecolor="black [3213]" strokeweight="1pt">
                    <v:textbox>
                      <w:txbxContent>
                        <w:p w14:paraId="4219C53C" w14:textId="13CEBE2F" w:rsidR="00F731E1" w:rsidRPr="00224E1B" w:rsidRDefault="001C6410" w:rsidP="00F731E1">
                          <w:pPr>
                            <w:spacing w:before="0" w:after="0" w:line="240" w:lineRule="auto"/>
                            <w:jc w:val="center"/>
                            <w:rPr>
                              <w:sz w:val="20"/>
                              <w:szCs w:val="20"/>
                              <w:lang w:val="en-GB"/>
                            </w:rPr>
                          </w:pPr>
                          <w:r>
                            <w:rPr>
                              <w:sz w:val="20"/>
                              <w:szCs w:val="20"/>
                              <w:lang w:val="en-GB"/>
                            </w:rPr>
                            <w:t>a</w:t>
                          </w:r>
                        </w:p>
                      </w:txbxContent>
                    </v:textbox>
                  </v:rect>
                </w:pict>
              </mc:Fallback>
            </mc:AlternateContent>
          </w:r>
          <w:r w:rsidR="004B12B6" w:rsidRPr="004B12B6">
            <w:rPr>
              <w:noProof/>
            </w:rPr>
            <w:drawing>
              <wp:inline distT="0" distB="0" distL="0" distR="0" wp14:anchorId="3FCEC9CD" wp14:editId="18A471BC">
                <wp:extent cx="6119998" cy="386267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998" cy="3862675"/>
                        </a:xfrm>
                        <a:prstGeom prst="rect">
                          <a:avLst/>
                        </a:prstGeom>
                      </pic:spPr>
                    </pic:pic>
                  </a:graphicData>
                </a:graphic>
              </wp:inline>
            </w:drawing>
          </w:r>
        </w:p>
        <w:p w14:paraId="58EABF68" w14:textId="774C8934" w:rsidR="002015DC" w:rsidRDefault="00A06926" w:rsidP="00D65D99">
          <w:pPr>
            <w:pStyle w:val="Caption"/>
          </w:pPr>
          <w:r>
            <w:t xml:space="preserve">Figure </w:t>
          </w:r>
          <w:r w:rsidR="003B1D71">
            <w:fldChar w:fldCharType="begin"/>
          </w:r>
          <w:r w:rsidR="003B1D71">
            <w:instrText xml:space="preserve"> SEQ Figure \* ARABIC </w:instrText>
          </w:r>
          <w:r w:rsidR="003B1D71">
            <w:fldChar w:fldCharType="separate"/>
          </w:r>
          <w:r w:rsidR="00693A83">
            <w:rPr>
              <w:noProof/>
            </w:rPr>
            <w:t>3</w:t>
          </w:r>
          <w:r w:rsidR="003B1D71">
            <w:rPr>
              <w:noProof/>
            </w:rPr>
            <w:fldChar w:fldCharType="end"/>
          </w:r>
          <w:r>
            <w:t xml:space="preserve"> </w:t>
          </w:r>
          <w:r w:rsidR="001C6410">
            <w:t>Plan view of the model grid with the spatial distribution of Log10(K)</w:t>
          </w:r>
          <w:r w:rsidR="001C6410" w:rsidRPr="001C6410">
            <w:t xml:space="preserve"> </w:t>
          </w:r>
          <w:r w:rsidR="001C6410">
            <w:t>in Layer 1. (a) Plan view of the full extent of the model grid; (b) zoomed in view of the grid; and (c) detailed view of the grid.</w:t>
          </w:r>
          <w:r w:rsidR="001C6410" w:rsidRPr="001C6410">
            <w:t xml:space="preserve"> </w:t>
          </w:r>
          <w:r w:rsidR="001C6410">
            <w:t>The red and blue rectangles mark the areas displayed in (b) and (c) respectively.</w:t>
          </w:r>
        </w:p>
        <w:p w14:paraId="30503294" w14:textId="77777777" w:rsidR="009E0FBB" w:rsidRPr="009E0FBB" w:rsidRDefault="009E0FBB" w:rsidP="009E0FBB"/>
        <w:p w14:paraId="1B2AFCCD" w14:textId="2EDCBF8D" w:rsidR="002015DC" w:rsidRDefault="002015DC">
          <w:pPr>
            <w:spacing w:before="0"/>
          </w:pPr>
          <w:r>
            <w:t xml:space="preserve">All files generated </w:t>
          </w:r>
          <w:r w:rsidR="009C431C">
            <w:t xml:space="preserve">using instructions provided in </w:t>
          </w:r>
          <w:r>
            <w:t xml:space="preserve">this chapter can be found in the </w:t>
          </w:r>
          <w:r w:rsidRPr="003B1D71">
            <w:rPr>
              <w:i/>
              <w:iCs/>
            </w:rPr>
            <w:t>t3</w:t>
          </w:r>
          <w:r>
            <w:t xml:space="preserve"> folder.</w:t>
          </w:r>
        </w:p>
        <w:p w14:paraId="00753673" w14:textId="77777777" w:rsidR="00191A29" w:rsidRDefault="00191A29">
          <w:pPr>
            <w:spacing w:before="0"/>
          </w:pPr>
        </w:p>
        <w:p w14:paraId="7DC86768" w14:textId="5F607899" w:rsidR="002015DC" w:rsidRDefault="002015DC" w:rsidP="002015DC">
          <w:pPr>
            <w:pStyle w:val="Heading2"/>
          </w:pPr>
          <w:bookmarkStart w:id="18" w:name="_Toc55827869"/>
          <w:r>
            <w:t>Visualising model results</w:t>
          </w:r>
          <w:bookmarkEnd w:id="18"/>
        </w:p>
        <w:p w14:paraId="21265694" w14:textId="764AF277" w:rsidR="00F977D3" w:rsidRDefault="002015DC" w:rsidP="002015DC">
          <w:pPr>
            <w:rPr>
              <w:lang w:val="en-GB"/>
            </w:rPr>
          </w:pPr>
          <w:r w:rsidRPr="002015DC">
            <w:rPr>
              <w:lang w:val="en-GB"/>
            </w:rPr>
            <w:t>MF6DEP2CSV reads a MODFLOW</w:t>
          </w:r>
          <w:r w:rsidR="00F977D3">
            <w:rPr>
              <w:lang w:val="en-GB"/>
            </w:rPr>
            <w:t xml:space="preserve"> </w:t>
          </w:r>
          <w:r w:rsidRPr="002015DC">
            <w:rPr>
              <w:lang w:val="en-GB"/>
            </w:rPr>
            <w:t>6 dependent variable file. As described in MODFLOW</w:t>
          </w:r>
          <w:r w:rsidR="00F977D3">
            <w:rPr>
              <w:lang w:val="en-GB"/>
            </w:rPr>
            <w:t xml:space="preserve"> </w:t>
          </w:r>
          <w:r w:rsidRPr="002015DC">
            <w:rPr>
              <w:lang w:val="en-GB"/>
            </w:rPr>
            <w:t>6 documentation, this is a binary file that contains system states (for example heads</w:t>
          </w:r>
          <w:r w:rsidR="00F977D3">
            <w:rPr>
              <w:lang w:val="en-GB"/>
            </w:rPr>
            <w:t>,</w:t>
          </w:r>
          <w:r w:rsidR="00F977D3" w:rsidRPr="002015DC" w:rsidDel="00F977D3">
            <w:rPr>
              <w:lang w:val="en-GB"/>
            </w:rPr>
            <w:t xml:space="preserve"> </w:t>
          </w:r>
          <w:r w:rsidRPr="002015DC">
            <w:rPr>
              <w:lang w:val="en-GB"/>
            </w:rPr>
            <w:t>drawdowns</w:t>
          </w:r>
          <w:r w:rsidR="00F977D3">
            <w:rPr>
              <w:lang w:val="en-GB"/>
            </w:rPr>
            <w:t>, concentrations, etc</w:t>
          </w:r>
          <w:r w:rsidRPr="002015DC">
            <w:rPr>
              <w:lang w:val="en-GB"/>
            </w:rPr>
            <w:t>) that were calculated by MODFLOW</w:t>
          </w:r>
          <w:r w:rsidR="00F977D3">
            <w:rPr>
              <w:lang w:val="en-GB"/>
            </w:rPr>
            <w:t xml:space="preserve"> </w:t>
          </w:r>
          <w:r w:rsidRPr="002015DC">
            <w:rPr>
              <w:lang w:val="en-GB"/>
            </w:rPr>
            <w:t>6. Within this file, these states are stored in layer-specific arrays at user-requested simulation times.</w:t>
          </w:r>
          <w:r>
            <w:rPr>
              <w:lang w:val="en-GB"/>
            </w:rPr>
            <w:t xml:space="preserve"> A binary MODFLOW</w:t>
          </w:r>
          <w:r w:rsidR="00F977D3">
            <w:rPr>
              <w:lang w:val="en-GB"/>
            </w:rPr>
            <w:t xml:space="preserve"> </w:t>
          </w:r>
          <w:r>
            <w:rPr>
              <w:lang w:val="en-GB"/>
            </w:rPr>
            <w:t xml:space="preserve">6 dependent variable file named </w:t>
          </w:r>
          <w:r w:rsidRPr="003B1D71">
            <w:rPr>
              <w:i/>
              <w:iCs/>
              <w:lang w:val="en-GB"/>
            </w:rPr>
            <w:t>model.hds</w:t>
          </w:r>
          <w:r>
            <w:rPr>
              <w:lang w:val="en-GB"/>
            </w:rPr>
            <w:t xml:space="preserve"> has been provided. This file contains hydraulic head</w:t>
          </w:r>
          <w:r w:rsidR="00F977D3">
            <w:rPr>
              <w:lang w:val="en-GB"/>
            </w:rPr>
            <w:t>s calculated at</w:t>
          </w:r>
          <w:r>
            <w:rPr>
              <w:lang w:val="en-GB"/>
            </w:rPr>
            <w:t xml:space="preserve"> the end of two stress</w:t>
          </w:r>
          <w:r w:rsidR="00F977D3">
            <w:rPr>
              <w:lang w:val="en-GB"/>
            </w:rPr>
            <w:t xml:space="preserve"> </w:t>
          </w:r>
          <w:r>
            <w:rPr>
              <w:lang w:val="en-GB"/>
            </w:rPr>
            <w:t xml:space="preserve">periods of a model run. </w:t>
          </w:r>
        </w:p>
        <w:p w14:paraId="12FF64D2" w14:textId="5D4CACD5" w:rsidR="002015DC" w:rsidRDefault="00F977D3" w:rsidP="002015DC">
          <w:pPr>
            <w:rPr>
              <w:lang w:val="en-GB"/>
            </w:rPr>
          </w:pPr>
          <w:r>
            <w:rPr>
              <w:lang w:val="en-GB"/>
            </w:rPr>
            <w:t>If you ever want to know what data is recorded in a MODFLOW 6 binary dependent variable file, use the MF6ARRDET utility (a member of the PEST Groundwater Utilities) to list its contents. Meanwhile, the present chapter</w:t>
          </w:r>
          <w:r w:rsidR="002015DC">
            <w:rPr>
              <w:lang w:val="en-GB"/>
            </w:rPr>
            <w:t xml:space="preserve"> </w:t>
          </w:r>
          <w:r>
            <w:rPr>
              <w:lang w:val="en-GB"/>
            </w:rPr>
            <w:t xml:space="preserve">of this tutorial </w:t>
          </w:r>
          <w:r w:rsidR="002015DC">
            <w:rPr>
              <w:lang w:val="en-GB"/>
            </w:rPr>
            <w:t>demonstrate</w:t>
          </w:r>
          <w:r>
            <w:rPr>
              <w:lang w:val="en-GB"/>
            </w:rPr>
            <w:t>s</w:t>
          </w:r>
          <w:r w:rsidR="002015DC">
            <w:rPr>
              <w:lang w:val="en-GB"/>
            </w:rPr>
            <w:t xml:space="preserve"> how to extract data</w:t>
          </w:r>
          <w:r>
            <w:rPr>
              <w:lang w:val="en-GB"/>
            </w:rPr>
            <w:t xml:space="preserve"> residing in this file</w:t>
          </w:r>
          <w:r w:rsidR="002015DC">
            <w:rPr>
              <w:lang w:val="en-GB"/>
            </w:rPr>
            <w:t xml:space="preserve"> into a text file using MF6DEP2CSV</w:t>
          </w:r>
          <w:r>
            <w:rPr>
              <w:lang w:val="en-GB"/>
            </w:rPr>
            <w:t xml:space="preserve"> where it can then be re-formatted</w:t>
          </w:r>
          <w:r w:rsidR="00325DDD">
            <w:rPr>
              <w:lang w:val="en-GB"/>
            </w:rPr>
            <w:t xml:space="preserve"> for display in GIS software.</w:t>
          </w:r>
        </w:p>
        <w:p w14:paraId="14FB4728" w14:textId="2CF3E2F9" w:rsidR="00325DDD" w:rsidRDefault="00325DDD" w:rsidP="00325DDD">
          <w:pPr>
            <w:pStyle w:val="steps"/>
          </w:pPr>
          <w:r>
            <w:t>Open a command line</w:t>
          </w:r>
          <w:r w:rsidR="00F977D3">
            <w:t xml:space="preserve"> window</w:t>
          </w:r>
          <w:r>
            <w:t xml:space="preserve"> in your working folder, type “MF6DEP2CSV” and press &lt;enter&gt;.</w:t>
          </w:r>
        </w:p>
        <w:p w14:paraId="7C3F4B54" w14:textId="53270C16" w:rsidR="00325DDD" w:rsidRDefault="00325DDD" w:rsidP="00325DDD">
          <w:pPr>
            <w:pStyle w:val="steps"/>
          </w:pPr>
          <w:r>
            <w:t>Provide the name of the MODFLOW</w:t>
          </w:r>
          <w:r w:rsidR="00F977D3">
            <w:t xml:space="preserve"> </w:t>
          </w:r>
          <w:r>
            <w:t xml:space="preserve">6 binary grid file </w:t>
          </w:r>
          <w:r w:rsidRPr="003B1D71">
            <w:rPr>
              <w:i/>
              <w:iCs/>
            </w:rPr>
            <w:t>model.disv.grb</w:t>
          </w:r>
          <w:r>
            <w:t xml:space="preserve"> and press &lt;enter&gt;.</w:t>
          </w:r>
        </w:p>
        <w:p w14:paraId="58B2D3C3" w14:textId="3421FE97" w:rsidR="00325DDD" w:rsidRDefault="00325DDD" w:rsidP="00325DDD">
          <w:pPr>
            <w:pStyle w:val="steps"/>
          </w:pPr>
          <w:r>
            <w:lastRenderedPageBreak/>
            <w:t xml:space="preserve">Provide the name of the </w:t>
          </w:r>
          <w:r w:rsidR="00904CC3">
            <w:t>MODFLOW 6</w:t>
          </w:r>
          <w:r>
            <w:t xml:space="preserve"> binary dependent variable file </w:t>
          </w:r>
          <w:r w:rsidRPr="003B1D71">
            <w:rPr>
              <w:i/>
              <w:iCs/>
            </w:rPr>
            <w:t>model.hds</w:t>
          </w:r>
          <w:r>
            <w:t xml:space="preserve"> and press &lt;enter&gt;.</w:t>
          </w:r>
        </w:p>
        <w:p w14:paraId="2BF01616" w14:textId="0F2D20B1" w:rsidR="00325DDD" w:rsidRDefault="00325DDD" w:rsidP="00325DDD">
          <w:pPr>
            <w:pStyle w:val="steps"/>
          </w:pPr>
          <w:r>
            <w:t>You will be prompted for the name of the CSV output fil</w:t>
          </w:r>
          <w:r w:rsidR="00F977D3">
            <w:t>e</w:t>
          </w:r>
          <w:r>
            <w:t xml:space="preserve"> which will be written. Type </w:t>
          </w:r>
          <w:r w:rsidRPr="003B1D71">
            <w:rPr>
              <w:i/>
              <w:iCs/>
            </w:rPr>
            <w:t>layer1_heads.csv</w:t>
          </w:r>
          <w:r>
            <w:t xml:space="preserve"> and press &lt;enter&gt;.</w:t>
          </w:r>
        </w:p>
        <w:p w14:paraId="08530DDF" w14:textId="41DC39CA" w:rsidR="00325DDD" w:rsidRDefault="00325DDD" w:rsidP="00325DDD">
          <w:pPr>
            <w:pStyle w:val="steps"/>
          </w:pPr>
          <w:r>
            <w:t>Next, reply “o”</w:t>
          </w:r>
          <w:r w:rsidR="00F977D3">
            <w:t>, thereby instructing MF6DEP2CSV</w:t>
          </w:r>
          <w:r>
            <w:t xml:space="preserve"> to read </w:t>
          </w:r>
          <w:r w:rsidR="00F977D3">
            <w:t xml:space="preserve">only </w:t>
          </w:r>
          <w:r>
            <w:t xml:space="preserve">data </w:t>
          </w:r>
          <w:r w:rsidR="00F977D3">
            <w:t xml:space="preserve">pertaining to </w:t>
          </w:r>
          <w:r>
            <w:t xml:space="preserve">one </w:t>
          </w:r>
          <w:r w:rsidR="00F977D3">
            <w:t xml:space="preserve">model </w:t>
          </w:r>
          <w:r>
            <w:t>layer. Press &lt;enter&gt;.</w:t>
          </w:r>
        </w:p>
        <w:p w14:paraId="06A9DE95" w14:textId="33ECD9A8" w:rsidR="00325DDD" w:rsidRDefault="00325DDD" w:rsidP="00325DDD">
          <w:pPr>
            <w:pStyle w:val="steps"/>
          </w:pPr>
          <w:r>
            <w:t xml:space="preserve">As you may have guessed, we only want the data for layer 1. </w:t>
          </w:r>
          <w:r w:rsidR="00F977D3">
            <w:t xml:space="preserve">Respond </w:t>
          </w:r>
          <w:r>
            <w:t>to the prompt with “1” and press &lt;enter&gt;.</w:t>
          </w:r>
        </w:p>
        <w:p w14:paraId="13F9907E" w14:textId="0CB5B08B" w:rsidR="00325DDD" w:rsidRPr="002015DC" w:rsidRDefault="00325DDD" w:rsidP="00325DDD">
          <w:pPr>
            <w:pStyle w:val="steps"/>
          </w:pPr>
          <w:r>
            <w:t>We might as well get the model outputs for all times (there are only two</w:t>
          </w:r>
          <w:r w:rsidR="00F977D3">
            <w:t xml:space="preserve"> output times</w:t>
          </w:r>
          <w:r>
            <w:t xml:space="preserve"> anyway). Reply with “a” for all and press &lt;enter&gt;. If all went well, you should see something like this:</w:t>
          </w:r>
        </w:p>
        <w:p w14:paraId="3C9CF6B3" w14:textId="77777777" w:rsidR="00325DDD" w:rsidRDefault="00325DDD">
          <w:pPr>
            <w:spacing w:before="0"/>
          </w:pPr>
          <w:r w:rsidRPr="001913AA">
            <w:rPr>
              <w:noProof/>
            </w:rPr>
            <mc:AlternateContent>
              <mc:Choice Requires="wps">
                <w:drawing>
                  <wp:inline distT="0" distB="0" distL="0" distR="0" wp14:anchorId="00896F16" wp14:editId="33775491">
                    <wp:extent cx="6120000" cy="5998845"/>
                    <wp:effectExtent l="0" t="0" r="14605" b="273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5998845"/>
                            </a:xfrm>
                            <a:prstGeom prst="rect">
                              <a:avLst/>
                            </a:prstGeom>
                            <a:solidFill>
                              <a:schemeClr val="bg1">
                                <a:lumMod val="95000"/>
                              </a:schemeClr>
                            </a:solidFill>
                            <a:ln w="9525">
                              <a:solidFill>
                                <a:srgbClr val="000000"/>
                              </a:solidFill>
                              <a:miter lim="800000"/>
                              <a:headEnd/>
                              <a:tailEnd/>
                            </a:ln>
                          </wps:spPr>
                          <wps:txbx>
                            <w:txbxContent>
                              <w:p w14:paraId="7842E88B" w14:textId="77777777" w:rsidR="003B1D71" w:rsidRDefault="003B1D71" w:rsidP="00325DDD">
                                <w:pPr>
                                  <w:pStyle w:val="commandlinetext"/>
                                </w:pPr>
                                <w:r>
                                  <w:t>Program MF6DEP2CSV records MODFLOW6-calculated system states in CSV format.</w:t>
                                </w:r>
                              </w:p>
                              <w:p w14:paraId="39E013A2" w14:textId="77777777" w:rsidR="003B1D71" w:rsidRDefault="003B1D71" w:rsidP="00325DDD">
                                <w:pPr>
                                  <w:pStyle w:val="commandlinetext"/>
                                </w:pPr>
                              </w:p>
                              <w:p w14:paraId="645E007F" w14:textId="77777777" w:rsidR="003B1D71" w:rsidRDefault="003B1D71" w:rsidP="00325DDD">
                                <w:pPr>
                                  <w:pStyle w:val="commandlinetext"/>
                                </w:pPr>
                                <w:r>
                                  <w:t xml:space="preserve"> Enter name of MODFLOW6 binary grid file: </w:t>
                                </w:r>
                                <w:r w:rsidRPr="003B1D71">
                                  <w:rPr>
                                    <w:b/>
                                    <w:bCs/>
                                    <w:i/>
                                    <w:iCs/>
                                  </w:rPr>
                                  <w:t>model.disv.grb</w:t>
                                </w:r>
                              </w:p>
                              <w:p w14:paraId="0545EF64" w14:textId="77777777" w:rsidR="003B1D71" w:rsidRDefault="003B1D71" w:rsidP="00325DDD">
                                <w:pPr>
                                  <w:pStyle w:val="commandlinetext"/>
                                </w:pPr>
                                <w:r>
                                  <w:t xml:space="preserve"> - file model.disv.grb read ok.</w:t>
                                </w:r>
                              </w:p>
                              <w:p w14:paraId="66FD8E57" w14:textId="77777777" w:rsidR="003B1D71" w:rsidRDefault="003B1D71" w:rsidP="00325DDD">
                                <w:pPr>
                                  <w:pStyle w:val="commandlinetext"/>
                                </w:pPr>
                              </w:p>
                              <w:p w14:paraId="284A9698" w14:textId="77777777" w:rsidR="003B1D71" w:rsidRDefault="003B1D71" w:rsidP="00325DDD">
                                <w:pPr>
                                  <w:pStyle w:val="commandlinetext"/>
                                </w:pPr>
                                <w:r>
                                  <w:t xml:space="preserve"> Enter binary MF6-generated dependent variable file: </w:t>
                                </w:r>
                                <w:r w:rsidRPr="003B1D71">
                                  <w:rPr>
                                    <w:b/>
                                    <w:bCs/>
                                    <w:i/>
                                    <w:iCs/>
                                  </w:rPr>
                                  <w:t>model.hds</w:t>
                                </w:r>
                              </w:p>
                              <w:p w14:paraId="508009C7" w14:textId="77777777" w:rsidR="003B1D71" w:rsidRDefault="003B1D71" w:rsidP="00325DDD">
                                <w:pPr>
                                  <w:pStyle w:val="commandlinetext"/>
                                </w:pPr>
                              </w:p>
                              <w:p w14:paraId="5B03F8D9" w14:textId="62F8FF11" w:rsidR="003B1D71" w:rsidRDefault="003B1D71" w:rsidP="00325DDD">
                                <w:pPr>
                                  <w:pStyle w:val="commandlinetext"/>
                                </w:pPr>
                                <w:r>
                                  <w:t xml:space="preserve"> Enter name for CSV output file: </w:t>
                                </w:r>
                                <w:r w:rsidRPr="003B1D71">
                                  <w:rPr>
                                    <w:b/>
                                    <w:bCs/>
                                    <w:i/>
                                    <w:iCs/>
                                  </w:rPr>
                                  <w:t>layer1_heads.csv</w:t>
                                </w:r>
                              </w:p>
                              <w:p w14:paraId="426E89B4" w14:textId="77777777" w:rsidR="003B1D71" w:rsidRDefault="003B1D71" w:rsidP="00325DDD">
                                <w:pPr>
                                  <w:pStyle w:val="commandlinetext"/>
                                </w:pPr>
                                <w:r>
                                  <w:t xml:space="preserve"> Record "HEAD" data for all model layers or just one? [a/o]: </w:t>
                                </w:r>
                                <w:r w:rsidRPr="003B1D71">
                                  <w:rPr>
                                    <w:b/>
                                    <w:bCs/>
                                    <w:i/>
                                    <w:iCs/>
                                  </w:rPr>
                                  <w:t>o</w:t>
                                </w:r>
                              </w:p>
                              <w:p w14:paraId="25A5954F" w14:textId="77777777" w:rsidR="003B1D71" w:rsidRDefault="003B1D71" w:rsidP="00325DDD">
                                <w:pPr>
                                  <w:pStyle w:val="commandlinetext"/>
                                </w:pPr>
                                <w:r>
                                  <w:t xml:space="preserve"> Record "HEAD" data for which layer? </w:t>
                                </w:r>
                                <w:r w:rsidRPr="003B1D71">
                                  <w:rPr>
                                    <w:b/>
                                    <w:bCs/>
                                    <w:i/>
                                    <w:iCs/>
                                  </w:rPr>
                                  <w:t>1</w:t>
                                </w:r>
                              </w:p>
                              <w:p w14:paraId="5C5DC626" w14:textId="77777777" w:rsidR="003B1D71" w:rsidRDefault="003B1D71" w:rsidP="00325DDD">
                                <w:pPr>
                                  <w:pStyle w:val="commandlinetext"/>
                                </w:pPr>
                                <w:r>
                                  <w:t xml:space="preserve"> Record "HEAD" data for all model output times or just one? [a/o]: </w:t>
                                </w:r>
                                <w:r w:rsidRPr="003B1D71">
                                  <w:rPr>
                                    <w:b/>
                                    <w:bCs/>
                                    <w:i/>
                                    <w:iCs/>
                                  </w:rPr>
                                  <w:t>a</w:t>
                                </w:r>
                              </w:p>
                              <w:p w14:paraId="14878077" w14:textId="77777777" w:rsidR="003B1D71" w:rsidRDefault="003B1D71" w:rsidP="00325DDD">
                                <w:pPr>
                                  <w:pStyle w:val="commandlinetext"/>
                                </w:pPr>
                                <w:r>
                                  <w:t xml:space="preserve"> - pre-reading file model.hds...</w:t>
                                </w:r>
                              </w:p>
                              <w:p w14:paraId="2D5814D9" w14:textId="77777777" w:rsidR="003B1D71" w:rsidRDefault="003B1D71" w:rsidP="00325DDD">
                                <w:pPr>
                                  <w:pStyle w:val="commandlinetext"/>
                                </w:pPr>
                                <w:r>
                                  <w:t xml:space="preserve"> - reading file model.hds...</w:t>
                                </w:r>
                              </w:p>
                              <w:p w14:paraId="2724847A" w14:textId="77777777" w:rsidR="003B1D71" w:rsidRDefault="003B1D71" w:rsidP="00325DDD">
                                <w:pPr>
                                  <w:pStyle w:val="commandlinetext"/>
                                </w:pPr>
                                <w:r>
                                  <w:t xml:space="preserve"> - file model.hds read ok.</w:t>
                                </w:r>
                              </w:p>
                              <w:p w14:paraId="3EFB0646" w14:textId="77777777" w:rsidR="003B1D71" w:rsidRDefault="003B1D71" w:rsidP="00325DDD">
                                <w:pPr>
                                  <w:pStyle w:val="commandlinetext"/>
                                </w:pPr>
                                <w:r>
                                  <w:t xml:space="preserve"> - writing file heads.csv...</w:t>
                                </w:r>
                              </w:p>
                              <w:p w14:paraId="0A662486" w14:textId="3F2C8FFC" w:rsidR="003B1D71" w:rsidRPr="00035CBA" w:rsidRDefault="003B1D71" w:rsidP="00325DDD">
                                <w:pPr>
                                  <w:pStyle w:val="commandlinetext"/>
                                </w:pPr>
                                <w:r>
                                  <w:t xml:space="preserve"> - file heads.csv written ok.</w:t>
                                </w:r>
                              </w:p>
                            </w:txbxContent>
                          </wps:txbx>
                          <wps:bodyPr rot="0" vert="horz" wrap="square" lIns="91440" tIns="45720" rIns="91440" bIns="45720" anchor="t" anchorCtr="0">
                            <a:spAutoFit/>
                          </wps:bodyPr>
                        </wps:wsp>
                      </a:graphicData>
                    </a:graphic>
                  </wp:inline>
                </w:drawing>
              </mc:Choice>
              <mc:Fallback>
                <w:pict>
                  <v:shape w14:anchorId="00896F16" id="_x0000_s1038" type="#_x0000_t202" style="width:481.9pt;height:4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" fillcolor="#f2f2f2 [3052]">
                    <v:textbox style="mso-fit-shape-to-text:t">
                      <w:txbxContent>
                        <w:p w14:paraId="7842E88B" w14:textId="77777777" w:rsidR="003B1D71" w:rsidRDefault="003B1D71" w:rsidP="00325DDD">
                          <w:pPr>
                            <w:pStyle w:val="commandlinetext"/>
                          </w:pPr>
                          <w:r>
                            <w:t>Program MF6DEP2CSV records MODFLOW6-calculated system states in CSV format.</w:t>
                          </w:r>
                        </w:p>
                        <w:p w14:paraId="39E013A2" w14:textId="77777777" w:rsidR="003B1D71" w:rsidRDefault="003B1D71" w:rsidP="00325DDD">
                          <w:pPr>
                            <w:pStyle w:val="commandlinetext"/>
                          </w:pPr>
                        </w:p>
                        <w:p w14:paraId="645E007F" w14:textId="77777777" w:rsidR="003B1D71" w:rsidRDefault="003B1D71" w:rsidP="00325DDD">
                          <w:pPr>
                            <w:pStyle w:val="commandlinetext"/>
                          </w:pPr>
                          <w:r>
                            <w:t xml:space="preserve"> Enter name of MODFLOW6 binary grid file: </w:t>
                          </w:r>
                          <w:r w:rsidRPr="003B1D71">
                            <w:rPr>
                              <w:b/>
                              <w:bCs/>
                              <w:i/>
                              <w:iCs/>
                            </w:rPr>
                            <w:t>model.disv.grb</w:t>
                          </w:r>
                        </w:p>
                        <w:p w14:paraId="0545EF64" w14:textId="77777777" w:rsidR="003B1D71" w:rsidRDefault="003B1D71" w:rsidP="00325DDD">
                          <w:pPr>
                            <w:pStyle w:val="commandlinetext"/>
                          </w:pPr>
                          <w:r>
                            <w:t xml:space="preserve"> - file model.disv.grb read ok.</w:t>
                          </w:r>
                        </w:p>
                        <w:p w14:paraId="66FD8E57" w14:textId="77777777" w:rsidR="003B1D71" w:rsidRDefault="003B1D71" w:rsidP="00325DDD">
                          <w:pPr>
                            <w:pStyle w:val="commandlinetext"/>
                          </w:pPr>
                        </w:p>
                        <w:p w14:paraId="284A9698" w14:textId="77777777" w:rsidR="003B1D71" w:rsidRDefault="003B1D71" w:rsidP="00325DDD">
                          <w:pPr>
                            <w:pStyle w:val="commandlinetext"/>
                          </w:pPr>
                          <w:r>
                            <w:t xml:space="preserve"> Enter binary MF6-generated dependent variable file: </w:t>
                          </w:r>
                          <w:r w:rsidRPr="003B1D71">
                            <w:rPr>
                              <w:b/>
                              <w:bCs/>
                              <w:i/>
                              <w:iCs/>
                            </w:rPr>
                            <w:t>model.hds</w:t>
                          </w:r>
                        </w:p>
                        <w:p w14:paraId="508009C7" w14:textId="77777777" w:rsidR="003B1D71" w:rsidRDefault="003B1D71" w:rsidP="00325DDD">
                          <w:pPr>
                            <w:pStyle w:val="commandlinetext"/>
                          </w:pPr>
                        </w:p>
                        <w:p w14:paraId="5B03F8D9" w14:textId="62F8FF11" w:rsidR="003B1D71" w:rsidRDefault="003B1D71" w:rsidP="00325DDD">
                          <w:pPr>
                            <w:pStyle w:val="commandlinetext"/>
                          </w:pPr>
                          <w:r>
                            <w:t xml:space="preserve"> Enter name for CSV output file: </w:t>
                          </w:r>
                          <w:r w:rsidRPr="003B1D71">
                            <w:rPr>
                              <w:b/>
                              <w:bCs/>
                              <w:i/>
                              <w:iCs/>
                            </w:rPr>
                            <w:t>layer1_heads.csv</w:t>
                          </w:r>
                        </w:p>
                        <w:p w14:paraId="426E89B4" w14:textId="77777777" w:rsidR="003B1D71" w:rsidRDefault="003B1D71" w:rsidP="00325DDD">
                          <w:pPr>
                            <w:pStyle w:val="commandlinetext"/>
                          </w:pPr>
                          <w:r>
                            <w:t xml:space="preserve"> Record "HEAD" data for all model layers or just one? [a/o]: </w:t>
                          </w:r>
                          <w:r w:rsidRPr="003B1D71">
                            <w:rPr>
                              <w:b/>
                              <w:bCs/>
                              <w:i/>
                              <w:iCs/>
                            </w:rPr>
                            <w:t>o</w:t>
                          </w:r>
                        </w:p>
                        <w:p w14:paraId="25A5954F" w14:textId="77777777" w:rsidR="003B1D71" w:rsidRDefault="003B1D71" w:rsidP="00325DDD">
                          <w:pPr>
                            <w:pStyle w:val="commandlinetext"/>
                          </w:pPr>
                          <w:r>
                            <w:t xml:space="preserve"> Record "HEAD" data for which layer? </w:t>
                          </w:r>
                          <w:r w:rsidRPr="003B1D71">
                            <w:rPr>
                              <w:b/>
                              <w:bCs/>
                              <w:i/>
                              <w:iCs/>
                            </w:rPr>
                            <w:t>1</w:t>
                          </w:r>
                        </w:p>
                        <w:p w14:paraId="5C5DC626" w14:textId="77777777" w:rsidR="003B1D71" w:rsidRDefault="003B1D71" w:rsidP="00325DDD">
                          <w:pPr>
                            <w:pStyle w:val="commandlinetext"/>
                          </w:pPr>
                          <w:r>
                            <w:t xml:space="preserve"> Record "HEAD" data for all model output times or just one? [a/o]: </w:t>
                          </w:r>
                          <w:r w:rsidRPr="003B1D71">
                            <w:rPr>
                              <w:b/>
                              <w:bCs/>
                              <w:i/>
                              <w:iCs/>
                            </w:rPr>
                            <w:t>a</w:t>
                          </w:r>
                        </w:p>
                        <w:p w14:paraId="14878077" w14:textId="77777777" w:rsidR="003B1D71" w:rsidRDefault="003B1D71" w:rsidP="00325DDD">
                          <w:pPr>
                            <w:pStyle w:val="commandlinetext"/>
                          </w:pPr>
                          <w:r>
                            <w:t xml:space="preserve"> - pre-reading file model.hds...</w:t>
                          </w:r>
                        </w:p>
                        <w:p w14:paraId="2D5814D9" w14:textId="77777777" w:rsidR="003B1D71" w:rsidRDefault="003B1D71" w:rsidP="00325DDD">
                          <w:pPr>
                            <w:pStyle w:val="commandlinetext"/>
                          </w:pPr>
                          <w:r>
                            <w:t xml:space="preserve"> - reading file model.hds...</w:t>
                          </w:r>
                        </w:p>
                        <w:p w14:paraId="2724847A" w14:textId="77777777" w:rsidR="003B1D71" w:rsidRDefault="003B1D71" w:rsidP="00325DDD">
                          <w:pPr>
                            <w:pStyle w:val="commandlinetext"/>
                          </w:pPr>
                          <w:r>
                            <w:t xml:space="preserve"> - file model.hds read ok.</w:t>
                          </w:r>
                        </w:p>
                        <w:p w14:paraId="3EFB0646" w14:textId="77777777" w:rsidR="003B1D71" w:rsidRDefault="003B1D71" w:rsidP="00325DDD">
                          <w:pPr>
                            <w:pStyle w:val="commandlinetext"/>
                          </w:pPr>
                          <w:r>
                            <w:t xml:space="preserve"> - writing file heads.csv...</w:t>
                          </w:r>
                        </w:p>
                        <w:p w14:paraId="0A662486" w14:textId="3F2C8FFC" w:rsidR="003B1D71" w:rsidRPr="00035CBA" w:rsidRDefault="003B1D71" w:rsidP="00325DDD">
                          <w:pPr>
                            <w:pStyle w:val="commandlinetext"/>
                          </w:pPr>
                          <w:r>
                            <w:t xml:space="preserve"> - file heads.csv written ok.</w:t>
                          </w:r>
                        </w:p>
                      </w:txbxContent>
                    </v:textbox>
                    <w10:anchorlock/>
                  </v:shape>
                </w:pict>
              </mc:Fallback>
            </mc:AlternateContent>
          </w:r>
        </w:p>
        <w:p w14:paraId="6CB11461" w14:textId="23C35BDE" w:rsidR="00325DDD" w:rsidRDefault="00325DDD" w:rsidP="00325DDD">
          <w:pPr>
            <w:pStyle w:val="steps"/>
          </w:pPr>
          <w:r>
            <w:t>Check your working folder. You should see the</w:t>
          </w:r>
          <w:r w:rsidR="00F977D3">
            <w:t xml:space="preserve"> newly written</w:t>
          </w:r>
          <w:r>
            <w:t xml:space="preserve"> </w:t>
          </w:r>
          <w:r w:rsidRPr="003B1D71">
            <w:rPr>
              <w:i/>
              <w:iCs/>
            </w:rPr>
            <w:t>layer1_heads.csv</w:t>
          </w:r>
          <w:r>
            <w:t xml:space="preserve"> file. Open it and take a look. The first four columns</w:t>
          </w:r>
          <w:r w:rsidR="00F93CEF">
            <w:t xml:space="preserve"> of this file</w:t>
          </w:r>
          <w:r>
            <w:t xml:space="preserve"> provide coordinates and</w:t>
          </w:r>
          <w:r w:rsidR="00F977D3">
            <w:t xml:space="preserve"> the</w:t>
          </w:r>
          <w:r>
            <w:t xml:space="preserve"> layer number for </w:t>
          </w:r>
          <w:r w:rsidR="00F977D3">
            <w:t xml:space="preserve">all </w:t>
          </w:r>
          <w:r>
            <w:t>cell</w:t>
          </w:r>
          <w:r w:rsidR="00F977D3">
            <w:t>s in layer 1 of the model domain</w:t>
          </w:r>
          <w:r>
            <w:t xml:space="preserve">. The cell </w:t>
          </w:r>
          <w:r w:rsidR="00F93CEF">
            <w:t>identifier</w:t>
          </w:r>
          <w:r>
            <w:t xml:space="preserve"> (ICPL) is provided in the fifth column. The sixth and seventh columns </w:t>
          </w:r>
          <w:r w:rsidR="00F93CEF">
            <w:t>contain</w:t>
          </w:r>
          <w:r>
            <w:t xml:space="preserve"> values of hydraulic head </w:t>
          </w:r>
          <w:r w:rsidR="00F93CEF">
            <w:t>calculated for all</w:t>
          </w:r>
          <w:r>
            <w:t xml:space="preserve"> </w:t>
          </w:r>
          <w:r w:rsidR="00F93CEF">
            <w:t xml:space="preserve">active model </w:t>
          </w:r>
          <w:r>
            <w:t>cell</w:t>
          </w:r>
          <w:r w:rsidR="00F93CEF">
            <w:t>s</w:t>
          </w:r>
          <w:r>
            <w:t xml:space="preserve"> for simulation times indicated </w:t>
          </w:r>
          <w:r w:rsidR="00F93CEF">
            <w:t xml:space="preserve">by respective </w:t>
          </w:r>
          <w:r>
            <w:t>column headers.</w:t>
          </w:r>
        </w:p>
        <w:p w14:paraId="394878AA" w14:textId="166AD805" w:rsidR="00325DDD" w:rsidRDefault="00325DDD" w:rsidP="00325DDD">
          <w:pPr>
            <w:pStyle w:val="steps"/>
          </w:pPr>
          <w:r>
            <w:t xml:space="preserve">As in the previous chapter, we now need to </w:t>
          </w:r>
          <w:r w:rsidR="00F93CEF">
            <w:t>construct</w:t>
          </w:r>
          <w:r>
            <w:t xml:space="preserve"> a tabular data file for MF62GIS to read. In this case it is quite easy</w:t>
          </w:r>
          <w:r w:rsidR="00F93CEF">
            <w:t>;</w:t>
          </w:r>
          <w:r>
            <w:t xml:space="preserve"> all we need are columns 5, 6 and 7. Copy these three columns into a new blank file</w:t>
          </w:r>
          <w:r w:rsidR="00F93CEF">
            <w:t xml:space="preserve"> using the column cut and paste functionality of your text editor (or EXCEL)</w:t>
          </w:r>
          <w:r>
            <w:t xml:space="preserve">. Save this file as </w:t>
          </w:r>
          <w:r w:rsidRPr="003B1D71">
            <w:rPr>
              <w:i/>
              <w:iCs/>
            </w:rPr>
            <w:t>layer1_heads.dat</w:t>
          </w:r>
          <w:r>
            <w:t>.</w:t>
          </w:r>
        </w:p>
        <w:p w14:paraId="003C4393" w14:textId="1CDDBAC1" w:rsidR="00AB4BE3" w:rsidRDefault="00AB4BE3" w:rsidP="00AB4BE3">
          <w:pPr>
            <w:pStyle w:val="steps"/>
          </w:pPr>
          <w:r>
            <w:t xml:space="preserve">As before, repeat steps </w:t>
          </w:r>
          <w:r>
            <w:fldChar w:fldCharType="begin"/>
          </w:r>
          <w:r>
            <w:instrText xml:space="preserve"> REF _Ref55403638 \r \h </w:instrText>
          </w:r>
          <w:r>
            <w:fldChar w:fldCharType="separate"/>
          </w:r>
          <w:r w:rsidR="00693A83">
            <w:t>14</w:t>
          </w:r>
          <w:r>
            <w:fldChar w:fldCharType="end"/>
          </w:r>
          <w:r>
            <w:t xml:space="preserve"> to </w:t>
          </w:r>
          <w:r>
            <w:fldChar w:fldCharType="begin"/>
          </w:r>
          <w:r>
            <w:instrText xml:space="preserve"> REF _Ref55403646 \r \h </w:instrText>
          </w:r>
          <w:r>
            <w:fldChar w:fldCharType="separate"/>
          </w:r>
          <w:r w:rsidR="00693A83">
            <w:t>19</w:t>
          </w:r>
          <w:r>
            <w:fldChar w:fldCharType="end"/>
          </w:r>
          <w:r>
            <w:t xml:space="preserve"> but with </w:t>
          </w:r>
          <w:r w:rsidRPr="003B1D71">
            <w:rPr>
              <w:i/>
              <w:iCs/>
            </w:rPr>
            <w:t>layer1_heads.dat</w:t>
          </w:r>
          <w:r>
            <w:t xml:space="preserve"> as the tabular data file.</w:t>
          </w:r>
        </w:p>
        <w:p w14:paraId="7DC1750D" w14:textId="67BF31D2" w:rsidR="00325DDD" w:rsidRDefault="00AB4BE3" w:rsidP="00D65D99">
          <w:pPr>
            <w:pStyle w:val="steps"/>
          </w:pPr>
          <w:r>
            <w:t>Now when loading the MIF/MID file in your GIS software, you should see two new columns with headers corresponding to the</w:t>
          </w:r>
          <w:r w:rsidR="00F93CEF">
            <w:t xml:space="preserve"> two</w:t>
          </w:r>
          <w:r>
            <w:t xml:space="preserve"> simulation time</w:t>
          </w:r>
          <w:r w:rsidR="00F93CEF">
            <w:t>s</w:t>
          </w:r>
          <w:r>
            <w:t>. This allows you to quickly compare simulated values across different times. If you display</w:t>
          </w:r>
          <w:r w:rsidR="00F93CEF">
            <w:t xml:space="preserve"> heads</w:t>
          </w:r>
          <w:r>
            <w:t xml:space="preserve"> for time 3652, you should see something like this:</w:t>
          </w:r>
        </w:p>
        <w:p w14:paraId="47BE79A7" w14:textId="2179864A" w:rsidR="00AB4BE3" w:rsidRDefault="00E43877" w:rsidP="00AB4BE3">
          <w:pPr>
            <w:pStyle w:val="steps"/>
            <w:keepNext/>
            <w:numPr>
              <w:ilvl w:val="0"/>
              <w:numId w:val="0"/>
            </w:numPr>
            <w:ind w:left="360" w:hanging="360"/>
          </w:pPr>
          <w:r w:rsidRPr="00E43877">
            <w:lastRenderedPageBreak/>
            <mc:AlternateContent>
              <mc:Choice Requires="wps">
                <w:drawing>
                  <wp:anchor distT="0" distB="0" distL="114300" distR="114300" simplePos="0" relativeHeight="251694080" behindDoc="0" locked="0" layoutInCell="1" allowOverlap="1" wp14:anchorId="379113D5" wp14:editId="7B3B5F26">
                    <wp:simplePos x="0" y="0"/>
                    <wp:positionH relativeFrom="column">
                      <wp:posOffset>4641215</wp:posOffset>
                    </wp:positionH>
                    <wp:positionV relativeFrom="paragraph">
                      <wp:posOffset>2009775</wp:posOffset>
                    </wp:positionV>
                    <wp:extent cx="285115" cy="262890"/>
                    <wp:effectExtent l="0" t="0" r="19685" b="22860"/>
                    <wp:wrapNone/>
                    <wp:docPr id="199" name="Rectangle 199"/>
                    <wp:cNvGraphicFramePr/>
                    <a:graphic xmlns:a="http://schemas.openxmlformats.org/drawingml/2006/main">
                      <a:graphicData uri="http://schemas.microsoft.com/office/word/2010/wordprocessingShape">
                        <wps:wsp>
                          <wps:cNvSpPr/>
                          <wps:spPr>
                            <a:xfrm>
                              <a:off x="0" y="0"/>
                              <a:ext cx="285115" cy="2628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B7EEF5" w14:textId="57C21807" w:rsidR="00E43877" w:rsidRPr="00224E1B" w:rsidRDefault="001C6410" w:rsidP="00E43877">
                                <w:pPr>
                                  <w:spacing w:before="0" w:after="0" w:line="240" w:lineRule="auto"/>
                                  <w:jc w:val="center"/>
                                  <w:rPr>
                                    <w:sz w:val="20"/>
                                    <w:szCs w:val="20"/>
                                    <w:lang w:val="en-GB"/>
                                  </w:rPr>
                                </w:pPr>
                                <w:r>
                                  <w:rPr>
                                    <w:sz w:val="20"/>
                                    <w:szCs w:val="20"/>
                                    <w:lang w:val="en-G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113D5" id="Rectangle 199" o:spid="_x0000_s1039" style="position:absolute;left:0;text-align:left;margin-left:365.45pt;margin-top:158.25pt;width:22.45pt;height:2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" fillcolor="white [3212]" strokecolor="black [3213]" strokeweight="1pt">
                    <v:textbox>
                      <w:txbxContent>
                        <w:p w14:paraId="3DB7EEF5" w14:textId="57C21807" w:rsidR="00E43877" w:rsidRPr="00224E1B" w:rsidRDefault="001C6410" w:rsidP="00E43877">
                          <w:pPr>
                            <w:spacing w:before="0" w:after="0" w:line="240" w:lineRule="auto"/>
                            <w:jc w:val="center"/>
                            <w:rPr>
                              <w:sz w:val="20"/>
                              <w:szCs w:val="20"/>
                              <w:lang w:val="en-GB"/>
                            </w:rPr>
                          </w:pPr>
                          <w:r>
                            <w:rPr>
                              <w:sz w:val="20"/>
                              <w:szCs w:val="20"/>
                              <w:lang w:val="en-GB"/>
                            </w:rPr>
                            <w:t>c</w:t>
                          </w:r>
                        </w:p>
                      </w:txbxContent>
                    </v:textbox>
                  </v:rect>
                </w:pict>
              </mc:Fallback>
            </mc:AlternateContent>
          </w:r>
          <w:r w:rsidRPr="00E43877">
            <mc:AlternateContent>
              <mc:Choice Requires="wps">
                <w:drawing>
                  <wp:anchor distT="0" distB="0" distL="114300" distR="114300" simplePos="0" relativeHeight="251693056" behindDoc="0" locked="0" layoutInCell="1" allowOverlap="1" wp14:anchorId="3DF62DC4" wp14:editId="0C0A1E5C">
                    <wp:simplePos x="0" y="0"/>
                    <wp:positionH relativeFrom="column">
                      <wp:posOffset>5754370</wp:posOffset>
                    </wp:positionH>
                    <wp:positionV relativeFrom="paragraph">
                      <wp:posOffset>120650</wp:posOffset>
                    </wp:positionV>
                    <wp:extent cx="285115" cy="262890"/>
                    <wp:effectExtent l="0" t="0" r="19685" b="22860"/>
                    <wp:wrapNone/>
                    <wp:docPr id="198" name="Rectangle 198"/>
                    <wp:cNvGraphicFramePr/>
                    <a:graphic xmlns:a="http://schemas.openxmlformats.org/drawingml/2006/main">
                      <a:graphicData uri="http://schemas.microsoft.com/office/word/2010/wordprocessingShape">
                        <wps:wsp>
                          <wps:cNvSpPr/>
                          <wps:spPr>
                            <a:xfrm>
                              <a:off x="0" y="0"/>
                              <a:ext cx="285115" cy="2628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134F6" w14:textId="42A03C75" w:rsidR="00E43877" w:rsidRPr="00224E1B" w:rsidRDefault="001C6410" w:rsidP="00E43877">
                                <w:pPr>
                                  <w:spacing w:before="0" w:after="0" w:line="240" w:lineRule="auto"/>
                                  <w:jc w:val="center"/>
                                  <w:rPr>
                                    <w:sz w:val="20"/>
                                    <w:szCs w:val="20"/>
                                    <w:lang w:val="en-GB"/>
                                  </w:rPr>
                                </w:pPr>
                                <w:r>
                                  <w:rPr>
                                    <w:sz w:val="20"/>
                                    <w:szCs w:val="20"/>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62DC4" id="Rectangle 198" o:spid="_x0000_s1040" style="position:absolute;left:0;text-align:left;margin-left:453.1pt;margin-top:9.5pt;width:22.45pt;height:20.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" fillcolor="white [3212]" strokecolor="black [3213]" strokeweight="1pt">
                    <v:textbox>
                      <w:txbxContent>
                        <w:p w14:paraId="784134F6" w14:textId="42A03C75" w:rsidR="00E43877" w:rsidRPr="00224E1B" w:rsidRDefault="001C6410" w:rsidP="00E43877">
                          <w:pPr>
                            <w:spacing w:before="0" w:after="0" w:line="240" w:lineRule="auto"/>
                            <w:jc w:val="center"/>
                            <w:rPr>
                              <w:sz w:val="20"/>
                              <w:szCs w:val="20"/>
                              <w:lang w:val="en-GB"/>
                            </w:rPr>
                          </w:pPr>
                          <w:r>
                            <w:rPr>
                              <w:sz w:val="20"/>
                              <w:szCs w:val="20"/>
                              <w:lang w:val="en-GB"/>
                            </w:rPr>
                            <w:t>b</w:t>
                          </w:r>
                        </w:p>
                      </w:txbxContent>
                    </v:textbox>
                  </v:rect>
                </w:pict>
              </mc:Fallback>
            </mc:AlternateContent>
          </w:r>
          <w:r w:rsidRPr="00E43877">
            <mc:AlternateContent>
              <mc:Choice Requires="wps">
                <w:drawing>
                  <wp:anchor distT="0" distB="0" distL="114300" distR="114300" simplePos="0" relativeHeight="251692032" behindDoc="0" locked="0" layoutInCell="1" allowOverlap="1" wp14:anchorId="414202C6" wp14:editId="6DB221A8">
                    <wp:simplePos x="0" y="0"/>
                    <wp:positionH relativeFrom="column">
                      <wp:posOffset>184965</wp:posOffset>
                    </wp:positionH>
                    <wp:positionV relativeFrom="paragraph">
                      <wp:posOffset>141090</wp:posOffset>
                    </wp:positionV>
                    <wp:extent cx="285293" cy="263347"/>
                    <wp:effectExtent l="0" t="0" r="19685" b="22860"/>
                    <wp:wrapNone/>
                    <wp:docPr id="197" name="Rectangle 197"/>
                    <wp:cNvGraphicFramePr/>
                    <a:graphic xmlns:a="http://schemas.openxmlformats.org/drawingml/2006/main">
                      <a:graphicData uri="http://schemas.microsoft.com/office/word/2010/wordprocessingShape">
                        <wps:wsp>
                          <wps:cNvSpPr/>
                          <wps:spPr>
                            <a:xfrm>
                              <a:off x="0" y="0"/>
                              <a:ext cx="285293" cy="2633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A62BB1" w14:textId="556157A0" w:rsidR="00E43877" w:rsidRPr="00224E1B" w:rsidRDefault="001C6410" w:rsidP="00E43877">
                                <w:pPr>
                                  <w:spacing w:before="0" w:after="0" w:line="240" w:lineRule="auto"/>
                                  <w:jc w:val="center"/>
                                  <w:rPr>
                                    <w:sz w:val="20"/>
                                    <w:szCs w:val="20"/>
                                    <w:lang w:val="en-GB"/>
                                  </w:rPr>
                                </w:pPr>
                                <w:r>
                                  <w:rPr>
                                    <w:sz w:val="20"/>
                                    <w:szCs w:val="20"/>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202C6" id="Rectangle 197" o:spid="_x0000_s1041" style="position:absolute;left:0;text-align:left;margin-left:14.55pt;margin-top:11.1pt;width:22.45pt;height:2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" fillcolor="white [3212]" strokecolor="black [3213]" strokeweight="1pt">
                    <v:textbox>
                      <w:txbxContent>
                        <w:p w14:paraId="52A62BB1" w14:textId="556157A0" w:rsidR="00E43877" w:rsidRPr="00224E1B" w:rsidRDefault="001C6410" w:rsidP="00E43877">
                          <w:pPr>
                            <w:spacing w:before="0" w:after="0" w:line="240" w:lineRule="auto"/>
                            <w:jc w:val="center"/>
                            <w:rPr>
                              <w:sz w:val="20"/>
                              <w:szCs w:val="20"/>
                              <w:lang w:val="en-GB"/>
                            </w:rPr>
                          </w:pPr>
                          <w:r>
                            <w:rPr>
                              <w:sz w:val="20"/>
                              <w:szCs w:val="20"/>
                              <w:lang w:val="en-GB"/>
                            </w:rPr>
                            <w:t>a</w:t>
                          </w:r>
                        </w:p>
                      </w:txbxContent>
                    </v:textbox>
                  </v:rect>
                </w:pict>
              </mc:Fallback>
            </mc:AlternateContent>
          </w:r>
          <w:r w:rsidR="00AB4BE3" w:rsidRPr="00AB4BE3">
            <w:rPr>
              <w:noProof/>
            </w:rPr>
            <w:drawing>
              <wp:inline distT="0" distB="0" distL="0" distR="0" wp14:anchorId="0B1662B4" wp14:editId="1840A0D4">
                <wp:extent cx="6120000" cy="386267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000" cy="3862675"/>
                        </a:xfrm>
                        <a:prstGeom prst="rect">
                          <a:avLst/>
                        </a:prstGeom>
                      </pic:spPr>
                    </pic:pic>
                  </a:graphicData>
                </a:graphic>
              </wp:inline>
            </w:drawing>
          </w:r>
        </w:p>
        <w:p w14:paraId="155E6C22" w14:textId="7A3EF572" w:rsidR="001C6410" w:rsidRDefault="00AB4BE3" w:rsidP="001C6410">
          <w:pPr>
            <w:pStyle w:val="Caption"/>
          </w:pPr>
          <w:r>
            <w:t xml:space="preserve">Figure </w:t>
          </w:r>
          <w:r w:rsidR="003B1D71">
            <w:fldChar w:fldCharType="begin"/>
          </w:r>
          <w:r w:rsidR="003B1D71">
            <w:instrText xml:space="preserve"> SEQ Figure \* ARABIC </w:instrText>
          </w:r>
          <w:r w:rsidR="003B1D71">
            <w:fldChar w:fldCharType="separate"/>
          </w:r>
          <w:r w:rsidR="00693A83">
            <w:rPr>
              <w:noProof/>
            </w:rPr>
            <w:t>4</w:t>
          </w:r>
          <w:r w:rsidR="003B1D71">
            <w:rPr>
              <w:noProof/>
            </w:rPr>
            <w:fldChar w:fldCharType="end"/>
          </w:r>
          <w:r>
            <w:t xml:space="preserve"> </w:t>
          </w:r>
          <w:r w:rsidR="001C6410">
            <w:t>Plan view of the model grid with the spatial distribution of hydraulic head in Layer 1. (a) Plan view of the full extent of the model grid; (b) zoomed in view of the grid; and (c) detailed view of the grid. The red and yellow rectangles mark the areas displayed in (b) and (c) respectively.</w:t>
          </w:r>
        </w:p>
        <w:p w14:paraId="42F2716B" w14:textId="62670E7F" w:rsidR="00AB4BE3" w:rsidRPr="002015DC" w:rsidRDefault="00AB4BE3" w:rsidP="00AB4BE3">
          <w:pPr>
            <w:pStyle w:val="Caption"/>
          </w:pPr>
        </w:p>
        <w:p w14:paraId="2D54708E" w14:textId="23DBA6DB" w:rsidR="002015DC" w:rsidRDefault="002015DC">
          <w:pPr>
            <w:spacing w:before="0"/>
          </w:pPr>
          <w:r>
            <w:br w:type="page"/>
          </w:r>
        </w:p>
        <w:p w14:paraId="0BBA6F2A" w14:textId="3EB20BA5" w:rsidR="002015DC" w:rsidRDefault="0022289C" w:rsidP="002015DC">
          <w:pPr>
            <w:pStyle w:val="Heading1"/>
            <w:numPr>
              <w:ilvl w:val="0"/>
              <w:numId w:val="36"/>
            </w:numPr>
            <w:ind w:left="426" w:hanging="426"/>
          </w:pPr>
          <w:bookmarkStart w:id="19" w:name="_Toc55827870"/>
          <w:r>
            <w:lastRenderedPageBreak/>
            <w:t>Displaying</w:t>
          </w:r>
          <w:r w:rsidR="002015DC">
            <w:t xml:space="preserve"> a model in </w:t>
          </w:r>
          <w:r w:rsidR="009E0FBB">
            <w:t>t</w:t>
          </w:r>
          <w:r w:rsidR="009F3903">
            <w:t xml:space="preserve">hree </w:t>
          </w:r>
          <w:r w:rsidR="009E0FBB">
            <w:t>d</w:t>
          </w:r>
          <w:r w:rsidR="009F3903">
            <w:t>imensions</w:t>
          </w:r>
          <w:bookmarkEnd w:id="19"/>
        </w:p>
        <w:p w14:paraId="1B6A4964" w14:textId="458830E3" w:rsidR="002015DC" w:rsidRDefault="00057D95" w:rsidP="002015DC">
          <w:r>
            <w:t>This chapter</w:t>
          </w:r>
          <w:r w:rsidR="002015DC">
            <w:t xml:space="preserve"> demonstrate</w:t>
          </w:r>
          <w:r>
            <w:t>s</w:t>
          </w:r>
          <w:r w:rsidR="002015DC">
            <w:t xml:space="preserve"> how to use utilities from the MF62VTK* family to </w:t>
          </w:r>
          <w:r>
            <w:t xml:space="preserve">reconfigure </w:t>
          </w:r>
          <w:r w:rsidR="002015DC">
            <w:t>data</w:t>
          </w:r>
          <w:r>
            <w:t xml:space="preserve"> produced by</w:t>
          </w:r>
          <w:r w:rsidR="002015DC">
            <w:t xml:space="preserve"> a </w:t>
          </w:r>
          <w:r w:rsidR="00904CC3">
            <w:t>MODFLOW 6</w:t>
          </w:r>
          <w:r w:rsidR="002015DC">
            <w:t xml:space="preserve"> model</w:t>
          </w:r>
          <w:r>
            <w:t xml:space="preserve"> so that it is</w:t>
          </w:r>
          <w:r w:rsidR="002015DC">
            <w:t xml:space="preserve"> readable by 3D </w:t>
          </w:r>
          <w:r w:rsidR="00EA10B2">
            <w:t xml:space="preserve">visualization and </w:t>
          </w:r>
          <w:r w:rsidR="002015DC">
            <w:t xml:space="preserve">display software. </w:t>
          </w:r>
          <w:r>
            <w:t>The following e</w:t>
          </w:r>
          <w:r w:rsidR="002015DC">
            <w:t>xamples</w:t>
          </w:r>
          <w:r>
            <w:t xml:space="preserve"> allow you to</w:t>
          </w:r>
          <w:r w:rsidR="002015DC">
            <w:t xml:space="preserve"> </w:t>
          </w:r>
          <w:r>
            <w:t xml:space="preserve">visualise </w:t>
          </w:r>
          <w:r w:rsidR="002015DC">
            <w:t xml:space="preserve">model </w:t>
          </w:r>
          <w:r>
            <w:t>hydraulic propert</w:t>
          </w:r>
          <w:r w:rsidR="00EA10B2">
            <w:t>y</w:t>
          </w:r>
          <w:r>
            <w:t xml:space="preserve"> </w:t>
          </w:r>
          <w:r w:rsidR="002015DC">
            <w:t>and boundary-condition data. A workflow to visualise model</w:t>
          </w:r>
          <w:r>
            <w:t>-</w:t>
          </w:r>
          <w:r w:rsidR="002015DC">
            <w:t>simulated system</w:t>
          </w:r>
          <w:r w:rsidR="00710278">
            <w:t>-</w:t>
          </w:r>
          <w:r w:rsidR="002015DC">
            <w:t>states (i.e. simulated heads) making use of</w:t>
          </w:r>
          <w:r>
            <w:t xml:space="preserve"> the</w:t>
          </w:r>
          <w:r w:rsidR="002015DC">
            <w:t xml:space="preserve"> MF6DEP2CSV </w:t>
          </w:r>
          <w:r>
            <w:t xml:space="preserve">is </w:t>
          </w:r>
          <w:r w:rsidR="002015DC">
            <w:t>also demonstrated.</w:t>
          </w:r>
        </w:p>
        <w:p w14:paraId="2939464F" w14:textId="11AAA608" w:rsidR="00191A29" w:rsidRDefault="00191A29" w:rsidP="002015DC">
          <w:r>
            <w:t xml:space="preserve">Files used in this part of the tutorial can be found in the </w:t>
          </w:r>
          <w:r w:rsidRPr="003B1D71">
            <w:rPr>
              <w:i/>
              <w:iCs/>
            </w:rPr>
            <w:t>model2VTK</w:t>
          </w:r>
          <w:r>
            <w:t xml:space="preserve"> folder.</w:t>
          </w:r>
        </w:p>
        <w:p w14:paraId="47F4F558" w14:textId="7E93CF71" w:rsidR="00C55F9F" w:rsidRDefault="00193EFA" w:rsidP="002015DC">
          <w:pPr>
            <w:rPr>
              <w:lang w:val="en-GB"/>
            </w:rPr>
          </w:pPr>
          <w:r>
            <w:rPr>
              <w:lang w:val="en-GB"/>
            </w:rPr>
            <w:t xml:space="preserve">The various utilities in the </w:t>
          </w:r>
          <w:r>
            <w:t>MF62VTK* family</w:t>
          </w:r>
          <w:r w:rsidR="00EA10B2">
            <w:t xml:space="preserve"> (part of the PEST Groundwater Utility Suite)</w:t>
          </w:r>
          <w:r>
            <w:t xml:space="preserve"> </w:t>
          </w:r>
          <w:r w:rsidR="002015DC" w:rsidRPr="00A82E8E">
            <w:rPr>
              <w:lang w:val="en-GB"/>
            </w:rPr>
            <w:t>read a binary grid file written by MODFLOW</w:t>
          </w:r>
          <w:r w:rsidR="00EA10B2">
            <w:rPr>
              <w:lang w:val="en-GB"/>
            </w:rPr>
            <w:t xml:space="preserve"> </w:t>
          </w:r>
          <w:r w:rsidR="002015DC" w:rsidRPr="00A82E8E">
            <w:rPr>
              <w:lang w:val="en-GB"/>
            </w:rPr>
            <w:t>6. As is discussed in documentation of MODFLOW</w:t>
          </w:r>
          <w:r w:rsidR="00EA10B2">
            <w:rPr>
              <w:lang w:val="en-GB"/>
            </w:rPr>
            <w:t xml:space="preserve"> </w:t>
          </w:r>
          <w:r w:rsidR="002015DC" w:rsidRPr="00A82E8E">
            <w:rPr>
              <w:lang w:val="en-GB"/>
            </w:rPr>
            <w:t xml:space="preserve">6, this file contains complete geometric specifications </w:t>
          </w:r>
          <w:r w:rsidR="00EA10B2">
            <w:rPr>
              <w:lang w:val="en-GB"/>
            </w:rPr>
            <w:t>of a</w:t>
          </w:r>
          <w:r w:rsidR="002015DC" w:rsidRPr="00A82E8E">
            <w:rPr>
              <w:lang w:val="en-GB"/>
            </w:rPr>
            <w:t xml:space="preserve"> MODFLOW</w:t>
          </w:r>
          <w:r w:rsidR="00EA10B2">
            <w:rPr>
              <w:lang w:val="en-GB"/>
            </w:rPr>
            <w:t xml:space="preserve"> </w:t>
          </w:r>
          <w:r w:rsidR="002015DC" w:rsidRPr="00A82E8E">
            <w:rPr>
              <w:lang w:val="en-GB"/>
            </w:rPr>
            <w:t>6 model grid.</w:t>
          </w:r>
          <w:r w:rsidR="002015DC">
            <w:rPr>
              <w:lang w:val="en-GB"/>
            </w:rPr>
            <w:t xml:space="preserve"> </w:t>
          </w:r>
          <w:r>
            <w:rPr>
              <w:lang w:val="en-GB"/>
            </w:rPr>
            <w:t xml:space="preserve">The current versions of </w:t>
          </w:r>
          <w:r>
            <w:t xml:space="preserve">MF62VTK* </w:t>
          </w:r>
          <w:r w:rsidR="002015DC">
            <w:rPr>
              <w:lang w:val="en-GB"/>
            </w:rPr>
            <w:t>accept</w:t>
          </w:r>
          <w:r w:rsidR="00EA10B2">
            <w:rPr>
              <w:lang w:val="en-GB"/>
            </w:rPr>
            <w:t xml:space="preserve"> only</w:t>
          </w:r>
          <w:r w:rsidR="002015DC">
            <w:rPr>
              <w:lang w:val="en-GB"/>
            </w:rPr>
            <w:t xml:space="preserve"> DIS and DISV grid types. </w:t>
          </w:r>
          <w:r w:rsidR="00C55F9F">
            <w:rPr>
              <w:lang w:val="en-GB"/>
            </w:rPr>
            <w:t>Some of the</w:t>
          </w:r>
          <w:r w:rsidR="00EA10B2">
            <w:rPr>
              <w:lang w:val="en-GB"/>
            </w:rPr>
            <w:t>se</w:t>
          </w:r>
          <w:r w:rsidR="00C55F9F">
            <w:rPr>
              <w:lang w:val="en-GB"/>
            </w:rPr>
            <w:t xml:space="preserve"> utilities read additional files </w:t>
          </w:r>
          <w:proofErr w:type="gramStart"/>
          <w:r w:rsidR="00EA10B2">
            <w:rPr>
              <w:lang w:val="en-GB"/>
            </w:rPr>
            <w:t xml:space="preserve">in order </w:t>
          </w:r>
          <w:r w:rsidR="00C55F9F">
            <w:rPr>
              <w:lang w:val="en-GB"/>
            </w:rPr>
            <w:t>to</w:t>
          </w:r>
          <w:proofErr w:type="gramEnd"/>
          <w:r w:rsidR="00C55F9F">
            <w:rPr>
              <w:lang w:val="en-GB"/>
            </w:rPr>
            <w:t xml:space="preserve"> obtain distributions of </w:t>
          </w:r>
          <w:r w:rsidR="00EA10B2">
            <w:rPr>
              <w:lang w:val="en-GB"/>
            </w:rPr>
            <w:t>hydraulic property values</w:t>
          </w:r>
          <w:r w:rsidR="00C55F9F">
            <w:rPr>
              <w:lang w:val="en-GB"/>
            </w:rPr>
            <w:t xml:space="preserve"> or system states. </w:t>
          </w:r>
          <w:r w:rsidR="00710278">
            <w:rPr>
              <w:lang w:val="en-GB"/>
            </w:rPr>
            <w:t>The following</w:t>
          </w:r>
          <w:r w:rsidR="00EA10B2">
            <w:rPr>
              <w:lang w:val="en-GB"/>
            </w:rPr>
            <w:t xml:space="preserve"> part of this</w:t>
          </w:r>
          <w:r w:rsidR="00710278">
            <w:rPr>
              <w:lang w:val="en-GB"/>
            </w:rPr>
            <w:t xml:space="preserve"> tutorial demonstrate</w:t>
          </w:r>
          <w:r w:rsidR="00EA10B2">
            <w:rPr>
              <w:lang w:val="en-GB"/>
            </w:rPr>
            <w:t>s</w:t>
          </w:r>
          <w:r w:rsidR="00710278">
            <w:rPr>
              <w:lang w:val="en-GB"/>
            </w:rPr>
            <w:t xml:space="preserve"> the use of</w:t>
          </w:r>
          <w:r w:rsidR="00296759">
            <w:rPr>
              <w:lang w:val="en-GB"/>
            </w:rPr>
            <w:t xml:space="preserve"> MF62VTK, MF62VTK1A and MF62VTK2. See the Groundwater Data Utilities (Part C) manual for detailed descriptions of the</w:t>
          </w:r>
          <w:r w:rsidR="00EA10B2">
            <w:rPr>
              <w:lang w:val="en-GB"/>
            </w:rPr>
            <w:t>se programs</w:t>
          </w:r>
          <w:r w:rsidR="00296759">
            <w:rPr>
              <w:lang w:val="en-GB"/>
            </w:rPr>
            <w:t>.</w:t>
          </w:r>
        </w:p>
        <w:p w14:paraId="578E4BE1" w14:textId="372B5257" w:rsidR="002015DC" w:rsidRDefault="00EA10B2" w:rsidP="002015DC">
          <w:pPr>
            <w:rPr>
              <w:lang w:val="en-GB"/>
            </w:rPr>
          </w:pPr>
          <w:r>
            <w:rPr>
              <w:lang w:val="en-GB"/>
            </w:rPr>
            <w:t>The PEST Groundwater Utility suite provides</w:t>
          </w:r>
          <w:r w:rsidR="00193EFA">
            <w:rPr>
              <w:lang w:val="en-GB"/>
            </w:rPr>
            <w:t xml:space="preserve"> utilities </w:t>
          </w:r>
          <w:r w:rsidR="00003635">
            <w:rPr>
              <w:lang w:val="en-GB"/>
            </w:rPr>
            <w:t>which</w:t>
          </w:r>
          <w:r>
            <w:rPr>
              <w:lang w:val="en-GB"/>
            </w:rPr>
            <w:t xml:space="preserve"> perform similar roles to those discussed herein for</w:t>
          </w:r>
          <w:r w:rsidR="00003635">
            <w:rPr>
              <w:lang w:val="en-GB"/>
            </w:rPr>
            <w:t xml:space="preserve"> </w:t>
          </w:r>
          <w:r w:rsidR="00193EFA">
            <w:rPr>
              <w:lang w:val="en-GB"/>
            </w:rPr>
            <w:t xml:space="preserve">MODFLOW-USG </w:t>
          </w:r>
          <w:r>
            <w:rPr>
              <w:lang w:val="en-GB"/>
            </w:rPr>
            <w:t xml:space="preserve">models; </w:t>
          </w:r>
          <w:r w:rsidR="00193EFA">
            <w:rPr>
              <w:lang w:val="en-GB"/>
            </w:rPr>
            <w:t>see the USG2VTK* family</w:t>
          </w:r>
          <w:r>
            <w:rPr>
              <w:lang w:val="en-GB"/>
            </w:rPr>
            <w:t xml:space="preserve"> of utilities. Meanwhile</w:t>
          </w:r>
          <w:r w:rsidR="003B1D71">
            <w:rPr>
              <w:lang w:val="en-GB"/>
            </w:rPr>
            <w:t xml:space="preserve"> </w:t>
          </w:r>
          <w:r>
            <w:rPr>
              <w:lang w:val="en-GB"/>
            </w:rPr>
            <w:t>the</w:t>
          </w:r>
          <w:r w:rsidR="00193EFA">
            <w:rPr>
              <w:lang w:val="en-GB"/>
            </w:rPr>
            <w:t>PT2VTK</w:t>
          </w:r>
          <w:r>
            <w:rPr>
              <w:lang w:val="en-GB"/>
            </w:rPr>
            <w:t xml:space="preserve"> Utility enables display of point-associated data, such as the values associated with pilot points. </w:t>
          </w:r>
          <w:r w:rsidR="00193EFA">
            <w:rPr>
              <w:lang w:val="en-GB"/>
            </w:rPr>
            <w:t xml:space="preserve">The current tutorial </w:t>
          </w:r>
          <w:r>
            <w:rPr>
              <w:lang w:val="en-GB"/>
            </w:rPr>
            <w:t xml:space="preserve">does </w:t>
          </w:r>
          <w:r w:rsidR="00193EFA">
            <w:rPr>
              <w:lang w:val="en-GB"/>
            </w:rPr>
            <w:t>not cover the use of these</w:t>
          </w:r>
          <w:r>
            <w:rPr>
              <w:lang w:val="en-GB"/>
            </w:rPr>
            <w:t xml:space="preserve"> utilities. </w:t>
          </w:r>
          <w:r w:rsidR="00E75559">
            <w:rPr>
              <w:lang w:val="en-GB"/>
            </w:rPr>
            <w:t>However,</w:t>
          </w:r>
          <w:r w:rsidR="00193EFA">
            <w:rPr>
              <w:lang w:val="en-GB"/>
            </w:rPr>
            <w:t xml:space="preserve"> the concepts are </w:t>
          </w:r>
          <w:proofErr w:type="gramStart"/>
          <w:r w:rsidR="00193EFA">
            <w:rPr>
              <w:lang w:val="en-GB"/>
            </w:rPr>
            <w:t>similar</w:t>
          </w:r>
          <w:r w:rsidR="00C55F9F">
            <w:rPr>
              <w:lang w:val="en-GB"/>
            </w:rPr>
            <w:t xml:space="preserve"> to</w:t>
          </w:r>
          <w:proofErr w:type="gramEnd"/>
          <w:r w:rsidR="00C55F9F">
            <w:rPr>
              <w:lang w:val="en-GB"/>
            </w:rPr>
            <w:t xml:space="preserve"> those that </w:t>
          </w:r>
          <w:r>
            <w:rPr>
              <w:lang w:val="en-GB"/>
            </w:rPr>
            <w:t>are demonstrated below</w:t>
          </w:r>
          <w:r w:rsidR="00C55F9F">
            <w:rPr>
              <w:lang w:val="en-GB"/>
            </w:rPr>
            <w:t xml:space="preserve"> for MODLOFW</w:t>
          </w:r>
          <w:r>
            <w:rPr>
              <w:lang w:val="en-GB"/>
            </w:rPr>
            <w:t xml:space="preserve"> </w:t>
          </w:r>
          <w:r w:rsidR="00C55F9F">
            <w:rPr>
              <w:lang w:val="en-GB"/>
            </w:rPr>
            <w:t>6</w:t>
          </w:r>
          <w:r w:rsidR="00193EFA">
            <w:rPr>
              <w:lang w:val="en-GB"/>
            </w:rPr>
            <w:t xml:space="preserve">. The Groundwater Data Utilities </w:t>
          </w:r>
          <w:r w:rsidR="00003635">
            <w:rPr>
              <w:lang w:val="en-GB"/>
            </w:rPr>
            <w:t>(</w:t>
          </w:r>
          <w:r w:rsidR="00193EFA">
            <w:rPr>
              <w:lang w:val="en-GB"/>
            </w:rPr>
            <w:t>Part C</w:t>
          </w:r>
          <w:r w:rsidR="00003635">
            <w:rPr>
              <w:lang w:val="en-GB"/>
            </w:rPr>
            <w:t>)</w:t>
          </w:r>
          <w:r w:rsidR="00193EFA">
            <w:rPr>
              <w:lang w:val="en-GB"/>
            </w:rPr>
            <w:t xml:space="preserve"> manual documents </w:t>
          </w:r>
          <w:proofErr w:type="gramStart"/>
          <w:r w:rsidR="00193EFA">
            <w:rPr>
              <w:lang w:val="en-GB"/>
            </w:rPr>
            <w:t>all</w:t>
          </w:r>
          <w:r>
            <w:rPr>
              <w:lang w:val="en-GB"/>
            </w:rPr>
            <w:t xml:space="preserve"> of</w:t>
          </w:r>
          <w:proofErr w:type="gramEnd"/>
          <w:r w:rsidR="00193EFA">
            <w:rPr>
              <w:lang w:val="en-GB"/>
            </w:rPr>
            <w:t xml:space="preserve"> </w:t>
          </w:r>
          <w:r w:rsidR="00D91354">
            <w:rPr>
              <w:lang w:val="en-GB"/>
            </w:rPr>
            <w:t>the</w:t>
          </w:r>
          <w:r>
            <w:rPr>
              <w:lang w:val="en-GB"/>
            </w:rPr>
            <w:t>se</w:t>
          </w:r>
          <w:r w:rsidR="00193EFA">
            <w:rPr>
              <w:lang w:val="en-GB"/>
            </w:rPr>
            <w:t xml:space="preserve"> </w:t>
          </w:r>
          <w:r w:rsidR="00E75559">
            <w:rPr>
              <w:lang w:val="en-GB"/>
            </w:rPr>
            <w:t>utilities and</w:t>
          </w:r>
          <w:r w:rsidR="00C55F9F">
            <w:rPr>
              <w:lang w:val="en-GB"/>
            </w:rPr>
            <w:t xml:space="preserve"> </w:t>
          </w:r>
          <w:r w:rsidR="00D91354">
            <w:rPr>
              <w:lang w:val="en-GB"/>
            </w:rPr>
            <w:t xml:space="preserve">describes </w:t>
          </w:r>
          <w:r w:rsidR="00C55F9F">
            <w:rPr>
              <w:lang w:val="en-GB"/>
            </w:rPr>
            <w:t>how to use them</w:t>
          </w:r>
          <w:r w:rsidR="00193EFA">
            <w:rPr>
              <w:lang w:val="en-GB"/>
            </w:rPr>
            <w:t>.</w:t>
          </w:r>
          <w:r>
            <w:rPr>
              <w:lang w:val="en-GB"/>
            </w:rPr>
            <w:t xml:space="preserve"> </w:t>
          </w:r>
        </w:p>
        <w:p w14:paraId="08153BBA" w14:textId="6262A42A" w:rsidR="00D91354" w:rsidRDefault="002015DC" w:rsidP="002015DC">
          <w:pPr>
            <w:rPr>
              <w:lang w:val="en-GB"/>
            </w:rPr>
          </w:pPr>
          <w:r>
            <w:rPr>
              <w:lang w:val="en-GB"/>
            </w:rPr>
            <w:t xml:space="preserve">A </w:t>
          </w:r>
          <w:r w:rsidR="00904CC3">
            <w:rPr>
              <w:lang w:val="en-GB"/>
            </w:rPr>
            <w:t>MODFLOW 6</w:t>
          </w:r>
          <w:r>
            <w:rPr>
              <w:lang w:val="en-GB"/>
            </w:rPr>
            <w:t xml:space="preserve"> binary grid file, named </w:t>
          </w:r>
          <w:r w:rsidRPr="003B1D71">
            <w:rPr>
              <w:i/>
              <w:iCs/>
              <w:lang w:val="en-GB"/>
            </w:rPr>
            <w:t>model.disv.grb</w:t>
          </w:r>
          <w:r>
            <w:rPr>
              <w:lang w:val="en-GB"/>
            </w:rPr>
            <w:t>, has been provided in the tutorial folder. This is the grid file for</w:t>
          </w:r>
          <w:r w:rsidR="00F01E91">
            <w:rPr>
              <w:lang w:val="en-GB"/>
            </w:rPr>
            <w:t xml:space="preserve"> a variant of the same model that is used in many GMDSI tutorials</w:t>
          </w:r>
          <w:r>
            <w:rPr>
              <w:lang w:val="en-GB"/>
            </w:rPr>
            <w:t xml:space="preserve">. The model has a DISV grid with 3 layers. </w:t>
          </w:r>
          <w:r w:rsidR="00D91354">
            <w:rPr>
              <w:lang w:val="en-GB"/>
            </w:rPr>
            <w:t>The</w:t>
          </w:r>
          <w:r w:rsidR="00F01E91">
            <w:rPr>
              <w:lang w:val="en-GB"/>
            </w:rPr>
            <w:t xml:space="preserve"> instructions below</w:t>
          </w:r>
          <w:r w:rsidR="00D91354">
            <w:rPr>
              <w:lang w:val="en-GB"/>
            </w:rPr>
            <w:t xml:space="preserve"> demonstrate how to use the MF62VTK* family</w:t>
          </w:r>
          <w:r w:rsidR="00F01E91">
            <w:rPr>
              <w:lang w:val="en-GB"/>
            </w:rPr>
            <w:t xml:space="preserve"> of utilities</w:t>
          </w:r>
          <w:r w:rsidR="00D91354">
            <w:rPr>
              <w:lang w:val="en-GB"/>
            </w:rPr>
            <w:t xml:space="preserve"> to</w:t>
          </w:r>
          <w:r w:rsidR="00F01E91">
            <w:rPr>
              <w:lang w:val="en-GB"/>
            </w:rPr>
            <w:t xml:space="preserve"> re-format</w:t>
          </w:r>
          <w:r w:rsidR="00D91354">
            <w:rPr>
              <w:lang w:val="en-GB"/>
            </w:rPr>
            <w:t xml:space="preserve"> model files</w:t>
          </w:r>
          <w:r w:rsidR="00F01E91">
            <w:rPr>
              <w:lang w:val="en-GB"/>
            </w:rPr>
            <w:t xml:space="preserve"> so that their contents can be displayed</w:t>
          </w:r>
          <w:r w:rsidR="00D91354">
            <w:rPr>
              <w:lang w:val="en-GB"/>
            </w:rPr>
            <w:t xml:space="preserve"> in 3D using</w:t>
          </w:r>
          <w:r w:rsidR="00F01E91">
            <w:rPr>
              <w:lang w:val="en-GB"/>
            </w:rPr>
            <w:t xml:space="preserve"> the popular</w:t>
          </w:r>
          <w:r w:rsidR="00D91354">
            <w:rPr>
              <w:lang w:val="en-GB"/>
            </w:rPr>
            <w:t xml:space="preserve"> PARAVIEW </w:t>
          </w:r>
          <w:r w:rsidR="00F01E91">
            <w:rPr>
              <w:lang w:val="en-GB"/>
            </w:rPr>
            <w:t xml:space="preserve">package, or other 3D visualization </w:t>
          </w:r>
          <w:r w:rsidR="00D91354">
            <w:rPr>
              <w:lang w:val="en-GB"/>
            </w:rPr>
            <w:t>software.</w:t>
          </w:r>
        </w:p>
        <w:p w14:paraId="29E17EF1" w14:textId="331BC7F4" w:rsidR="002015DC" w:rsidRDefault="00F01E91" w:rsidP="002015DC">
          <w:pPr>
            <w:rPr>
              <w:lang w:val="en-GB"/>
            </w:rPr>
          </w:pPr>
          <w:r>
            <w:rPr>
              <w:lang w:val="en-GB"/>
            </w:rPr>
            <w:t>For the model which is the subject of the present tutorial, hydraulic properties are recorded</w:t>
          </w:r>
          <w:r w:rsidR="002015DC">
            <w:rPr>
              <w:lang w:val="en-GB"/>
            </w:rPr>
            <w:t xml:space="preserve"> in external files</w:t>
          </w:r>
          <w:r>
            <w:rPr>
              <w:lang w:val="en-GB"/>
            </w:rPr>
            <w:t>. Each file pertains to a different model layer. These are accessed by MODFLOW 6 using its</w:t>
          </w:r>
          <w:r w:rsidR="003B1D71">
            <w:rPr>
              <w:lang w:val="en-GB"/>
            </w:rPr>
            <w:t xml:space="preserve"> </w:t>
          </w:r>
          <w:r w:rsidR="002015DC">
            <w:rPr>
              <w:lang w:val="en-GB"/>
            </w:rPr>
            <w:t>OPEN/CLOSE</w:t>
          </w:r>
          <w:r w:rsidR="003B1D71">
            <w:rPr>
              <w:lang w:val="en-GB"/>
            </w:rPr>
            <w:t xml:space="preserve"> </w:t>
          </w:r>
          <w:r>
            <w:rPr>
              <w:lang w:val="en-GB"/>
            </w:rPr>
            <w:t>array-reading functionality</w:t>
          </w:r>
          <w:r w:rsidR="002015DC">
            <w:rPr>
              <w:lang w:val="en-GB"/>
            </w:rPr>
            <w:t xml:space="preserve">. </w:t>
          </w:r>
          <w:r>
            <w:rPr>
              <w:lang w:val="en-GB"/>
            </w:rPr>
            <w:t>The files of interest for the present tutorial are</w:t>
          </w:r>
          <w:r w:rsidR="002015DC">
            <w:rPr>
              <w:lang w:val="en-GB"/>
            </w:rPr>
            <w:t xml:space="preserve"> named </w:t>
          </w:r>
          <w:r w:rsidR="00003635" w:rsidRPr="003B1D71">
            <w:rPr>
              <w:i/>
              <w:iCs/>
              <w:lang w:val="en-GB"/>
            </w:rPr>
            <w:t>npf_k_layer[1-3].ref</w:t>
          </w:r>
          <w:r w:rsidR="00003635">
            <w:rPr>
              <w:lang w:val="en-GB"/>
            </w:rPr>
            <w:t xml:space="preserve">. </w:t>
          </w:r>
          <w:r>
            <w:rPr>
              <w:lang w:val="en-GB"/>
            </w:rPr>
            <w:t>Each of these files contains</w:t>
          </w:r>
          <w:r w:rsidR="002015DC">
            <w:rPr>
              <w:lang w:val="en-GB"/>
            </w:rPr>
            <w:t xml:space="preserve"> a single column of values</w:t>
          </w:r>
          <w:r>
            <w:rPr>
              <w:lang w:val="en-GB"/>
            </w:rPr>
            <w:t>; each value provides</w:t>
          </w:r>
          <w:r w:rsidR="002015DC">
            <w:rPr>
              <w:lang w:val="en-GB"/>
            </w:rPr>
            <w:t xml:space="preserve"> Kx </w:t>
          </w:r>
          <w:r>
            <w:rPr>
              <w:lang w:val="en-GB"/>
            </w:rPr>
            <w:t>for a single</w:t>
          </w:r>
          <w:r w:rsidR="002015DC">
            <w:rPr>
              <w:lang w:val="en-GB"/>
            </w:rPr>
            <w:t xml:space="preserve"> model cell in the respective layer.</w:t>
          </w:r>
          <w:r w:rsidR="0068326B">
            <w:rPr>
              <w:lang w:val="en-GB"/>
            </w:rPr>
            <w:t xml:space="preserve"> If you completed</w:t>
          </w:r>
          <w:r>
            <w:rPr>
              <w:lang w:val="en-GB"/>
            </w:rPr>
            <w:t xml:space="preserve"> instructions for use of</w:t>
          </w:r>
          <w:r w:rsidR="0068326B">
            <w:rPr>
              <w:lang w:val="en-GB"/>
            </w:rPr>
            <w:t xml:space="preserve"> MF62GIS </w:t>
          </w:r>
          <w:r>
            <w:rPr>
              <w:lang w:val="en-GB"/>
            </w:rPr>
            <w:t>provided above</w:t>
          </w:r>
          <w:r w:rsidR="0068326B">
            <w:rPr>
              <w:lang w:val="en-GB"/>
            </w:rPr>
            <w:t xml:space="preserve">, these files may look familiar. That is because they are the same. </w:t>
          </w:r>
          <w:r>
            <w:rPr>
              <w:lang w:val="en-GB"/>
            </w:rPr>
            <w:t>T</w:t>
          </w:r>
          <w:r w:rsidR="0068326B">
            <w:rPr>
              <w:lang w:val="en-GB"/>
            </w:rPr>
            <w:t xml:space="preserve">he file names have been </w:t>
          </w:r>
          <w:r>
            <w:rPr>
              <w:lang w:val="en-GB"/>
            </w:rPr>
            <w:t>altered in accordance with</w:t>
          </w:r>
          <w:r w:rsidR="0068326B">
            <w:rPr>
              <w:lang w:val="en-GB"/>
            </w:rPr>
            <w:t xml:space="preserve"> MF62VTK file naming </w:t>
          </w:r>
          <w:r>
            <w:rPr>
              <w:lang w:val="en-GB"/>
            </w:rPr>
            <w:t>conventions</w:t>
          </w:r>
          <w:r w:rsidR="0068326B">
            <w:rPr>
              <w:lang w:val="en-GB"/>
            </w:rPr>
            <w:t>.</w:t>
          </w:r>
          <w:r w:rsidR="00003635">
            <w:rPr>
              <w:lang w:val="en-GB"/>
            </w:rPr>
            <w:t xml:space="preserve"> One last file is provided</w:t>
          </w:r>
          <w:r>
            <w:rPr>
              <w:lang w:val="en-GB"/>
            </w:rPr>
            <w:t>. This is named</w:t>
          </w:r>
          <w:r w:rsidR="00003635">
            <w:rPr>
              <w:lang w:val="en-GB"/>
            </w:rPr>
            <w:t xml:space="preserve"> </w:t>
          </w:r>
          <w:r w:rsidR="00003635" w:rsidRPr="003B1D71">
            <w:rPr>
              <w:i/>
              <w:iCs/>
              <w:lang w:val="en-GB"/>
            </w:rPr>
            <w:t>npf_k.dat</w:t>
          </w:r>
          <w:r w:rsidR="00003635">
            <w:rPr>
              <w:lang w:val="en-GB"/>
            </w:rPr>
            <w:t>. This</w:t>
          </w:r>
          <w:r>
            <w:rPr>
              <w:lang w:val="en-GB"/>
            </w:rPr>
            <w:t xml:space="preserve"> file</w:t>
          </w:r>
          <w:r w:rsidR="00003635">
            <w:rPr>
              <w:lang w:val="en-GB"/>
            </w:rPr>
            <w:t xml:space="preserve"> contains the same data as the three </w:t>
          </w:r>
          <w:r w:rsidR="00003635" w:rsidRPr="003B1D71">
            <w:rPr>
              <w:i/>
              <w:iCs/>
              <w:lang w:val="en-GB"/>
            </w:rPr>
            <w:t>npf_k_layer[1-3].</w:t>
          </w:r>
          <w:r w:rsidR="00E75559" w:rsidRPr="003B1D71">
            <w:rPr>
              <w:i/>
              <w:iCs/>
              <w:lang w:val="en-GB"/>
            </w:rPr>
            <w:t>ref</w:t>
          </w:r>
          <w:r w:rsidR="00E75559">
            <w:rPr>
              <w:lang w:val="en-GB"/>
            </w:rPr>
            <w:t xml:space="preserve"> but</w:t>
          </w:r>
          <w:r w:rsidR="00003635">
            <w:rPr>
              <w:lang w:val="en-GB"/>
            </w:rPr>
            <w:t xml:space="preserve"> organised into </w:t>
          </w:r>
          <w:r w:rsidR="00406609">
            <w:rPr>
              <w:lang w:val="en-GB"/>
            </w:rPr>
            <w:t>a single</w:t>
          </w:r>
          <w:r w:rsidR="00003635">
            <w:rPr>
              <w:lang w:val="en-GB"/>
            </w:rPr>
            <w:t xml:space="preserve"> column. These will be used to demonstrate two different </w:t>
          </w:r>
          <w:r>
            <w:rPr>
              <w:lang w:val="en-GB"/>
            </w:rPr>
            <w:t xml:space="preserve">data-reading </w:t>
          </w:r>
          <w:r w:rsidR="00003635">
            <w:rPr>
              <w:lang w:val="en-GB"/>
            </w:rPr>
            <w:t xml:space="preserve">options </w:t>
          </w:r>
          <w:r>
            <w:rPr>
              <w:lang w:val="en-GB"/>
            </w:rPr>
            <w:t>supported by</w:t>
          </w:r>
          <w:r w:rsidR="00003635">
            <w:rPr>
              <w:lang w:val="en-GB"/>
            </w:rPr>
            <w:t xml:space="preserve"> MF62VTK.</w:t>
          </w:r>
        </w:p>
        <w:p w14:paraId="28541114" w14:textId="0C7F173E" w:rsidR="00D91354" w:rsidRDefault="00D91354" w:rsidP="00D91354">
          <w:pPr>
            <w:rPr>
              <w:lang w:val="en-GB"/>
            </w:rPr>
          </w:pPr>
          <w:r>
            <w:rPr>
              <w:lang w:val="en-GB"/>
            </w:rPr>
            <w:t>A</w:t>
          </w:r>
          <w:r w:rsidR="00F01E91">
            <w:rPr>
              <w:lang w:val="en-GB"/>
            </w:rPr>
            <w:t>s was discussed above, a</w:t>
          </w:r>
          <w:r>
            <w:rPr>
              <w:lang w:val="en-GB"/>
            </w:rPr>
            <w:t xml:space="preserve"> stream </w:t>
          </w:r>
          <w:r w:rsidR="00F01E91">
            <w:rPr>
              <w:lang w:val="en-GB"/>
            </w:rPr>
            <w:t xml:space="preserve">flows </w:t>
          </w:r>
          <w:r>
            <w:rPr>
              <w:lang w:val="en-GB"/>
            </w:rPr>
            <w:t>down the centre of the model domain</w:t>
          </w:r>
          <w:r w:rsidR="00F01E91">
            <w:rPr>
              <w:lang w:val="en-GB"/>
            </w:rPr>
            <w:t>; this is represented</w:t>
          </w:r>
          <w:r>
            <w:rPr>
              <w:lang w:val="en-GB"/>
            </w:rPr>
            <w:t xml:space="preserve"> using the DRN package. GHB boundaries</w:t>
          </w:r>
          <w:r w:rsidR="00F01E91">
            <w:rPr>
              <w:lang w:val="en-GB"/>
            </w:rPr>
            <w:t xml:space="preserve"> line the</w:t>
          </w:r>
          <w:r>
            <w:rPr>
              <w:lang w:val="en-GB"/>
            </w:rPr>
            <w:t xml:space="preserve"> western boundary of the model in layer 1 and</w:t>
          </w:r>
          <w:r w:rsidR="00F01E91">
            <w:rPr>
              <w:lang w:val="en-GB"/>
            </w:rPr>
            <w:t xml:space="preserve"> in</w:t>
          </w:r>
          <w:r>
            <w:rPr>
              <w:lang w:val="en-GB"/>
            </w:rPr>
            <w:t xml:space="preserve"> layer 3. </w:t>
          </w:r>
          <w:r w:rsidR="00F01E91">
            <w:rPr>
              <w:lang w:val="en-GB"/>
            </w:rPr>
            <w:t xml:space="preserve">A </w:t>
          </w:r>
          <w:r>
            <w:rPr>
              <w:lang w:val="en-GB"/>
            </w:rPr>
            <w:t xml:space="preserve">CHD boundary </w:t>
          </w:r>
          <w:r w:rsidR="00B15381">
            <w:rPr>
              <w:lang w:val="en-GB"/>
            </w:rPr>
            <w:t xml:space="preserve">runs </w:t>
          </w:r>
          <w:r>
            <w:rPr>
              <w:lang w:val="en-GB"/>
            </w:rPr>
            <w:t>along the eastern boundary in layer 1</w:t>
          </w:r>
          <w:r w:rsidR="00F01E91">
            <w:rPr>
              <w:lang w:val="en-GB"/>
            </w:rPr>
            <w:t>, this</w:t>
          </w:r>
          <w:r w:rsidR="00B15381">
            <w:rPr>
              <w:lang w:val="en-GB"/>
            </w:rPr>
            <w:t xml:space="preserve"> representing a river</w:t>
          </w:r>
          <w:r>
            <w:rPr>
              <w:lang w:val="en-GB"/>
            </w:rPr>
            <w:t xml:space="preserve">. The respective </w:t>
          </w:r>
          <w:r w:rsidR="00F01E91">
            <w:rPr>
              <w:lang w:val="en-GB"/>
            </w:rPr>
            <w:t xml:space="preserve">MODFLOW 6 </w:t>
          </w:r>
          <w:r>
            <w:rPr>
              <w:lang w:val="en-GB"/>
            </w:rPr>
            <w:t>package</w:t>
          </w:r>
          <w:r w:rsidR="00F01E91">
            <w:rPr>
              <w:lang w:val="en-GB"/>
            </w:rPr>
            <w:t xml:space="preserve"> input</w:t>
          </w:r>
          <w:r>
            <w:rPr>
              <w:lang w:val="en-GB"/>
            </w:rPr>
            <w:t xml:space="preserve"> files </w:t>
          </w:r>
          <w:r w:rsidR="00F01E91">
            <w:rPr>
              <w:lang w:val="en-GB"/>
            </w:rPr>
            <w:t xml:space="preserve">are name </w:t>
          </w:r>
          <w:r w:rsidRPr="003B1D71">
            <w:rPr>
              <w:i/>
              <w:iCs/>
              <w:lang w:val="en-GB"/>
            </w:rPr>
            <w:t>model.drn</w:t>
          </w:r>
          <w:r>
            <w:rPr>
              <w:lang w:val="en-GB"/>
            </w:rPr>
            <w:t xml:space="preserve">, </w:t>
          </w:r>
          <w:r w:rsidRPr="003B1D71">
            <w:rPr>
              <w:i/>
              <w:iCs/>
              <w:lang w:val="en-GB"/>
            </w:rPr>
            <w:t>model.ghb</w:t>
          </w:r>
          <w:r>
            <w:rPr>
              <w:lang w:val="en-GB"/>
            </w:rPr>
            <w:t xml:space="preserve"> and </w:t>
          </w:r>
          <w:r w:rsidRPr="003B1D71">
            <w:rPr>
              <w:i/>
              <w:iCs/>
              <w:lang w:val="en-GB"/>
            </w:rPr>
            <w:t>model.chd</w:t>
          </w:r>
          <w:r w:rsidR="00F01E91">
            <w:rPr>
              <w:lang w:val="en-GB"/>
            </w:rPr>
            <w:t>; these</w:t>
          </w:r>
          <w:r>
            <w:rPr>
              <w:lang w:val="en-GB"/>
            </w:rPr>
            <w:t xml:space="preserve"> have been provided. Note that </w:t>
          </w:r>
          <w:r w:rsidR="00F01E91">
            <w:rPr>
              <w:lang w:val="en-GB"/>
            </w:rPr>
            <w:t xml:space="preserve">the protocol for these files </w:t>
          </w:r>
          <w:r>
            <w:rPr>
              <w:lang w:val="en-GB"/>
            </w:rPr>
            <w:t xml:space="preserve">differs from </w:t>
          </w:r>
          <w:r w:rsidR="00F01E91">
            <w:rPr>
              <w:lang w:val="en-GB"/>
            </w:rPr>
            <w:t xml:space="preserve">that </w:t>
          </w:r>
          <w:r w:rsidR="007A1ADF">
            <w:rPr>
              <w:lang w:val="en-GB"/>
            </w:rPr>
            <w:t xml:space="preserve">employed for the </w:t>
          </w:r>
          <w:r>
            <w:rPr>
              <w:lang w:val="en-GB"/>
            </w:rPr>
            <w:t>MF62GIS tutorial</w:t>
          </w:r>
          <w:r w:rsidR="007A1ADF">
            <w:rPr>
              <w:lang w:val="en-GB"/>
            </w:rPr>
            <w:t xml:space="preserve"> discussed above</w:t>
          </w:r>
          <w:r>
            <w:rPr>
              <w:lang w:val="en-GB"/>
            </w:rPr>
            <w:t xml:space="preserve">, in that package data is not </w:t>
          </w:r>
          <w:r w:rsidR="007A1ADF">
            <w:rPr>
              <w:lang w:val="en-GB"/>
            </w:rPr>
            <w:t xml:space="preserve">recorded </w:t>
          </w:r>
          <w:r>
            <w:rPr>
              <w:lang w:val="en-GB"/>
            </w:rPr>
            <w:t>externally.</w:t>
          </w:r>
          <w:r w:rsidR="00B15381">
            <w:rPr>
              <w:lang w:val="en-GB"/>
            </w:rPr>
            <w:t xml:space="preserve"> MF62VTK1A </w:t>
          </w:r>
          <w:r w:rsidR="007A1ADF">
            <w:rPr>
              <w:lang w:val="en-GB"/>
            </w:rPr>
            <w:t>is</w:t>
          </w:r>
          <w:r w:rsidR="00B15381">
            <w:rPr>
              <w:lang w:val="en-GB"/>
            </w:rPr>
            <w:t xml:space="preserve"> used to read these files </w:t>
          </w:r>
          <w:proofErr w:type="gramStart"/>
          <w:r w:rsidR="00B15381">
            <w:rPr>
              <w:lang w:val="en-GB"/>
            </w:rPr>
            <w:t>in order to</w:t>
          </w:r>
          <w:proofErr w:type="gramEnd"/>
          <w:r w:rsidR="00B15381">
            <w:rPr>
              <w:lang w:val="en-GB"/>
            </w:rPr>
            <w:t xml:space="preserve"> display</w:t>
          </w:r>
          <w:r w:rsidR="007A1ADF">
            <w:rPr>
              <w:lang w:val="en-GB"/>
            </w:rPr>
            <w:t xml:space="preserve"> the details of</w:t>
          </w:r>
          <w:r w:rsidR="00B15381">
            <w:rPr>
              <w:lang w:val="en-GB"/>
            </w:rPr>
            <w:t xml:space="preserve"> model boundary conditions.</w:t>
          </w:r>
        </w:p>
        <w:p w14:paraId="31FD98E8" w14:textId="77777777" w:rsidR="002015DC" w:rsidRPr="00D65D99" w:rsidRDefault="008C0B6B" w:rsidP="002015DC">
          <w:pPr>
            <w:rPr>
              <w:lang w:val="en-GB"/>
            </w:rPr>
          </w:pPr>
          <w:r>
            <w:rPr>
              <w:lang w:val="en-GB"/>
            </w:rPr>
            <w:t>Lastly, a binary file of hydraulic head</w:t>
          </w:r>
          <w:r w:rsidR="007A1ADF">
            <w:rPr>
              <w:lang w:val="en-GB"/>
            </w:rPr>
            <w:t>s calculated by MODFLOW 6</w:t>
          </w:r>
          <w:r>
            <w:rPr>
              <w:lang w:val="en-GB"/>
            </w:rPr>
            <w:t xml:space="preserve"> is provided as </w:t>
          </w:r>
          <w:r w:rsidRPr="003B1D71">
            <w:rPr>
              <w:i/>
              <w:iCs/>
              <w:lang w:val="en-GB"/>
            </w:rPr>
            <w:t>model.hds</w:t>
          </w:r>
          <w:r>
            <w:rPr>
              <w:lang w:val="en-GB"/>
            </w:rPr>
            <w:t>. This is a binary file which contains</w:t>
          </w:r>
          <w:r w:rsidR="007A1ADF">
            <w:rPr>
              <w:lang w:val="en-GB"/>
            </w:rPr>
            <w:t xml:space="preserve"> model-calculated heads</w:t>
          </w:r>
          <w:r w:rsidR="000C05E5">
            <w:rPr>
              <w:lang w:val="en-GB"/>
            </w:rPr>
            <w:t xml:space="preserve"> at the end of two stress-periods of the model simulation</w:t>
          </w:r>
          <w:r>
            <w:rPr>
              <w:lang w:val="en-GB"/>
            </w:rPr>
            <w:t>.</w:t>
          </w:r>
          <w:r w:rsidR="00B15381">
            <w:rPr>
              <w:lang w:val="en-GB"/>
            </w:rPr>
            <w:t xml:space="preserve"> Displaying this data is a two-step process. First, MF6DEP2CSV </w:t>
          </w:r>
          <w:r w:rsidR="007A1ADF">
            <w:rPr>
              <w:lang w:val="en-GB"/>
            </w:rPr>
            <w:t>is employed</w:t>
          </w:r>
          <w:r w:rsidR="00B15381">
            <w:rPr>
              <w:lang w:val="en-GB"/>
            </w:rPr>
            <w:t xml:space="preserve"> to extract </w:t>
          </w:r>
          <w:r w:rsidR="007A1ADF">
            <w:rPr>
              <w:lang w:val="en-GB"/>
            </w:rPr>
            <w:t xml:space="preserve">data </w:t>
          </w:r>
          <w:r w:rsidR="00B15381">
            <w:rPr>
              <w:lang w:val="en-GB"/>
            </w:rPr>
            <w:t xml:space="preserve">form the binary file. Then, MF62VTK2 </w:t>
          </w:r>
          <w:r w:rsidR="007A1ADF">
            <w:rPr>
              <w:lang w:val="en-GB"/>
            </w:rPr>
            <w:t>is</w:t>
          </w:r>
          <w:r w:rsidR="00B15381">
            <w:rPr>
              <w:lang w:val="en-GB"/>
            </w:rPr>
            <w:t xml:space="preserve"> used to add these values to a VTK file for display in 3D.</w:t>
          </w:r>
          <w:r w:rsidR="007A1ADF">
            <w:rPr>
              <w:lang w:val="en-GB"/>
            </w:rPr>
            <w:t xml:space="preserve"> </w:t>
          </w:r>
          <w:r w:rsidR="007A1ADF">
            <w:rPr>
              <w:lang w:val="en-GB"/>
            </w:rPr>
            <w:lastRenderedPageBreak/>
            <w:t>(Note that the contents of a binary file containing system states calculated by MODFLOW 6 can be listed using the MF6ARRDET utility.)</w:t>
          </w:r>
        </w:p>
        <w:p w14:paraId="330FDF9B" w14:textId="44E43A47" w:rsidR="00296759" w:rsidRDefault="00296759" w:rsidP="00296759">
          <w:pPr>
            <w:pStyle w:val="Heading2"/>
          </w:pPr>
          <w:bookmarkStart w:id="20" w:name="_Toc55827871"/>
          <w:r>
            <w:t>Visualising the grid geometry</w:t>
          </w:r>
          <w:bookmarkEnd w:id="20"/>
        </w:p>
        <w:p w14:paraId="47638F51" w14:textId="559BB6AA" w:rsidR="00296759" w:rsidRDefault="00296759" w:rsidP="00296759">
          <w:r>
            <w:t xml:space="preserve">We shall start off </w:t>
          </w:r>
          <w:r w:rsidR="00800307">
            <w:t xml:space="preserve">by </w:t>
          </w:r>
          <w:r>
            <w:t>simply visualizing the model grid and grid properties. This allow</w:t>
          </w:r>
          <w:r w:rsidR="00800307">
            <w:t>s</w:t>
          </w:r>
          <w:r>
            <w:t xml:space="preserve"> us to see </w:t>
          </w:r>
          <w:r w:rsidR="000C05E5">
            <w:t>the model</w:t>
          </w:r>
          <w:r>
            <w:t xml:space="preserve"> grid and active domains in 3D. For this we use MF62VTK.</w:t>
          </w:r>
        </w:p>
        <w:p w14:paraId="0BF9A09E" w14:textId="7CD2FDFC" w:rsidR="00296759" w:rsidRDefault="00296759" w:rsidP="00296759">
          <w:pPr>
            <w:pStyle w:val="steps"/>
          </w:pPr>
          <w:r>
            <w:t>Open the command line and type ”mf62vtk”. Press &lt;enter&gt;.</w:t>
          </w:r>
        </w:p>
        <w:p w14:paraId="4566B4EB" w14:textId="37884010" w:rsidR="00296759" w:rsidRDefault="00800307" w:rsidP="00296759">
          <w:pPr>
            <w:pStyle w:val="steps"/>
          </w:pPr>
          <w:r>
            <w:t>MF62VTK</w:t>
          </w:r>
          <w:r w:rsidR="00296759">
            <w:t xml:space="preserve"> </w:t>
          </w:r>
          <w:r>
            <w:t>prompts for</w:t>
          </w:r>
          <w:r w:rsidR="00296759">
            <w:t xml:space="preserve"> the name of a </w:t>
          </w:r>
          <w:r w:rsidR="00904CC3">
            <w:t>MODFLOW 6</w:t>
          </w:r>
          <w:r w:rsidR="00296759">
            <w:t xml:space="preserve"> binary grid file. Type the name of the provided file</w:t>
          </w:r>
          <w:r w:rsidR="000C05E5">
            <w:t>,</w:t>
          </w:r>
          <w:r w:rsidR="00296759">
            <w:t xml:space="preserve"> </w:t>
          </w:r>
          <w:r w:rsidR="00296759" w:rsidRPr="003B1D71">
            <w:rPr>
              <w:i/>
              <w:iCs/>
            </w:rPr>
            <w:t>model.disv.grb</w:t>
          </w:r>
          <w:r w:rsidR="000C05E5">
            <w:t>,</w:t>
          </w:r>
          <w:r w:rsidR="00296759">
            <w:t xml:space="preserve"> and press &lt;enter&gt;</w:t>
          </w:r>
        </w:p>
        <w:p w14:paraId="20D637E6" w14:textId="24D45253" w:rsidR="00296759" w:rsidRDefault="00296759" w:rsidP="00296759">
          <w:pPr>
            <w:pStyle w:val="steps"/>
          </w:pPr>
          <w:r>
            <w:t>Next, provide the name of the VTK file</w:t>
          </w:r>
          <w:r w:rsidR="00800307">
            <w:t xml:space="preserve"> that</w:t>
          </w:r>
          <w:r>
            <w:t xml:space="preserve"> you wish to write. Type </w:t>
          </w:r>
          <w:r w:rsidRPr="003B1D71">
            <w:rPr>
              <w:i/>
              <w:iCs/>
            </w:rPr>
            <w:t>model0.vtk</w:t>
          </w:r>
          <w:r>
            <w:t xml:space="preserve"> and press &lt;enter&gt;.</w:t>
          </w:r>
        </w:p>
        <w:p w14:paraId="1432B148" w14:textId="1C3DE4B1" w:rsidR="00296759" w:rsidRDefault="00296759" w:rsidP="00296759">
          <w:pPr>
            <w:pStyle w:val="steps"/>
          </w:pPr>
          <w:r>
            <w:t>Reply “n” when asked if you wish to record scalar data. We will get to that later. Press &lt;enter&gt;</w:t>
          </w:r>
        </w:p>
        <w:p w14:paraId="48530C7E" w14:textId="485D7787" w:rsidR="00296759" w:rsidRPr="00296759" w:rsidRDefault="005A06A8" w:rsidP="00296759">
          <w:pPr>
            <w:pStyle w:val="steps"/>
          </w:pPr>
          <w:r>
            <w:t>If all went well, y</w:t>
          </w:r>
          <w:r w:rsidR="00296759">
            <w:t>ou should receive a message s</w:t>
          </w:r>
          <w:r>
            <w:t>tating the VTK file was written OK</w:t>
          </w:r>
          <w:r w:rsidR="000C05E5">
            <w:t xml:space="preserve"> as shown below</w:t>
          </w:r>
          <w:r>
            <w:t>.</w:t>
          </w:r>
        </w:p>
        <w:p w14:paraId="4855ACB1" w14:textId="3B82A650" w:rsidR="002015DC" w:rsidRDefault="00296759" w:rsidP="004B12B6">
          <w:r w:rsidRPr="001913AA">
            <w:rPr>
              <w:noProof/>
            </w:rPr>
            <mc:AlternateContent>
              <mc:Choice Requires="wps">
                <w:drawing>
                  <wp:inline distT="0" distB="0" distL="0" distR="0" wp14:anchorId="1E33194A" wp14:editId="295DF7A3">
                    <wp:extent cx="6120000" cy="5998845"/>
                    <wp:effectExtent l="0" t="0" r="14605" b="273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5998845"/>
                            </a:xfrm>
                            <a:prstGeom prst="rect">
                              <a:avLst/>
                            </a:prstGeom>
                            <a:solidFill>
                              <a:schemeClr val="bg1">
                                <a:lumMod val="95000"/>
                              </a:schemeClr>
                            </a:solidFill>
                            <a:ln w="9525">
                              <a:solidFill>
                                <a:srgbClr val="000000"/>
                              </a:solidFill>
                              <a:miter lim="800000"/>
                              <a:headEnd/>
                              <a:tailEnd/>
                            </a:ln>
                          </wps:spPr>
                          <wps:txbx>
                            <w:txbxContent>
                              <w:p w14:paraId="06071B9A" w14:textId="77777777" w:rsidR="003B1D71" w:rsidRDefault="003B1D71" w:rsidP="00296759">
                                <w:pPr>
                                  <w:pStyle w:val="commandlinetext"/>
                                </w:pPr>
                                <w:r>
                                  <w:t>Program MF62VTK writes a "legacy" VTK file based on a MODFLOW6 binary grid</w:t>
                                </w:r>
                              </w:p>
                              <w:p w14:paraId="59BAA88D" w14:textId="1C9887DC" w:rsidR="003B1D71" w:rsidRDefault="003B1D71" w:rsidP="00296759">
                                <w:pPr>
                                  <w:pStyle w:val="commandlinetext"/>
                                </w:pPr>
                                <w:r>
                                  <w:t xml:space="preserve">  output file and, optionally, associated node data.</w:t>
                                </w:r>
                              </w:p>
                              <w:p w14:paraId="68E11F9B" w14:textId="77777777" w:rsidR="003B1D71" w:rsidRDefault="003B1D71" w:rsidP="00296759">
                                <w:pPr>
                                  <w:pStyle w:val="commandlinetext"/>
                                </w:pPr>
                              </w:p>
                              <w:p w14:paraId="5BBA282A" w14:textId="638A2E7C" w:rsidR="003B1D71" w:rsidRDefault="003B1D71" w:rsidP="00296759">
                                <w:pPr>
                                  <w:pStyle w:val="commandlinetext"/>
                                </w:pPr>
                                <w:r>
                                  <w:t xml:space="preserve">Enter name of MODFLOW6 binary grid file: </w:t>
                                </w:r>
                                <w:r w:rsidRPr="003B1D71">
                                  <w:rPr>
                                    <w:b/>
                                    <w:bCs/>
                                    <w:i/>
                                    <w:iCs/>
                                  </w:rPr>
                                  <w:t>model.disv.grb</w:t>
                                </w:r>
                              </w:p>
                              <w:p w14:paraId="0FA3C65A" w14:textId="77777777" w:rsidR="003B1D71" w:rsidRDefault="003B1D71" w:rsidP="00296759">
                                <w:pPr>
                                  <w:pStyle w:val="commandlinetext"/>
                                </w:pPr>
                                <w:r>
                                  <w:t xml:space="preserve"> - file model.disv.grb read ok.</w:t>
                                </w:r>
                              </w:p>
                              <w:p w14:paraId="18FD1E2C" w14:textId="77777777" w:rsidR="003B1D71" w:rsidRDefault="003B1D71" w:rsidP="00296759">
                                <w:pPr>
                                  <w:pStyle w:val="commandlinetext"/>
                                </w:pPr>
                              </w:p>
                              <w:p w14:paraId="417B4FA8" w14:textId="77777777" w:rsidR="003B1D71" w:rsidRDefault="003B1D71" w:rsidP="00296759">
                                <w:pPr>
                                  <w:pStyle w:val="commandlinetext"/>
                                </w:pPr>
                                <w:r>
                                  <w:t xml:space="preserve"> Enter name for VTK output file: </w:t>
                                </w:r>
                                <w:r w:rsidRPr="003B1D71">
                                  <w:rPr>
                                    <w:b/>
                                    <w:bCs/>
                                    <w:i/>
                                    <w:iCs/>
                                  </w:rPr>
                                  <w:t>model0.vtk</w:t>
                                </w:r>
                              </w:p>
                              <w:p w14:paraId="32ABB96C" w14:textId="77777777" w:rsidR="003B1D71" w:rsidRDefault="003B1D71" w:rsidP="00296759">
                                <w:pPr>
                                  <w:pStyle w:val="commandlinetext"/>
                                </w:pPr>
                              </w:p>
                              <w:p w14:paraId="00F53277" w14:textId="22A0C636" w:rsidR="003B1D71" w:rsidRDefault="003B1D71" w:rsidP="00296759">
                                <w:pPr>
                                  <w:pStyle w:val="commandlinetext"/>
                                </w:pPr>
                                <w:r>
                                  <w:t xml:space="preserve"> Record scalar data in VTK file? [y/n]: </w:t>
                                </w:r>
                                <w:r w:rsidRPr="003B1D71">
                                  <w:rPr>
                                    <w:b/>
                                    <w:bCs/>
                                    <w:i/>
                                    <w:iCs/>
                                  </w:rPr>
                                  <w:t>n</w:t>
                                </w:r>
                              </w:p>
                              <w:p w14:paraId="341D45F0" w14:textId="599DA49E" w:rsidR="003B1D71" w:rsidRPr="00035CBA" w:rsidRDefault="003B1D71" w:rsidP="00296759">
                                <w:pPr>
                                  <w:pStyle w:val="commandlinetext"/>
                                </w:pPr>
                                <w:r>
                                  <w:t xml:space="preserve"> - file model0.vtk written ok.</w:t>
                                </w:r>
                              </w:p>
                            </w:txbxContent>
                          </wps:txbx>
                          <wps:bodyPr rot="0" vert="horz" wrap="square" lIns="91440" tIns="45720" rIns="91440" bIns="45720" anchor="t" anchorCtr="0">
                            <a:spAutoFit/>
                          </wps:bodyPr>
                        </wps:wsp>
                      </a:graphicData>
                    </a:graphic>
                  </wp:inline>
                </w:drawing>
              </mc:Choice>
              <mc:Fallback>
                <w:pict>
                  <v:shape w14:anchorId="1E33194A" id="_x0000_s1042" type="#_x0000_t202" style="width:481.9pt;height:4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" fillcolor="#f2f2f2 [3052]">
                    <v:textbox style="mso-fit-shape-to-text:t">
                      <w:txbxContent>
                        <w:p w14:paraId="06071B9A" w14:textId="77777777" w:rsidR="003B1D71" w:rsidRDefault="003B1D71" w:rsidP="00296759">
                          <w:pPr>
                            <w:pStyle w:val="commandlinetext"/>
                          </w:pPr>
                          <w:r>
                            <w:t>Program MF62VTK writes a "legacy" VTK file based on a MODFLOW6 binary grid</w:t>
                          </w:r>
                        </w:p>
                        <w:p w14:paraId="59BAA88D" w14:textId="1C9887DC" w:rsidR="003B1D71" w:rsidRDefault="003B1D71" w:rsidP="00296759">
                          <w:pPr>
                            <w:pStyle w:val="commandlinetext"/>
                          </w:pPr>
                          <w:r>
                            <w:t xml:space="preserve">  output file and, optionally, associated node data.</w:t>
                          </w:r>
                        </w:p>
                        <w:p w14:paraId="68E11F9B" w14:textId="77777777" w:rsidR="003B1D71" w:rsidRDefault="003B1D71" w:rsidP="00296759">
                          <w:pPr>
                            <w:pStyle w:val="commandlinetext"/>
                          </w:pPr>
                        </w:p>
                        <w:p w14:paraId="5BBA282A" w14:textId="638A2E7C" w:rsidR="003B1D71" w:rsidRDefault="003B1D71" w:rsidP="00296759">
                          <w:pPr>
                            <w:pStyle w:val="commandlinetext"/>
                          </w:pPr>
                          <w:r>
                            <w:t xml:space="preserve">Enter name of MODFLOW6 binary grid file: </w:t>
                          </w:r>
                          <w:r w:rsidRPr="003B1D71">
                            <w:rPr>
                              <w:b/>
                              <w:bCs/>
                              <w:i/>
                              <w:iCs/>
                            </w:rPr>
                            <w:t>model.disv.grb</w:t>
                          </w:r>
                        </w:p>
                        <w:p w14:paraId="0FA3C65A" w14:textId="77777777" w:rsidR="003B1D71" w:rsidRDefault="003B1D71" w:rsidP="00296759">
                          <w:pPr>
                            <w:pStyle w:val="commandlinetext"/>
                          </w:pPr>
                          <w:r>
                            <w:t xml:space="preserve"> - file model.disv.grb read ok.</w:t>
                          </w:r>
                        </w:p>
                        <w:p w14:paraId="18FD1E2C" w14:textId="77777777" w:rsidR="003B1D71" w:rsidRDefault="003B1D71" w:rsidP="00296759">
                          <w:pPr>
                            <w:pStyle w:val="commandlinetext"/>
                          </w:pPr>
                        </w:p>
                        <w:p w14:paraId="417B4FA8" w14:textId="77777777" w:rsidR="003B1D71" w:rsidRDefault="003B1D71" w:rsidP="00296759">
                          <w:pPr>
                            <w:pStyle w:val="commandlinetext"/>
                          </w:pPr>
                          <w:r>
                            <w:t xml:space="preserve"> Enter name for VTK output file: </w:t>
                          </w:r>
                          <w:r w:rsidRPr="003B1D71">
                            <w:rPr>
                              <w:b/>
                              <w:bCs/>
                              <w:i/>
                              <w:iCs/>
                            </w:rPr>
                            <w:t>model0.vtk</w:t>
                          </w:r>
                        </w:p>
                        <w:p w14:paraId="32ABB96C" w14:textId="77777777" w:rsidR="003B1D71" w:rsidRDefault="003B1D71" w:rsidP="00296759">
                          <w:pPr>
                            <w:pStyle w:val="commandlinetext"/>
                          </w:pPr>
                        </w:p>
                        <w:p w14:paraId="00F53277" w14:textId="22A0C636" w:rsidR="003B1D71" w:rsidRDefault="003B1D71" w:rsidP="00296759">
                          <w:pPr>
                            <w:pStyle w:val="commandlinetext"/>
                          </w:pPr>
                          <w:r>
                            <w:t xml:space="preserve"> Record scalar data in VTK file? [y/n]: </w:t>
                          </w:r>
                          <w:r w:rsidRPr="003B1D71">
                            <w:rPr>
                              <w:b/>
                              <w:bCs/>
                              <w:i/>
                              <w:iCs/>
                            </w:rPr>
                            <w:t>n</w:t>
                          </w:r>
                        </w:p>
                        <w:p w14:paraId="341D45F0" w14:textId="599DA49E" w:rsidR="003B1D71" w:rsidRPr="00035CBA" w:rsidRDefault="003B1D71" w:rsidP="00296759">
                          <w:pPr>
                            <w:pStyle w:val="commandlinetext"/>
                          </w:pPr>
                          <w:r>
                            <w:t xml:space="preserve"> - file model0.vtk written ok.</w:t>
                          </w:r>
                        </w:p>
                      </w:txbxContent>
                    </v:textbox>
                    <w10:anchorlock/>
                  </v:shape>
                </w:pict>
              </mc:Fallback>
            </mc:AlternateContent>
          </w:r>
        </w:p>
        <w:p w14:paraId="606FCE1A" w14:textId="3D5F2DD6" w:rsidR="005A06A8" w:rsidRDefault="005A06A8" w:rsidP="005C1C1E">
          <w:pPr>
            <w:pStyle w:val="steps"/>
          </w:pPr>
          <w:r>
            <w:t xml:space="preserve">Check your working folder. You should see a new VTK file named </w:t>
          </w:r>
          <w:r w:rsidRPr="009E0FBB">
            <w:rPr>
              <w:i/>
              <w:iCs/>
            </w:rPr>
            <w:t>model0.vtk</w:t>
          </w:r>
          <w:r>
            <w:t>. Open it up in PARAVIEW.</w:t>
          </w:r>
          <w:r w:rsidR="009E0FBB">
            <w:t xml:space="preserve"> </w:t>
          </w:r>
          <w:r>
            <w:t xml:space="preserve">You will probably need to adjust the scale </w:t>
          </w:r>
          <w:r w:rsidR="00331E86">
            <w:t xml:space="preserve">to see much </w:t>
          </w:r>
          <w:r>
            <w:t xml:space="preserve">(we are using a </w:t>
          </w:r>
          <w:r w:rsidR="00F1684B">
            <w:t>Z factor of 10</w:t>
          </w:r>
          <w:r>
            <w:t>)</w:t>
          </w:r>
          <w:r w:rsidR="00331E86">
            <w:t xml:space="preserve">. </w:t>
          </w:r>
          <w:r w:rsidR="00800307">
            <w:t>N</w:t>
          </w:r>
          <w:r w:rsidR="00331E86">
            <w:t>ow you are able to display the various model layers, node numbers, cell type</w:t>
          </w:r>
          <w:r w:rsidR="00800307">
            <w:t>s</w:t>
          </w:r>
          <w:r w:rsidR="00331E86">
            <w:t xml:space="preserve"> </w:t>
          </w:r>
          <w:r w:rsidR="00800307">
            <w:t xml:space="preserve">which comprise </w:t>
          </w:r>
          <w:r w:rsidR="00331E86">
            <w:t xml:space="preserve">the active domain. If </w:t>
          </w:r>
          <w:r w:rsidR="00800307">
            <w:t xml:space="preserve">colouring is according to </w:t>
          </w:r>
          <w:r w:rsidR="00331E86">
            <w:t>model layers you should see something like this:</w:t>
          </w:r>
        </w:p>
        <w:p w14:paraId="692B6418" w14:textId="77777777" w:rsidR="001C6410" w:rsidRDefault="005A06A8" w:rsidP="001C6410">
          <w:pPr>
            <w:pStyle w:val="figure"/>
            <w:keepNext/>
          </w:pPr>
          <w:r>
            <w:rPr>
              <w:noProof/>
            </w:rPr>
            <w:drawing>
              <wp:inline distT="0" distB="0" distL="0" distR="0" wp14:anchorId="57B0499E" wp14:editId="51B102F0">
                <wp:extent cx="6187702" cy="3060341"/>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4060"/>
                        <a:stretch/>
                      </pic:blipFill>
                      <pic:spPr bwMode="auto">
                        <a:xfrm>
                          <a:off x="0" y="0"/>
                          <a:ext cx="6188710" cy="3060839"/>
                        </a:xfrm>
                        <a:prstGeom prst="rect">
                          <a:avLst/>
                        </a:prstGeom>
                        <a:ln>
                          <a:noFill/>
                        </a:ln>
                        <a:extLst>
                          <a:ext uri="{53640926-AAD7-44D8-BBD7-CCE9431645EC}">
                            <a14:shadowObscured xmlns:a14="http://schemas.microsoft.com/office/drawing/2010/main"/>
                          </a:ext>
                        </a:extLst>
                      </pic:spPr>
                    </pic:pic>
                  </a:graphicData>
                </a:graphic>
              </wp:inline>
            </w:drawing>
          </w:r>
        </w:p>
        <w:p w14:paraId="1CF9A595" w14:textId="56E8A887" w:rsidR="00331E86" w:rsidRDefault="001C6410" w:rsidP="001C6410">
          <w:pPr>
            <w:pStyle w:val="Caption"/>
            <w:jc w:val="center"/>
          </w:pPr>
          <w:r>
            <w:t xml:space="preserve">Figure </w:t>
          </w:r>
          <w:r>
            <w:fldChar w:fldCharType="begin"/>
          </w:r>
          <w:r>
            <w:instrText xml:space="preserve"> SEQ Figure \* ARABIC </w:instrText>
          </w:r>
          <w:r>
            <w:fldChar w:fldCharType="separate"/>
          </w:r>
          <w:r w:rsidR="00693A83">
            <w:rPr>
              <w:noProof/>
            </w:rPr>
            <w:t>5</w:t>
          </w:r>
          <w:r>
            <w:fldChar w:fldCharType="end"/>
          </w:r>
          <w:r>
            <w:t xml:space="preserve"> Three-dimensional view of the model grid with cells coloured according to model layer.</w:t>
          </w:r>
        </w:p>
        <w:p w14:paraId="3F170845" w14:textId="1BD639DE" w:rsidR="00331E86" w:rsidRDefault="00331E86" w:rsidP="00331E86">
          <w:pPr>
            <w:pStyle w:val="Heading2"/>
          </w:pPr>
          <w:bookmarkStart w:id="21" w:name="_Toc55827872"/>
          <w:r>
            <w:lastRenderedPageBreak/>
            <w:t>Visualising model properties</w:t>
          </w:r>
          <w:bookmarkEnd w:id="21"/>
        </w:p>
        <w:p w14:paraId="3D2DA9C2" w14:textId="6AC39DA8" w:rsidR="00331E86" w:rsidRDefault="00331E86" w:rsidP="00331E86">
          <w:r>
            <w:t xml:space="preserve">We will now include model properties in the display. Two methods </w:t>
          </w:r>
          <w:r w:rsidR="00774DC9">
            <w:t>are</w:t>
          </w:r>
          <w:r>
            <w:t xml:space="preserve"> demonstrated</w:t>
          </w:r>
          <w:r w:rsidR="001A6F6E">
            <w:t xml:space="preserve">, each pertaining to a </w:t>
          </w:r>
          <w:r>
            <w:t>different type of file.</w:t>
          </w:r>
        </w:p>
        <w:p w14:paraId="5FCA3C94" w14:textId="6D841710" w:rsidR="00331E86" w:rsidRDefault="00331E86" w:rsidP="00331E86">
          <w:pPr>
            <w:pStyle w:val="steps"/>
          </w:pPr>
          <w:bookmarkStart w:id="22" w:name="_Ref55491855"/>
          <w:r>
            <w:t xml:space="preserve">Once again, open </w:t>
          </w:r>
          <w:r w:rsidR="001A6F6E">
            <w:t xml:space="preserve">a </w:t>
          </w:r>
          <w:r>
            <w:t>command line</w:t>
          </w:r>
          <w:r w:rsidR="001A6F6E">
            <w:t xml:space="preserve"> window</w:t>
          </w:r>
          <w:r>
            <w:t xml:space="preserve"> in your working folder, type “mf62vtk” and press &lt;enter&gt;.</w:t>
          </w:r>
          <w:bookmarkEnd w:id="22"/>
          <w:r>
            <w:t xml:space="preserve"> </w:t>
          </w:r>
        </w:p>
        <w:p w14:paraId="47FC3672" w14:textId="5F055B9E" w:rsidR="00331E86" w:rsidRDefault="00331E86" w:rsidP="00331E86">
          <w:pPr>
            <w:pStyle w:val="steps"/>
          </w:pPr>
          <w:r>
            <w:t xml:space="preserve">Provide the binary model grid file name </w:t>
          </w:r>
          <w:r w:rsidRPr="003B1D71">
            <w:rPr>
              <w:i/>
              <w:iCs/>
            </w:rPr>
            <w:t>model.disv.grb</w:t>
          </w:r>
          <w:r>
            <w:t xml:space="preserve"> when prompted</w:t>
          </w:r>
          <w:r w:rsidR="001A6F6E">
            <w:t>,</w:t>
          </w:r>
          <w:r>
            <w:t xml:space="preserve"> and</w:t>
          </w:r>
          <w:r w:rsidR="001A6F6E">
            <w:t xml:space="preserve"> then</w:t>
          </w:r>
          <w:r>
            <w:t xml:space="preserve"> press &lt;enter&gt;.</w:t>
          </w:r>
        </w:p>
        <w:p w14:paraId="38A16902" w14:textId="40108BEB" w:rsidR="00331E86" w:rsidRDefault="00331E86" w:rsidP="00331E86">
          <w:pPr>
            <w:pStyle w:val="steps"/>
          </w:pPr>
          <w:r>
            <w:t xml:space="preserve">This time provide </w:t>
          </w:r>
          <w:r w:rsidRPr="003B1D71">
            <w:rPr>
              <w:i/>
              <w:iCs/>
            </w:rPr>
            <w:t>model1.vtk</w:t>
          </w:r>
          <w:r>
            <w:t xml:space="preserve"> as the</w:t>
          </w:r>
          <w:r w:rsidR="001A6F6E">
            <w:t xml:space="preserve"> name of the</w:t>
          </w:r>
          <w:r>
            <w:t xml:space="preserve"> output file</w:t>
          </w:r>
          <w:r w:rsidR="001A6F6E">
            <w:t>,</w:t>
          </w:r>
          <w:r>
            <w:t xml:space="preserve"> and</w:t>
          </w:r>
          <w:r w:rsidR="001A6F6E">
            <w:t xml:space="preserve"> then</w:t>
          </w:r>
          <w:r>
            <w:t xml:space="preserve"> press &lt;enter&gt;.</w:t>
          </w:r>
        </w:p>
        <w:p w14:paraId="511E7907" w14:textId="55D49288" w:rsidR="00331E86" w:rsidRDefault="001A6F6E" w:rsidP="00331E86">
          <w:pPr>
            <w:pStyle w:val="steps"/>
          </w:pPr>
          <w:bookmarkStart w:id="23" w:name="_Ref55491857"/>
          <w:r>
            <w:t xml:space="preserve">This time, </w:t>
          </w:r>
          <w:r w:rsidR="00331E86">
            <w:t>we wish to record scalar data in the VTK file, so reply with “y” and press &lt;enter&gt;.</w:t>
          </w:r>
          <w:bookmarkEnd w:id="23"/>
        </w:p>
        <w:p w14:paraId="12D0A36D" w14:textId="6D24EDE9" w:rsidR="00331E86" w:rsidRDefault="00331E86" w:rsidP="00331E86">
          <w:pPr>
            <w:pStyle w:val="steps"/>
          </w:pPr>
          <w:r>
            <w:t xml:space="preserve">We will start </w:t>
          </w:r>
          <w:r w:rsidR="001A6F6E">
            <w:t xml:space="preserve">by </w:t>
          </w:r>
          <w:r>
            <w:t>reading layer files</w:t>
          </w:r>
          <w:r w:rsidR="001A6F6E">
            <w:t xml:space="preserve"> (i.e. files which contain hydraulic property data for only a single layer)</w:t>
          </w:r>
          <w:r>
            <w:t xml:space="preserve">. </w:t>
          </w:r>
          <w:r w:rsidR="00E75559">
            <w:t>So,</w:t>
          </w:r>
          <w:r w:rsidR="001A6F6E">
            <w:t xml:space="preserve"> </w:t>
          </w:r>
          <w:r w:rsidR="00E75559">
            <w:t>respond</w:t>
          </w:r>
          <w:r w:rsidR="001A6F6E">
            <w:t xml:space="preserve"> to the next prompt</w:t>
          </w:r>
          <w:r>
            <w:t xml:space="preserve"> with “l” and press &lt;enter&gt;. (That is the lowercase letter “L”</w:t>
          </w:r>
          <w:r w:rsidR="000C05E5">
            <w:t>, not the uppercase letter “i”</w:t>
          </w:r>
          <w:r>
            <w:t>.)</w:t>
          </w:r>
        </w:p>
        <w:p w14:paraId="507398C7" w14:textId="1E2EB618" w:rsidR="000542EC" w:rsidRPr="000542EC" w:rsidRDefault="00331E86" w:rsidP="000542EC">
          <w:pPr>
            <w:pStyle w:val="steps"/>
          </w:pPr>
          <w:r>
            <w:t>Now we need to provide the basename for the set of files</w:t>
          </w:r>
          <w:r w:rsidR="001A6F6E">
            <w:t xml:space="preserve"> which MF62VTK will</w:t>
          </w:r>
          <w:r>
            <w:t xml:space="preserve"> read. MF6</w:t>
          </w:r>
          <w:r w:rsidR="000542EC">
            <w:t>2</w:t>
          </w:r>
          <w:r>
            <w:t xml:space="preserve">VTK </w:t>
          </w:r>
          <w:r w:rsidR="001A6F6E">
            <w:t>will</w:t>
          </w:r>
          <w:r>
            <w:t xml:space="preserve"> read all files </w:t>
          </w:r>
          <w:r w:rsidR="001A6F6E">
            <w:t xml:space="preserve">whose names </w:t>
          </w:r>
          <w:r>
            <w:t xml:space="preserve">begin with the text </w:t>
          </w:r>
          <w:r w:rsidR="001A6F6E">
            <w:t xml:space="preserve">that </w:t>
          </w:r>
          <w:r>
            <w:t>we provide</w:t>
          </w:r>
          <w:r w:rsidR="001A6F6E">
            <w:t xml:space="preserve">; it will automatically append the layer number, and </w:t>
          </w:r>
          <w:r>
            <w:t>the extension “.ref”</w:t>
          </w:r>
          <w:r w:rsidR="001A6F6E">
            <w:t xml:space="preserve"> to the basename of these files</w:t>
          </w:r>
          <w:r>
            <w:t>.</w:t>
          </w:r>
          <w:r w:rsidR="000542EC">
            <w:t xml:space="preserve"> </w:t>
          </w:r>
          <w:r w:rsidR="005E4B2C">
            <w:t>So,</w:t>
          </w:r>
          <w:r w:rsidR="000542EC">
            <w:t xml:space="preserve"> for example, if we were to reply with </w:t>
          </w:r>
          <w:r w:rsidR="000542EC" w:rsidRPr="003B1D71">
            <w:rPr>
              <w:i/>
              <w:iCs/>
            </w:rPr>
            <w:t>basename</w:t>
          </w:r>
          <w:r w:rsidR="000542EC">
            <w:t>, MF62VTK would search for</w:t>
          </w:r>
          <w:r w:rsidR="001A6F6E">
            <w:t xml:space="preserve"> files which are named</w:t>
          </w:r>
          <w:r w:rsidR="000542EC">
            <w:t xml:space="preserve"> </w:t>
          </w:r>
          <w:r w:rsidR="000542EC" w:rsidRPr="003B1D71">
            <w:rPr>
              <w:i/>
              <w:iCs/>
            </w:rPr>
            <w:t>basename1.ref</w:t>
          </w:r>
          <w:r w:rsidR="000542EC">
            <w:t xml:space="preserve">, </w:t>
          </w:r>
          <w:r w:rsidR="000542EC" w:rsidRPr="003B1D71">
            <w:rPr>
              <w:i/>
              <w:iCs/>
            </w:rPr>
            <w:t>basename2.ref</w:t>
          </w:r>
          <w:r w:rsidR="001A6F6E">
            <w:t>,</w:t>
          </w:r>
          <w:r w:rsidR="000542EC">
            <w:t xml:space="preserve"> and so on. Recall that we have three files with K values</w:t>
          </w:r>
          <w:r w:rsidR="001A6F6E">
            <w:t>; these are</w:t>
          </w:r>
          <w:r w:rsidR="000542EC">
            <w:t xml:space="preserve"> named </w:t>
          </w:r>
          <w:r w:rsidR="000542EC" w:rsidRPr="003B1D71">
            <w:rPr>
              <w:i/>
              <w:iCs/>
              <w:lang w:val="en-GB"/>
            </w:rPr>
            <w:t>npf_k_layer1.ref</w:t>
          </w:r>
          <w:r w:rsidR="000542EC">
            <w:rPr>
              <w:lang w:val="en-GB"/>
            </w:rPr>
            <w:t xml:space="preserve">, </w:t>
          </w:r>
          <w:r w:rsidR="000542EC" w:rsidRPr="003B1D71">
            <w:rPr>
              <w:i/>
              <w:iCs/>
              <w:lang w:val="en-GB"/>
            </w:rPr>
            <w:t>npf_k_layer2.ref</w:t>
          </w:r>
          <w:r w:rsidR="000542EC">
            <w:rPr>
              <w:lang w:val="en-GB"/>
            </w:rPr>
            <w:t xml:space="preserve"> and </w:t>
          </w:r>
          <w:r w:rsidR="000542EC" w:rsidRPr="003B1D71">
            <w:rPr>
              <w:i/>
              <w:iCs/>
              <w:lang w:val="en-GB"/>
            </w:rPr>
            <w:t>npf_k_layer3.ref</w:t>
          </w:r>
          <w:r w:rsidR="000542EC">
            <w:rPr>
              <w:lang w:val="en-GB"/>
            </w:rPr>
            <w:t xml:space="preserve">. </w:t>
          </w:r>
          <w:r w:rsidR="005E4B2C">
            <w:rPr>
              <w:lang w:val="en-GB"/>
            </w:rPr>
            <w:t>So,</w:t>
          </w:r>
          <w:r w:rsidR="000542EC">
            <w:rPr>
              <w:lang w:val="en-GB"/>
            </w:rPr>
            <w:t xml:space="preserve"> our</w:t>
          </w:r>
          <w:r w:rsidR="001A6F6E">
            <w:rPr>
              <w:lang w:val="en-GB"/>
            </w:rPr>
            <w:t xml:space="preserve"> filename base is</w:t>
          </w:r>
          <w:r w:rsidR="000542EC">
            <w:rPr>
              <w:lang w:val="en-GB"/>
            </w:rPr>
            <w:t xml:space="preserve"> </w:t>
          </w:r>
          <w:r w:rsidR="000542EC" w:rsidRPr="003B1D71">
            <w:rPr>
              <w:i/>
              <w:iCs/>
              <w:lang w:val="en-GB"/>
            </w:rPr>
            <w:t>npf_k_layer</w:t>
          </w:r>
          <w:r w:rsidR="000542EC">
            <w:rPr>
              <w:lang w:val="en-GB"/>
            </w:rPr>
            <w:t xml:space="preserve">. </w:t>
          </w:r>
          <w:r w:rsidR="001A6F6E">
            <w:rPr>
              <w:lang w:val="en-GB"/>
            </w:rPr>
            <w:t xml:space="preserve">Provide this name and press </w:t>
          </w:r>
          <w:r w:rsidR="000542EC">
            <w:rPr>
              <w:lang w:val="en-GB"/>
            </w:rPr>
            <w:t>&lt;enter&gt;.</w:t>
          </w:r>
        </w:p>
        <w:p w14:paraId="2C337073" w14:textId="104F7B71" w:rsidR="000542EC" w:rsidRPr="000542EC" w:rsidRDefault="000542EC" w:rsidP="000542EC">
          <w:pPr>
            <w:pStyle w:val="steps"/>
          </w:pPr>
          <w:r>
            <w:rPr>
              <w:lang w:val="en-GB"/>
            </w:rPr>
            <w:t xml:space="preserve">The files contain real data. </w:t>
          </w:r>
          <w:r w:rsidR="00E75559">
            <w:rPr>
              <w:lang w:val="en-GB"/>
            </w:rPr>
            <w:t>So,</w:t>
          </w:r>
          <w:r w:rsidR="001A6F6E">
            <w:rPr>
              <w:lang w:val="en-GB"/>
            </w:rPr>
            <w:t xml:space="preserve"> respond </w:t>
          </w:r>
          <w:r>
            <w:rPr>
              <w:lang w:val="en-GB"/>
            </w:rPr>
            <w:t xml:space="preserve">with “r” </w:t>
          </w:r>
          <w:r w:rsidR="001A6F6E">
            <w:rPr>
              <w:lang w:val="en-GB"/>
            </w:rPr>
            <w:t xml:space="preserve">to the next prompt </w:t>
          </w:r>
          <w:r>
            <w:rPr>
              <w:lang w:val="en-GB"/>
            </w:rPr>
            <w:t>and press &lt;enter&gt;.</w:t>
          </w:r>
        </w:p>
        <w:p w14:paraId="59BA66F8" w14:textId="5513692C" w:rsidR="000542EC" w:rsidRDefault="000542EC" w:rsidP="000542EC">
          <w:pPr>
            <w:pStyle w:val="steps"/>
          </w:pPr>
          <w:r>
            <w:t xml:space="preserve">Provide “-999” as </w:t>
          </w:r>
          <w:r w:rsidR="001A6F6E">
            <w:t xml:space="preserve">the </w:t>
          </w:r>
          <w:r>
            <w:t>no-data value and press &lt;enter&gt;.</w:t>
          </w:r>
        </w:p>
        <w:p w14:paraId="1FA8FC9B" w14:textId="77777777" w:rsidR="000542EC" w:rsidRDefault="000542EC" w:rsidP="000542EC">
          <w:pPr>
            <w:pStyle w:val="steps"/>
          </w:pPr>
          <w:r>
            <w:t xml:space="preserve">Then, provide “k” as the label and press &lt;enter&gt;. </w:t>
          </w:r>
        </w:p>
        <w:p w14:paraId="11604F70" w14:textId="2EABC94C" w:rsidR="000542EC" w:rsidRDefault="001A6F6E" w:rsidP="000542EC">
          <w:pPr>
            <w:pStyle w:val="steps"/>
          </w:pPr>
          <w:r>
            <w:t xml:space="preserve">Now MF62VTK asks you </w:t>
          </w:r>
          <w:r w:rsidR="000542EC">
            <w:t>for a second basename. In principle you can add as many sets</w:t>
          </w:r>
          <w:r>
            <w:t xml:space="preserve"> of hydraulic properties</w:t>
          </w:r>
          <w:r w:rsidR="000542EC">
            <w:t xml:space="preserve"> to the VTK file as you wish. For </w:t>
          </w:r>
          <w:r w:rsidR="000C05E5">
            <w:t>expediency,</w:t>
          </w:r>
          <w:r w:rsidR="000542EC">
            <w:t xml:space="preserve"> we are only going to </w:t>
          </w:r>
          <w:r>
            <w:t xml:space="preserve">only </w:t>
          </w:r>
          <w:r w:rsidR="000542EC">
            <w:t xml:space="preserve">use K. </w:t>
          </w:r>
          <w:r>
            <w:t>So s</w:t>
          </w:r>
          <w:r w:rsidR="000542EC">
            <w:t>imply press &lt;enter&gt;. If all went well should see the following on your screen</w:t>
          </w:r>
          <w:r>
            <w:t xml:space="preserve"> (with your responses highlighted)</w:t>
          </w:r>
          <w:r w:rsidR="000542EC">
            <w:t>:</w:t>
          </w:r>
        </w:p>
        <w:p w14:paraId="6C33612D" w14:textId="125E32AC" w:rsidR="000542EC" w:rsidRPr="00331E86" w:rsidRDefault="000542EC" w:rsidP="000542EC">
          <w:pPr>
            <w:pStyle w:val="steps"/>
            <w:numPr>
              <w:ilvl w:val="0"/>
              <w:numId w:val="0"/>
            </w:numPr>
            <w:ind w:left="360" w:hanging="360"/>
          </w:pPr>
          <w:r w:rsidRPr="001913AA">
            <w:rPr>
              <w:noProof/>
            </w:rPr>
            <mc:AlternateContent>
              <mc:Choice Requires="wps">
                <w:drawing>
                  <wp:inline distT="0" distB="0" distL="0" distR="0" wp14:anchorId="42CABD83" wp14:editId="76D519F0">
                    <wp:extent cx="6120000" cy="5998845"/>
                    <wp:effectExtent l="0" t="0" r="14605" b="2730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5998845"/>
                            </a:xfrm>
                            <a:prstGeom prst="rect">
                              <a:avLst/>
                            </a:prstGeom>
                            <a:solidFill>
                              <a:schemeClr val="bg1">
                                <a:lumMod val="95000"/>
                              </a:schemeClr>
                            </a:solidFill>
                            <a:ln w="9525">
                              <a:solidFill>
                                <a:srgbClr val="000000"/>
                              </a:solidFill>
                              <a:miter lim="800000"/>
                              <a:headEnd/>
                              <a:tailEnd/>
                            </a:ln>
                          </wps:spPr>
                          <wps:txbx>
                            <w:txbxContent>
                              <w:p w14:paraId="5A62E3E9" w14:textId="77777777" w:rsidR="003B1D71" w:rsidRDefault="003B1D71" w:rsidP="000542EC">
                                <w:pPr>
                                  <w:pStyle w:val="commandlinetext"/>
                                </w:pPr>
                                <w:r>
                                  <w:t>Program MF62VTK writes a "legacy" VTK file based on a MODFLOW6 binary grid</w:t>
                                </w:r>
                              </w:p>
                              <w:p w14:paraId="1ECE4C0C" w14:textId="0CE0BD71" w:rsidR="003B1D71" w:rsidRDefault="003B1D71" w:rsidP="000542EC">
                                <w:pPr>
                                  <w:pStyle w:val="commandlinetext"/>
                                </w:pPr>
                                <w:r>
                                  <w:t xml:space="preserve">  output file and, optionally, associated node data.</w:t>
                                </w:r>
                              </w:p>
                              <w:p w14:paraId="6B481923" w14:textId="77777777" w:rsidR="003B1D71" w:rsidRDefault="003B1D71" w:rsidP="000542EC">
                                <w:pPr>
                                  <w:pStyle w:val="commandlinetext"/>
                                </w:pPr>
                              </w:p>
                              <w:p w14:paraId="47F93712" w14:textId="77777777" w:rsidR="003B1D71" w:rsidRDefault="003B1D71" w:rsidP="000542EC">
                                <w:pPr>
                                  <w:pStyle w:val="commandlinetext"/>
                                </w:pPr>
                                <w:r>
                                  <w:t xml:space="preserve"> Enter name of MODFLOW6 binary grid file: </w:t>
                                </w:r>
                                <w:r w:rsidRPr="003B1D71">
                                  <w:rPr>
                                    <w:b/>
                                    <w:bCs/>
                                    <w:i/>
                                    <w:iCs/>
                                  </w:rPr>
                                  <w:t>model.disv.grb</w:t>
                                </w:r>
                              </w:p>
                              <w:p w14:paraId="3EC281FC" w14:textId="77777777" w:rsidR="003B1D71" w:rsidRDefault="003B1D71" w:rsidP="000542EC">
                                <w:pPr>
                                  <w:pStyle w:val="commandlinetext"/>
                                </w:pPr>
                                <w:r>
                                  <w:t xml:space="preserve"> - file model.disv.grb read ok.</w:t>
                                </w:r>
                              </w:p>
                              <w:p w14:paraId="47016F39" w14:textId="77777777" w:rsidR="003B1D71" w:rsidRDefault="003B1D71" w:rsidP="000542EC">
                                <w:pPr>
                                  <w:pStyle w:val="commandlinetext"/>
                                </w:pPr>
                              </w:p>
                              <w:p w14:paraId="1D14ACE9" w14:textId="77777777" w:rsidR="003B1D71" w:rsidRDefault="003B1D71" w:rsidP="000542EC">
                                <w:pPr>
                                  <w:pStyle w:val="commandlinetext"/>
                                </w:pPr>
                                <w:r>
                                  <w:t xml:space="preserve"> Enter name for VTK output file: </w:t>
                                </w:r>
                                <w:r w:rsidRPr="003B1D71">
                                  <w:rPr>
                                    <w:b/>
                                    <w:bCs/>
                                    <w:i/>
                                    <w:iCs/>
                                  </w:rPr>
                                  <w:t>model1.vtk</w:t>
                                </w:r>
                              </w:p>
                              <w:p w14:paraId="3D3A19E5" w14:textId="77777777" w:rsidR="003B1D71" w:rsidRDefault="003B1D71" w:rsidP="000542EC">
                                <w:pPr>
                                  <w:pStyle w:val="commandlinetext"/>
                                </w:pPr>
                              </w:p>
                              <w:p w14:paraId="79004952" w14:textId="24D057E4" w:rsidR="003B1D71" w:rsidRDefault="003B1D71" w:rsidP="000542EC">
                                <w:pPr>
                                  <w:pStyle w:val="commandlinetext"/>
                                </w:pPr>
                                <w:r>
                                  <w:t xml:space="preserve"> Record scalar data in VTK file? [y/n]: </w:t>
                                </w:r>
                                <w:r w:rsidRPr="003B1D71">
                                  <w:rPr>
                                    <w:b/>
                                    <w:bCs/>
                                    <w:i/>
                                    <w:iCs/>
                                  </w:rPr>
                                  <w:t>y</w:t>
                                </w:r>
                              </w:p>
                              <w:p w14:paraId="1B09B48B" w14:textId="77777777" w:rsidR="003B1D71" w:rsidRDefault="003B1D71" w:rsidP="000542EC">
                                <w:pPr>
                                  <w:pStyle w:val="commandlinetext"/>
                                </w:pPr>
                                <w:r>
                                  <w:t xml:space="preserve"> Obtain scalar data from tabular file or layer files? [t/l]: </w:t>
                                </w:r>
                                <w:r w:rsidRPr="003B1D71">
                                  <w:rPr>
                                    <w:b/>
                                    <w:bCs/>
                                    <w:i/>
                                    <w:iCs/>
                                  </w:rPr>
                                  <w:t>l</w:t>
                                </w:r>
                              </w:p>
                              <w:p w14:paraId="5E6005BF" w14:textId="77777777" w:rsidR="003B1D71" w:rsidRDefault="003B1D71" w:rsidP="000542EC">
                                <w:pPr>
                                  <w:pStyle w:val="commandlinetext"/>
                                </w:pPr>
                              </w:p>
                              <w:p w14:paraId="24C954A5" w14:textId="77777777" w:rsidR="003B1D71" w:rsidRDefault="003B1D71" w:rsidP="000542EC">
                                <w:pPr>
                                  <w:pStyle w:val="commandlinetext"/>
                                </w:pPr>
                                <w:r>
                                  <w:t xml:space="preserve"> Enter filename base for set 1: (&lt;Enter&gt; if no more): </w:t>
                                </w:r>
                                <w:r w:rsidRPr="003B1D71">
                                  <w:rPr>
                                    <w:b/>
                                    <w:bCs/>
                                    <w:i/>
                                    <w:iCs/>
                                  </w:rPr>
                                  <w:t>npf_k_layer</w:t>
                                </w:r>
                              </w:p>
                              <w:p w14:paraId="5AC0F2C4" w14:textId="77777777" w:rsidR="003B1D71" w:rsidRDefault="003B1D71" w:rsidP="000542EC">
                                <w:pPr>
                                  <w:pStyle w:val="commandlinetext"/>
                                </w:pPr>
                                <w:r>
                                  <w:t xml:space="preserve"> Do these files hold integer or real data? [i/r]: </w:t>
                                </w:r>
                                <w:r w:rsidRPr="003B1D71">
                                  <w:rPr>
                                    <w:b/>
                                    <w:bCs/>
                                    <w:i/>
                                    <w:iCs/>
                                  </w:rPr>
                                  <w:t>r</w:t>
                                </w:r>
                              </w:p>
                              <w:p w14:paraId="372E2537" w14:textId="77777777" w:rsidR="003B1D71" w:rsidRDefault="003B1D71" w:rsidP="000542EC">
                                <w:pPr>
                                  <w:pStyle w:val="commandlinetext"/>
                                </w:pPr>
                                <w:r>
                                  <w:t xml:space="preserve"> Enter no-data value if file missing: </w:t>
                                </w:r>
                                <w:r w:rsidRPr="003B1D71">
                                  <w:rPr>
                                    <w:b/>
                                    <w:bCs/>
                                    <w:i/>
                                    <w:iCs/>
                                  </w:rPr>
                                  <w:t>-999</w:t>
                                </w:r>
                              </w:p>
                              <w:p w14:paraId="00568AEC" w14:textId="77777777" w:rsidR="003B1D71" w:rsidRDefault="003B1D71" w:rsidP="000542EC">
                                <w:pPr>
                                  <w:pStyle w:val="commandlinetext"/>
                                </w:pPr>
                                <w:r>
                                  <w:t xml:space="preserve"> Enter label for this data type: </w:t>
                                </w:r>
                                <w:r w:rsidRPr="003B1D71">
                                  <w:rPr>
                                    <w:b/>
                                    <w:bCs/>
                                    <w:i/>
                                    <w:iCs/>
                                  </w:rPr>
                                  <w:t>k</w:t>
                                </w:r>
                              </w:p>
                              <w:p w14:paraId="131C2E58" w14:textId="77777777" w:rsidR="003B1D71" w:rsidRDefault="003B1D71" w:rsidP="000542EC">
                                <w:pPr>
                                  <w:pStyle w:val="commandlinetext"/>
                                </w:pPr>
                                <w:r>
                                  <w:t xml:space="preserve"> - file npf_k_layer1.ref read ok.</w:t>
                                </w:r>
                              </w:p>
                              <w:p w14:paraId="3B2A98B3" w14:textId="77777777" w:rsidR="003B1D71" w:rsidRDefault="003B1D71" w:rsidP="000542EC">
                                <w:pPr>
                                  <w:pStyle w:val="commandlinetext"/>
                                </w:pPr>
                                <w:r>
                                  <w:t xml:space="preserve"> - file npf_k_layer2.ref read ok.</w:t>
                                </w:r>
                              </w:p>
                              <w:p w14:paraId="6C30CBBF" w14:textId="77777777" w:rsidR="003B1D71" w:rsidRDefault="003B1D71" w:rsidP="000542EC">
                                <w:pPr>
                                  <w:pStyle w:val="commandlinetext"/>
                                </w:pPr>
                                <w:r>
                                  <w:t xml:space="preserve"> - file npf_k_layer3.ref read ok.</w:t>
                                </w:r>
                              </w:p>
                              <w:p w14:paraId="27053DB3" w14:textId="77777777" w:rsidR="003B1D71" w:rsidRDefault="003B1D71" w:rsidP="000542EC">
                                <w:pPr>
                                  <w:pStyle w:val="commandlinetext"/>
                                </w:pPr>
                              </w:p>
                              <w:p w14:paraId="0F1CB14E" w14:textId="48CB8266" w:rsidR="003B1D71" w:rsidRDefault="003B1D71" w:rsidP="000542EC">
                                <w:pPr>
                                  <w:pStyle w:val="commandlinetext"/>
                                </w:pPr>
                                <w:r>
                                  <w:t xml:space="preserve"> Enter filename base for set 2: (&lt;Enter&gt; if no more): </w:t>
                                </w:r>
                                <w:r w:rsidRPr="003B1D71">
                                  <w:rPr>
                                    <w:b/>
                                    <w:bCs/>
                                    <w:i/>
                                    <w:iCs/>
                                  </w:rPr>
                                  <w:t>&lt;enter&gt;</w:t>
                                </w:r>
                              </w:p>
                              <w:p w14:paraId="66669607" w14:textId="5ACAB66E" w:rsidR="003B1D71" w:rsidRPr="00035CBA" w:rsidRDefault="003B1D71" w:rsidP="000542EC">
                                <w:pPr>
                                  <w:pStyle w:val="commandlinetext"/>
                                </w:pPr>
                                <w:r>
                                  <w:t xml:space="preserve"> - file model1.vtk written ok.</w:t>
                                </w:r>
                              </w:p>
                            </w:txbxContent>
                          </wps:txbx>
                          <wps:bodyPr rot="0" vert="horz" wrap="square" lIns="91440" tIns="45720" rIns="91440" bIns="45720" anchor="t" anchorCtr="0">
                            <a:spAutoFit/>
                          </wps:bodyPr>
                        </wps:wsp>
                      </a:graphicData>
                    </a:graphic>
                  </wp:inline>
                </w:drawing>
              </mc:Choice>
              <mc:Fallback>
                <w:pict>
                  <v:shape w14:anchorId="42CABD83" id="_x0000_s1043" type="#_x0000_t202" style="width:481.9pt;height:4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" fillcolor="#f2f2f2 [3052]">
                    <v:textbox style="mso-fit-shape-to-text:t">
                      <w:txbxContent>
                        <w:p w14:paraId="5A62E3E9" w14:textId="77777777" w:rsidR="003B1D71" w:rsidRDefault="003B1D71" w:rsidP="000542EC">
                          <w:pPr>
                            <w:pStyle w:val="commandlinetext"/>
                          </w:pPr>
                          <w:r>
                            <w:t>Program MF62VTK writes a "legacy" VTK file based on a MODFLOW6 binary grid</w:t>
                          </w:r>
                        </w:p>
                        <w:p w14:paraId="1ECE4C0C" w14:textId="0CE0BD71" w:rsidR="003B1D71" w:rsidRDefault="003B1D71" w:rsidP="000542EC">
                          <w:pPr>
                            <w:pStyle w:val="commandlinetext"/>
                          </w:pPr>
                          <w:r>
                            <w:t xml:space="preserve">  output file and, optionally, associated node data.</w:t>
                          </w:r>
                        </w:p>
                        <w:p w14:paraId="6B481923" w14:textId="77777777" w:rsidR="003B1D71" w:rsidRDefault="003B1D71" w:rsidP="000542EC">
                          <w:pPr>
                            <w:pStyle w:val="commandlinetext"/>
                          </w:pPr>
                        </w:p>
                        <w:p w14:paraId="47F93712" w14:textId="77777777" w:rsidR="003B1D71" w:rsidRDefault="003B1D71" w:rsidP="000542EC">
                          <w:pPr>
                            <w:pStyle w:val="commandlinetext"/>
                          </w:pPr>
                          <w:r>
                            <w:t xml:space="preserve"> Enter name of MODFLOW6 binary grid file: </w:t>
                          </w:r>
                          <w:r w:rsidRPr="003B1D71">
                            <w:rPr>
                              <w:b/>
                              <w:bCs/>
                              <w:i/>
                              <w:iCs/>
                            </w:rPr>
                            <w:t>model.disv.grb</w:t>
                          </w:r>
                        </w:p>
                        <w:p w14:paraId="3EC281FC" w14:textId="77777777" w:rsidR="003B1D71" w:rsidRDefault="003B1D71" w:rsidP="000542EC">
                          <w:pPr>
                            <w:pStyle w:val="commandlinetext"/>
                          </w:pPr>
                          <w:r>
                            <w:t xml:space="preserve"> - file model.disv.grb read ok.</w:t>
                          </w:r>
                        </w:p>
                        <w:p w14:paraId="47016F39" w14:textId="77777777" w:rsidR="003B1D71" w:rsidRDefault="003B1D71" w:rsidP="000542EC">
                          <w:pPr>
                            <w:pStyle w:val="commandlinetext"/>
                          </w:pPr>
                        </w:p>
                        <w:p w14:paraId="1D14ACE9" w14:textId="77777777" w:rsidR="003B1D71" w:rsidRDefault="003B1D71" w:rsidP="000542EC">
                          <w:pPr>
                            <w:pStyle w:val="commandlinetext"/>
                          </w:pPr>
                          <w:r>
                            <w:t xml:space="preserve"> Enter name for VTK output file: </w:t>
                          </w:r>
                          <w:r w:rsidRPr="003B1D71">
                            <w:rPr>
                              <w:b/>
                              <w:bCs/>
                              <w:i/>
                              <w:iCs/>
                            </w:rPr>
                            <w:t>model1.vtk</w:t>
                          </w:r>
                        </w:p>
                        <w:p w14:paraId="3D3A19E5" w14:textId="77777777" w:rsidR="003B1D71" w:rsidRDefault="003B1D71" w:rsidP="000542EC">
                          <w:pPr>
                            <w:pStyle w:val="commandlinetext"/>
                          </w:pPr>
                        </w:p>
                        <w:p w14:paraId="79004952" w14:textId="24D057E4" w:rsidR="003B1D71" w:rsidRDefault="003B1D71" w:rsidP="000542EC">
                          <w:pPr>
                            <w:pStyle w:val="commandlinetext"/>
                          </w:pPr>
                          <w:r>
                            <w:t xml:space="preserve"> Record scalar data in VTK file? [y/n]: </w:t>
                          </w:r>
                          <w:r w:rsidRPr="003B1D71">
                            <w:rPr>
                              <w:b/>
                              <w:bCs/>
                              <w:i/>
                              <w:iCs/>
                            </w:rPr>
                            <w:t>y</w:t>
                          </w:r>
                        </w:p>
                        <w:p w14:paraId="1B09B48B" w14:textId="77777777" w:rsidR="003B1D71" w:rsidRDefault="003B1D71" w:rsidP="000542EC">
                          <w:pPr>
                            <w:pStyle w:val="commandlinetext"/>
                          </w:pPr>
                          <w:r>
                            <w:t xml:space="preserve"> Obtain scalar data from tabular file or layer files? [t/l]: </w:t>
                          </w:r>
                          <w:r w:rsidRPr="003B1D71">
                            <w:rPr>
                              <w:b/>
                              <w:bCs/>
                              <w:i/>
                              <w:iCs/>
                            </w:rPr>
                            <w:t>l</w:t>
                          </w:r>
                        </w:p>
                        <w:p w14:paraId="5E6005BF" w14:textId="77777777" w:rsidR="003B1D71" w:rsidRDefault="003B1D71" w:rsidP="000542EC">
                          <w:pPr>
                            <w:pStyle w:val="commandlinetext"/>
                          </w:pPr>
                        </w:p>
                        <w:p w14:paraId="24C954A5" w14:textId="77777777" w:rsidR="003B1D71" w:rsidRDefault="003B1D71" w:rsidP="000542EC">
                          <w:pPr>
                            <w:pStyle w:val="commandlinetext"/>
                          </w:pPr>
                          <w:r>
                            <w:t xml:space="preserve"> Enter filename base for set 1: (&lt;Enter&gt; if no more): </w:t>
                          </w:r>
                          <w:r w:rsidRPr="003B1D71">
                            <w:rPr>
                              <w:b/>
                              <w:bCs/>
                              <w:i/>
                              <w:iCs/>
                            </w:rPr>
                            <w:t>npf_k_layer</w:t>
                          </w:r>
                        </w:p>
                        <w:p w14:paraId="5AC0F2C4" w14:textId="77777777" w:rsidR="003B1D71" w:rsidRDefault="003B1D71" w:rsidP="000542EC">
                          <w:pPr>
                            <w:pStyle w:val="commandlinetext"/>
                          </w:pPr>
                          <w:r>
                            <w:t xml:space="preserve"> Do these files hold integer or real data? [i/r]: </w:t>
                          </w:r>
                          <w:r w:rsidRPr="003B1D71">
                            <w:rPr>
                              <w:b/>
                              <w:bCs/>
                              <w:i/>
                              <w:iCs/>
                            </w:rPr>
                            <w:t>r</w:t>
                          </w:r>
                        </w:p>
                        <w:p w14:paraId="372E2537" w14:textId="77777777" w:rsidR="003B1D71" w:rsidRDefault="003B1D71" w:rsidP="000542EC">
                          <w:pPr>
                            <w:pStyle w:val="commandlinetext"/>
                          </w:pPr>
                          <w:r>
                            <w:t xml:space="preserve"> Enter no-data value if file missing: </w:t>
                          </w:r>
                          <w:r w:rsidRPr="003B1D71">
                            <w:rPr>
                              <w:b/>
                              <w:bCs/>
                              <w:i/>
                              <w:iCs/>
                            </w:rPr>
                            <w:t>-999</w:t>
                          </w:r>
                        </w:p>
                        <w:p w14:paraId="00568AEC" w14:textId="77777777" w:rsidR="003B1D71" w:rsidRDefault="003B1D71" w:rsidP="000542EC">
                          <w:pPr>
                            <w:pStyle w:val="commandlinetext"/>
                          </w:pPr>
                          <w:r>
                            <w:t xml:space="preserve"> Enter label for this data type: </w:t>
                          </w:r>
                          <w:r w:rsidRPr="003B1D71">
                            <w:rPr>
                              <w:b/>
                              <w:bCs/>
                              <w:i/>
                              <w:iCs/>
                            </w:rPr>
                            <w:t>k</w:t>
                          </w:r>
                        </w:p>
                        <w:p w14:paraId="131C2E58" w14:textId="77777777" w:rsidR="003B1D71" w:rsidRDefault="003B1D71" w:rsidP="000542EC">
                          <w:pPr>
                            <w:pStyle w:val="commandlinetext"/>
                          </w:pPr>
                          <w:r>
                            <w:t xml:space="preserve"> - file npf_k_layer1.ref read ok.</w:t>
                          </w:r>
                        </w:p>
                        <w:p w14:paraId="3B2A98B3" w14:textId="77777777" w:rsidR="003B1D71" w:rsidRDefault="003B1D71" w:rsidP="000542EC">
                          <w:pPr>
                            <w:pStyle w:val="commandlinetext"/>
                          </w:pPr>
                          <w:r>
                            <w:t xml:space="preserve"> - file npf_k_layer2.ref read ok.</w:t>
                          </w:r>
                        </w:p>
                        <w:p w14:paraId="6C30CBBF" w14:textId="77777777" w:rsidR="003B1D71" w:rsidRDefault="003B1D71" w:rsidP="000542EC">
                          <w:pPr>
                            <w:pStyle w:val="commandlinetext"/>
                          </w:pPr>
                          <w:r>
                            <w:t xml:space="preserve"> - file npf_k_layer3.ref read ok.</w:t>
                          </w:r>
                        </w:p>
                        <w:p w14:paraId="27053DB3" w14:textId="77777777" w:rsidR="003B1D71" w:rsidRDefault="003B1D71" w:rsidP="000542EC">
                          <w:pPr>
                            <w:pStyle w:val="commandlinetext"/>
                          </w:pPr>
                        </w:p>
                        <w:p w14:paraId="0F1CB14E" w14:textId="48CB8266" w:rsidR="003B1D71" w:rsidRDefault="003B1D71" w:rsidP="000542EC">
                          <w:pPr>
                            <w:pStyle w:val="commandlinetext"/>
                          </w:pPr>
                          <w:r>
                            <w:t xml:space="preserve"> Enter filename base for set 2: (&lt;Enter&gt; if no more): </w:t>
                          </w:r>
                          <w:r w:rsidRPr="003B1D71">
                            <w:rPr>
                              <w:b/>
                              <w:bCs/>
                              <w:i/>
                              <w:iCs/>
                            </w:rPr>
                            <w:t>&lt;enter&gt;</w:t>
                          </w:r>
                        </w:p>
                        <w:p w14:paraId="66669607" w14:textId="5ACAB66E" w:rsidR="003B1D71" w:rsidRPr="00035CBA" w:rsidRDefault="003B1D71" w:rsidP="000542EC">
                          <w:pPr>
                            <w:pStyle w:val="commandlinetext"/>
                          </w:pPr>
                          <w:r>
                            <w:t xml:space="preserve"> - file model1.vtk written ok.</w:t>
                          </w:r>
                        </w:p>
                      </w:txbxContent>
                    </v:textbox>
                    <w10:anchorlock/>
                  </v:shape>
                </w:pict>
              </mc:Fallback>
            </mc:AlternateContent>
          </w:r>
        </w:p>
        <w:p w14:paraId="6477D7E9" w14:textId="7AF54ACF" w:rsidR="000542EC" w:rsidRDefault="000542EC" w:rsidP="000542EC">
          <w:pPr>
            <w:pStyle w:val="steps"/>
          </w:pPr>
          <w:r>
            <w:lastRenderedPageBreak/>
            <w:t xml:space="preserve">Check your working folder. You should see a new VTK file named </w:t>
          </w:r>
          <w:r w:rsidRPr="003B1D71">
            <w:rPr>
              <w:i/>
              <w:iCs/>
            </w:rPr>
            <w:t>model1.vtk</w:t>
          </w:r>
          <w:r>
            <w:t>. Open it up in PARAVIEW.</w:t>
          </w:r>
        </w:p>
        <w:p w14:paraId="64A303BF" w14:textId="6E2CC1BC" w:rsidR="000542EC" w:rsidRDefault="000542EC" w:rsidP="000542EC">
          <w:pPr>
            <w:pStyle w:val="steps"/>
          </w:pPr>
          <w:r>
            <w:t xml:space="preserve">You will probably need to adjust the scale to see much (we are using a </w:t>
          </w:r>
          <w:r w:rsidR="00F1684B">
            <w:t>Z factor of 10</w:t>
          </w:r>
          <w:r>
            <w:t xml:space="preserve">). </w:t>
          </w:r>
          <w:r w:rsidR="001A6F6E">
            <w:t xml:space="preserve">Now </w:t>
          </w:r>
          <w:r>
            <w:t xml:space="preserve">you are able to display the </w:t>
          </w:r>
          <w:r w:rsidR="001A6F6E">
            <w:t>K values that the model uses throughout its domain. Here is what they look like:</w:t>
          </w:r>
        </w:p>
        <w:p w14:paraId="05339B8A" w14:textId="77777777" w:rsidR="001C6410" w:rsidRDefault="000542EC" w:rsidP="001C6410">
          <w:pPr>
            <w:keepNext/>
          </w:pPr>
          <w:r>
            <w:rPr>
              <w:noProof/>
            </w:rPr>
            <w:drawing>
              <wp:inline distT="0" distB="0" distL="0" distR="0" wp14:anchorId="23E6AD04" wp14:editId="5FF3069E">
                <wp:extent cx="6188710" cy="31090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3022"/>
                        <a:stretch/>
                      </pic:blipFill>
                      <pic:spPr bwMode="auto">
                        <a:xfrm>
                          <a:off x="0" y="0"/>
                          <a:ext cx="6188710" cy="3109041"/>
                        </a:xfrm>
                        <a:prstGeom prst="rect">
                          <a:avLst/>
                        </a:prstGeom>
                        <a:ln>
                          <a:noFill/>
                        </a:ln>
                        <a:extLst>
                          <a:ext uri="{53640926-AAD7-44D8-BBD7-CCE9431645EC}">
                            <a14:shadowObscured xmlns:a14="http://schemas.microsoft.com/office/drawing/2010/main"/>
                          </a:ext>
                        </a:extLst>
                      </pic:spPr>
                    </pic:pic>
                  </a:graphicData>
                </a:graphic>
              </wp:inline>
            </w:drawing>
          </w:r>
        </w:p>
        <w:p w14:paraId="08DC4BD7" w14:textId="68BBD80D" w:rsidR="000542EC" w:rsidRDefault="001C6410" w:rsidP="001C6410">
          <w:pPr>
            <w:pStyle w:val="Caption"/>
          </w:pPr>
          <w:r>
            <w:t xml:space="preserve">Figure </w:t>
          </w:r>
          <w:r>
            <w:fldChar w:fldCharType="begin"/>
          </w:r>
          <w:r>
            <w:instrText xml:space="preserve"> SEQ Figure \* ARABIC </w:instrText>
          </w:r>
          <w:r>
            <w:fldChar w:fldCharType="separate"/>
          </w:r>
          <w:r w:rsidR="00693A83">
            <w:rPr>
              <w:noProof/>
            </w:rPr>
            <w:t>6</w:t>
          </w:r>
          <w:r>
            <w:fldChar w:fldCharType="end"/>
          </w:r>
          <w:r>
            <w:t xml:space="preserve"> Three-dimensional view of the model grid with cells coloured according to the value of K.</w:t>
          </w:r>
        </w:p>
        <w:p w14:paraId="55B76E39" w14:textId="77777777" w:rsidR="001D693C" w:rsidRPr="001D693C" w:rsidRDefault="001D693C" w:rsidP="001D693C"/>
        <w:p w14:paraId="359EE820" w14:textId="3E20981C" w:rsidR="00406609" w:rsidRDefault="00406609" w:rsidP="00406609">
          <w:pPr>
            <w:pStyle w:val="steps"/>
          </w:pPr>
          <w:r>
            <w:t xml:space="preserve">Now, let us repeat this process using the tabular data format file with the same values. </w:t>
          </w:r>
          <w:r w:rsidR="001D272F">
            <w:t xml:space="preserve">Type “mf62vtk” at the command prompt again, and </w:t>
          </w:r>
          <w:r>
            <w:t xml:space="preserve">repeat steps </w:t>
          </w:r>
          <w:r>
            <w:fldChar w:fldCharType="begin"/>
          </w:r>
          <w:r>
            <w:instrText xml:space="preserve"> REF _Ref55491855 \r \h </w:instrText>
          </w:r>
          <w:r>
            <w:fldChar w:fldCharType="separate"/>
          </w:r>
          <w:r w:rsidR="00693A83">
            <w:t>44</w:t>
          </w:r>
          <w:r>
            <w:fldChar w:fldCharType="end"/>
          </w:r>
          <w:r>
            <w:t xml:space="preserve"> to </w:t>
          </w:r>
          <w:r>
            <w:fldChar w:fldCharType="begin"/>
          </w:r>
          <w:r>
            <w:instrText xml:space="preserve"> REF _Ref55491857 \r \h </w:instrText>
          </w:r>
          <w:r>
            <w:fldChar w:fldCharType="separate"/>
          </w:r>
          <w:r w:rsidR="00693A83">
            <w:t>47</w:t>
          </w:r>
          <w:r>
            <w:fldChar w:fldCharType="end"/>
          </w:r>
          <w:r>
            <w:t>.</w:t>
          </w:r>
        </w:p>
        <w:p w14:paraId="58A3FA0D" w14:textId="126E9C5D" w:rsidR="00406609" w:rsidRDefault="00406609" w:rsidP="00406609">
          <w:pPr>
            <w:pStyle w:val="steps"/>
          </w:pPr>
          <w:r>
            <w:t>This time, when prompted</w:t>
          </w:r>
          <w:r w:rsidR="009D58CB">
            <w:t xml:space="preserve">, respond with “t” to read tabular </w:t>
          </w:r>
          <w:proofErr w:type="gramStart"/>
          <w:r w:rsidR="009D58CB">
            <w:t>data</w:t>
          </w:r>
          <w:proofErr w:type="gramEnd"/>
          <w:r w:rsidR="009D58CB">
            <w:t xml:space="preserve"> and</w:t>
          </w:r>
          <w:r w:rsidR="001D272F">
            <w:t xml:space="preserve"> then</w:t>
          </w:r>
          <w:r w:rsidR="009D58CB">
            <w:t xml:space="preserve"> press &lt;enter&gt;.</w:t>
          </w:r>
        </w:p>
        <w:p w14:paraId="3BAE9992" w14:textId="31F22D6E" w:rsidR="009D58CB" w:rsidRDefault="009D58CB" w:rsidP="00406609">
          <w:pPr>
            <w:pStyle w:val="steps"/>
          </w:pPr>
          <w:r>
            <w:t xml:space="preserve">Next, provide the name of the tabular data file </w:t>
          </w:r>
          <w:r w:rsidRPr="003B1D71">
            <w:rPr>
              <w:i/>
              <w:iCs/>
            </w:rPr>
            <w:t>npf_k.dat</w:t>
          </w:r>
          <w:r>
            <w:t xml:space="preserve"> and press &lt;enter&gt;.</w:t>
          </w:r>
        </w:p>
        <w:p w14:paraId="70BF9D8D" w14:textId="77777777" w:rsidR="009D58CB" w:rsidRDefault="009D58CB" w:rsidP="00406609">
          <w:pPr>
            <w:pStyle w:val="steps"/>
          </w:pPr>
          <w:r>
            <w:t>The data we want to read is in the first column, so reply to the prompt with “1” and press &lt;enter&gt;.</w:t>
          </w:r>
        </w:p>
        <w:p w14:paraId="431419F5" w14:textId="77777777" w:rsidR="009D58CB" w:rsidRDefault="009D58CB" w:rsidP="00406609">
          <w:pPr>
            <w:pStyle w:val="steps"/>
          </w:pPr>
          <w:r>
            <w:t>The data is real, so reply with “r” and press &lt;enter&gt;.</w:t>
          </w:r>
        </w:p>
        <w:p w14:paraId="7112FE89" w14:textId="08E3A585" w:rsidR="009D58CB" w:rsidRDefault="009D58CB" w:rsidP="00406609">
          <w:pPr>
            <w:pStyle w:val="steps"/>
          </w:pPr>
          <w:r>
            <w:t>Lastly,</w:t>
          </w:r>
          <w:r w:rsidR="001D272F">
            <w:t xml:space="preserve"> as the file contains only a single </w:t>
          </w:r>
          <w:r>
            <w:t>column</w:t>
          </w:r>
          <w:r w:rsidR="001D272F">
            <w:t>,</w:t>
          </w:r>
          <w:r>
            <w:t xml:space="preserve"> simply press &lt;enter&gt; to terminate the process. </w:t>
          </w:r>
          <w:r w:rsidR="001D272F">
            <w:t xml:space="preserve">MF62VTK can actually read </w:t>
          </w:r>
          <w:r>
            <w:t xml:space="preserve">a tabular data file with as many columns as you wish to </w:t>
          </w:r>
          <w:r w:rsidR="001D272F">
            <w:t>display</w:t>
          </w:r>
          <w:r>
            <w:t xml:space="preserve">. </w:t>
          </w:r>
          <w:r w:rsidR="00AC287D">
            <w:t xml:space="preserve">You can associate whatever data you </w:t>
          </w:r>
          <w:r w:rsidR="001D272F">
            <w:t xml:space="preserve">like </w:t>
          </w:r>
          <w:r w:rsidR="00AC287D">
            <w:t>with model cells</w:t>
          </w:r>
          <w:r w:rsidR="001D272F">
            <w:t xml:space="preserve">; </w:t>
          </w:r>
          <w:r w:rsidR="00E75559">
            <w:t>however,</w:t>
          </w:r>
          <w:r w:rsidR="001D272F">
            <w:t xml:space="preserve"> you must</w:t>
          </w:r>
          <w:r w:rsidR="00AC287D">
            <w:t xml:space="preserve"> provide a value for every cell.</w:t>
          </w:r>
        </w:p>
        <w:p w14:paraId="2E37BDC6" w14:textId="4BD2A25F" w:rsidR="009D58CB" w:rsidRDefault="009D58CB" w:rsidP="00406609">
          <w:pPr>
            <w:pStyle w:val="steps"/>
          </w:pPr>
          <w:r>
            <w:t>Open the VTK file in PARAVIEW again. It should look exactly the same as before.</w:t>
          </w:r>
          <w:r w:rsidR="003B1D71">
            <w:t xml:space="preserve"> </w:t>
          </w:r>
        </w:p>
        <w:p w14:paraId="2DD7D6FB" w14:textId="77777777" w:rsidR="001C6410" w:rsidRDefault="001C6410" w:rsidP="001C6410"/>
        <w:p w14:paraId="06563F6A" w14:textId="0C4BDCA0" w:rsidR="000542EC" w:rsidRDefault="000542EC" w:rsidP="000542EC">
          <w:pPr>
            <w:pStyle w:val="Heading2"/>
          </w:pPr>
          <w:bookmarkStart w:id="24" w:name="_Toc55827873"/>
          <w:r>
            <w:t xml:space="preserve">Visualising model </w:t>
          </w:r>
          <w:r w:rsidR="0022289C">
            <w:t>boundary-condition</w:t>
          </w:r>
          <w:r w:rsidR="00C2084D">
            <w:t>s</w:t>
          </w:r>
          <w:bookmarkEnd w:id="24"/>
          <w:r w:rsidR="001D272F">
            <w:t xml:space="preserve"> </w:t>
          </w:r>
        </w:p>
        <w:p w14:paraId="1B08B393" w14:textId="18CF122B" w:rsidR="00406609" w:rsidRDefault="00B07F30" w:rsidP="00331E86">
          <w:r>
            <w:t xml:space="preserve">We will now include model boundary </w:t>
          </w:r>
          <w:r w:rsidR="00C2084D">
            <w:t xml:space="preserve">package data </w:t>
          </w:r>
          <w:r>
            <w:t xml:space="preserve">in </w:t>
          </w:r>
          <w:r w:rsidR="00C2084D">
            <w:t xml:space="preserve">a </w:t>
          </w:r>
          <w:r w:rsidR="0022289C">
            <w:t>VTK file</w:t>
          </w:r>
          <w:r>
            <w:t xml:space="preserve"> using </w:t>
          </w:r>
          <w:r w:rsidR="0022289C">
            <w:t xml:space="preserve">the </w:t>
          </w:r>
          <w:r>
            <w:t>MF62VTK1A</w:t>
          </w:r>
          <w:r w:rsidR="0022289C">
            <w:t xml:space="preserve"> utility</w:t>
          </w:r>
          <w:r>
            <w:t>.</w:t>
          </w:r>
          <w:r w:rsidR="0022289C">
            <w:t xml:space="preserve"> This utility is useful for reading MODFLOW</w:t>
          </w:r>
          <w:r w:rsidR="005F51F0">
            <w:t xml:space="preserve"> </w:t>
          </w:r>
          <w:r w:rsidR="0022289C">
            <w:t>6 package</w:t>
          </w:r>
          <w:r w:rsidR="005F51F0">
            <w:t xml:space="preserve"> input</w:t>
          </w:r>
          <w:r w:rsidR="0022289C">
            <w:t xml:space="preserve"> files which do not</w:t>
          </w:r>
          <w:r w:rsidR="005F51F0">
            <w:t xml:space="preserve"> reference</w:t>
          </w:r>
          <w:r w:rsidR="0022289C">
            <w:t xml:space="preserve"> data stored in external files. It allows </w:t>
          </w:r>
          <w:r w:rsidR="005F51F0">
            <w:t xml:space="preserve">a </w:t>
          </w:r>
          <w:r w:rsidR="0022289C">
            <w:t xml:space="preserve">user to read in as many of these files as </w:t>
          </w:r>
          <w:r w:rsidR="005F51F0">
            <w:t xml:space="preserve">he/she wishes; </w:t>
          </w:r>
          <w:r w:rsidR="0022289C">
            <w:t xml:space="preserve">boundary-condition </w:t>
          </w:r>
          <w:r w:rsidR="005F51F0">
            <w:t>data housed in these files are stored</w:t>
          </w:r>
          <w:r w:rsidR="0022289C">
            <w:t xml:space="preserve"> in the VTK file for display. Here, for expediency, we will demonstrate</w:t>
          </w:r>
          <w:r w:rsidR="005F51F0">
            <w:t xml:space="preserve"> the use of MF62VTK1a</w:t>
          </w:r>
          <w:r w:rsidR="000C05E5">
            <w:t xml:space="preserve"> </w:t>
          </w:r>
          <w:r w:rsidR="0022289C">
            <w:t>using</w:t>
          </w:r>
          <w:r w:rsidR="005F51F0">
            <w:t xml:space="preserve"> only a single</w:t>
          </w:r>
          <w:r w:rsidR="0022289C">
            <w:t xml:space="preserve"> DRN package</w:t>
          </w:r>
          <w:r w:rsidR="005F51F0">
            <w:t xml:space="preserve"> input</w:t>
          </w:r>
          <w:r w:rsidR="0022289C">
            <w:t xml:space="preserve"> file.</w:t>
          </w:r>
        </w:p>
        <w:p w14:paraId="4C6CD7C0" w14:textId="146D20B6" w:rsidR="00B07F30" w:rsidRDefault="005F51F0" w:rsidP="00B07F30">
          <w:pPr>
            <w:pStyle w:val="steps"/>
          </w:pPr>
          <w:r>
            <w:lastRenderedPageBreak/>
            <w:t>T</w:t>
          </w:r>
          <w:r w:rsidR="00B07F30">
            <w:t>ype “mf62vtk1a”</w:t>
          </w:r>
          <w:r>
            <w:t xml:space="preserve"> at the command-line prompt, followed by</w:t>
          </w:r>
          <w:r w:rsidR="00B07F30">
            <w:t xml:space="preserve"> &lt;enter&gt;.</w:t>
          </w:r>
        </w:p>
        <w:p w14:paraId="7F9E30BB" w14:textId="61381609" w:rsidR="00B07F30" w:rsidRDefault="00B07F30" w:rsidP="00B07F30">
          <w:pPr>
            <w:pStyle w:val="steps"/>
          </w:pPr>
          <w:r>
            <w:t xml:space="preserve">Provide the name of the model grid file </w:t>
          </w:r>
          <w:r w:rsidRPr="003B1D71">
            <w:rPr>
              <w:i/>
              <w:iCs/>
            </w:rPr>
            <w:t>model.disv.grb</w:t>
          </w:r>
          <w:r>
            <w:t xml:space="preserve"> and press &lt;enter&gt;.</w:t>
          </w:r>
        </w:p>
        <w:p w14:paraId="1608257D" w14:textId="366B3ECC" w:rsidR="00B07F30" w:rsidRDefault="00B07F30" w:rsidP="00B07F30">
          <w:pPr>
            <w:pStyle w:val="steps"/>
          </w:pPr>
          <w:r>
            <w:t xml:space="preserve">Provide </w:t>
          </w:r>
          <w:r w:rsidRPr="003B1D71">
            <w:rPr>
              <w:i/>
              <w:iCs/>
            </w:rPr>
            <w:t>model2.vtk</w:t>
          </w:r>
          <w:r>
            <w:t xml:space="preserve"> as the</w:t>
          </w:r>
          <w:r w:rsidR="005F51F0">
            <w:t xml:space="preserve"> name of the</w:t>
          </w:r>
          <w:r>
            <w:t xml:space="preserve"> VTK output file. Press &lt;enter&gt;.</w:t>
          </w:r>
        </w:p>
        <w:p w14:paraId="57C90EF9" w14:textId="2297B6BC" w:rsidR="00B07F30" w:rsidRDefault="00B07F30" w:rsidP="00B07F30">
          <w:pPr>
            <w:pStyle w:val="steps"/>
          </w:pPr>
          <w:r>
            <w:t>Respond</w:t>
          </w:r>
          <w:r w:rsidR="005F51F0">
            <w:t xml:space="preserve"> with</w:t>
          </w:r>
          <w:r>
            <w:t xml:space="preserve"> “y” when asked if you want to read scalar data. Press &lt;enter&gt;.</w:t>
          </w:r>
        </w:p>
        <w:p w14:paraId="2BE5E595" w14:textId="21B6AACC" w:rsidR="008F024D" w:rsidRDefault="0022289C" w:rsidP="00B07F30">
          <w:pPr>
            <w:pStyle w:val="steps"/>
          </w:pPr>
          <w:r>
            <w:t xml:space="preserve">This time, </w:t>
          </w:r>
          <w:r w:rsidR="005F51F0">
            <w:t>MF62VTK1A</w:t>
          </w:r>
          <w:r>
            <w:t xml:space="preserve"> </w:t>
          </w:r>
          <w:r w:rsidR="005F51F0">
            <w:t>asks for the</w:t>
          </w:r>
          <w:r>
            <w:t xml:space="preserve"> name of a</w:t>
          </w:r>
          <w:r w:rsidR="005F51F0">
            <w:t xml:space="preserve"> MODFLOW 6</w:t>
          </w:r>
          <w:r>
            <w:t xml:space="preserve"> input file. Type the name of the DRN package</w:t>
          </w:r>
          <w:r w:rsidR="005F51F0">
            <w:t xml:space="preserve"> input</w:t>
          </w:r>
          <w:r>
            <w:t xml:space="preserve"> file </w:t>
          </w:r>
          <w:r w:rsidRPr="003B1D71">
            <w:rPr>
              <w:i/>
              <w:iCs/>
            </w:rPr>
            <w:t>model.drn</w:t>
          </w:r>
          <w:r>
            <w:t xml:space="preserve"> </w:t>
          </w:r>
          <w:r w:rsidR="005F51F0">
            <w:t>followed by</w:t>
          </w:r>
          <w:r>
            <w:t xml:space="preserve"> &lt;enter&gt;.</w:t>
          </w:r>
        </w:p>
        <w:p w14:paraId="0B052B23" w14:textId="63E25F54" w:rsidR="0022289C" w:rsidRDefault="0022289C" w:rsidP="00B07F30">
          <w:pPr>
            <w:pStyle w:val="steps"/>
          </w:pPr>
          <w:r>
            <w:t xml:space="preserve">The next two prompts request that you provide text that </w:t>
          </w:r>
          <w:r w:rsidR="006D07E5">
            <w:t xml:space="preserve">identifies </w:t>
          </w:r>
          <w:r>
            <w:t>the data table</w:t>
          </w:r>
          <w:r w:rsidR="005F51F0">
            <w:t xml:space="preserve"> from which information is to be transferred to the VTK file</w:t>
          </w:r>
          <w:r>
            <w:t xml:space="preserve">. This </w:t>
          </w:r>
          <w:r w:rsidR="006D07E5">
            <w:t>makes use of</w:t>
          </w:r>
          <w:r w:rsidR="003B1D71">
            <w:t xml:space="preserve"> </w:t>
          </w:r>
          <w:r w:rsidR="006D07E5">
            <w:t xml:space="preserve">the </w:t>
          </w:r>
          <w:r>
            <w:t>MODLFLOW</w:t>
          </w:r>
          <w:r w:rsidR="006D07E5">
            <w:t xml:space="preserve"> </w:t>
          </w:r>
          <w:r>
            <w:t>6</w:t>
          </w:r>
          <w:r w:rsidR="006D07E5">
            <w:t xml:space="preserve"> input file protocol in which data is provided in </w:t>
          </w:r>
          <w:proofErr w:type="gramStart"/>
          <w:r w:rsidR="006D07E5">
            <w:t>easily-identified</w:t>
          </w:r>
          <w:proofErr w:type="gramEnd"/>
          <w:r w:rsidR="00440682">
            <w:t xml:space="preserve"> sections</w:t>
          </w:r>
          <w:r w:rsidR="006D07E5">
            <w:t xml:space="preserve"> and keywords are used to </w:t>
          </w:r>
          <w:r>
            <w:t>indicate the start and end of</w:t>
          </w:r>
          <w:r w:rsidR="00440682">
            <w:t xml:space="preserve"> these</w:t>
          </w:r>
          <w:r>
            <w:t xml:space="preserve"> sections</w:t>
          </w:r>
          <w:r w:rsidR="00440682">
            <w:t>.</w:t>
          </w:r>
          <w:r>
            <w:t xml:space="preserve"> (</w:t>
          </w:r>
          <w:r w:rsidR="00440682">
            <w:t>I</w:t>
          </w:r>
          <w:r>
            <w:t>f you are unfamiliar with MODFLOW</w:t>
          </w:r>
          <w:r w:rsidR="00440682">
            <w:t xml:space="preserve"> </w:t>
          </w:r>
          <w:r>
            <w:t xml:space="preserve">6 file structures, open </w:t>
          </w:r>
          <w:r w:rsidRPr="003B1D71">
            <w:rPr>
              <w:i/>
              <w:iCs/>
            </w:rPr>
            <w:t>model.drn</w:t>
          </w:r>
          <w:r>
            <w:t xml:space="preserve"> in a text editor and take a look; you will see a table of data delimited by the words “begin period 1” and “end period 1”). MF62VTK1A ask</w:t>
          </w:r>
          <w:r w:rsidR="00440682">
            <w:t>s</w:t>
          </w:r>
          <w:r>
            <w:t xml:space="preserve"> for th</w:t>
          </w:r>
          <w:r w:rsidR="0098787A">
            <w:t xml:space="preserve">ese delimiters so that it can find the data </w:t>
          </w:r>
          <w:r w:rsidR="00440682">
            <w:t xml:space="preserve">which it must </w:t>
          </w:r>
          <w:r w:rsidR="0098787A">
            <w:t>read. Type “begin period” and press &lt;enter&gt; for the first prompt; and “end period” and press &lt;enter&gt; for the second prompt.</w:t>
          </w:r>
          <w:r w:rsidR="00CC21F5">
            <w:t xml:space="preserve"> (There are some nuances to choosing what delimiters to use; see documentation</w:t>
          </w:r>
          <w:r w:rsidR="00440682">
            <w:t xml:space="preserve"> of MF62VTK1A</w:t>
          </w:r>
          <w:r w:rsidR="00CC21F5">
            <w:t xml:space="preserve"> for more detail.)</w:t>
          </w:r>
        </w:p>
        <w:p w14:paraId="67CF699E" w14:textId="42DE235C" w:rsidR="0098787A" w:rsidRDefault="0098787A" w:rsidP="00B07F30">
          <w:pPr>
            <w:pStyle w:val="steps"/>
          </w:pPr>
          <w:r>
            <w:t xml:space="preserve">Next </w:t>
          </w:r>
          <w:r w:rsidR="00440682">
            <w:t xml:space="preserve">MF62VTK1A asks </w:t>
          </w:r>
          <w:r>
            <w:t xml:space="preserve">how many columns are in the table. </w:t>
          </w:r>
          <w:r w:rsidR="00440682">
            <w:t xml:space="preserve">Columns that are read from this </w:t>
          </w:r>
          <w:r>
            <w:t>table cannot contain text</w:t>
          </w:r>
          <w:r w:rsidR="00440682">
            <w:t xml:space="preserve">; they </w:t>
          </w:r>
          <w:r w:rsidR="00E75559">
            <w:t>must</w:t>
          </w:r>
          <w:r w:rsidR="00440682">
            <w:t xml:space="preserve"> contain</w:t>
          </w:r>
          <w:r>
            <w:t xml:space="preserve"> only real or integer data. If you open </w:t>
          </w:r>
          <w:r w:rsidRPr="003B1D71">
            <w:rPr>
              <w:i/>
              <w:iCs/>
            </w:rPr>
            <w:t>model.drn</w:t>
          </w:r>
          <w:r>
            <w:t>, you will see that the 5</w:t>
          </w:r>
          <w:r w:rsidRPr="0098787A">
            <w:rPr>
              <w:vertAlign w:val="superscript"/>
            </w:rPr>
            <w:t>th</w:t>
          </w:r>
          <w:r>
            <w:t xml:space="preserve"> column is text. </w:t>
          </w:r>
          <w:r w:rsidR="00440682">
            <w:t>MF62VTK1A must not be asked to read that column.</w:t>
          </w:r>
          <w:r>
            <w:t xml:space="preserve"> </w:t>
          </w:r>
          <w:r w:rsidR="00440682">
            <w:t xml:space="preserve">Hence, as far as MF62VTK1A is concerned, the </w:t>
          </w:r>
          <w:r>
            <w:t xml:space="preserve">data table must include the first two columns (layer and cell numbers) and however many </w:t>
          </w:r>
          <w:r w:rsidR="00440682">
            <w:t xml:space="preserve">ensuing </w:t>
          </w:r>
          <w:r>
            <w:t xml:space="preserve">data columns </w:t>
          </w:r>
          <w:r w:rsidR="00440682">
            <w:t xml:space="preserve">that </w:t>
          </w:r>
          <w:r>
            <w:t xml:space="preserve">we wish to import. Let us include both drain elevation (column 3) and conductance (column 4). </w:t>
          </w:r>
          <w:r w:rsidR="00440682">
            <w:t xml:space="preserve">This comes to </w:t>
          </w:r>
          <w:r w:rsidR="00CC21F5">
            <w:t>four</w:t>
          </w:r>
          <w:r>
            <w:t xml:space="preserve"> columns in total. Type “4” and press &lt;enter&gt;.</w:t>
          </w:r>
        </w:p>
        <w:p w14:paraId="2C26917A" w14:textId="5EFF4C2C" w:rsidR="0098787A" w:rsidRDefault="00440682" w:rsidP="00B07F30">
          <w:pPr>
            <w:pStyle w:val="steps"/>
          </w:pPr>
          <w:r>
            <w:t>F</w:t>
          </w:r>
          <w:r w:rsidR="0098787A">
            <w:t xml:space="preserve">or DISV grids </w:t>
          </w:r>
          <w:r>
            <w:t>cells are identified by</w:t>
          </w:r>
          <w:r w:rsidR="0098787A">
            <w:t xml:space="preserve"> layer number and ICPL column. As mentioned</w:t>
          </w:r>
          <w:r>
            <w:t xml:space="preserve"> above</w:t>
          </w:r>
          <w:r w:rsidR="0098787A">
            <w:t xml:space="preserve">, these </w:t>
          </w:r>
          <w:r>
            <w:t xml:space="preserve">reside </w:t>
          </w:r>
          <w:r w:rsidR="0098787A">
            <w:t>in column 1 and 2 respectively (this will usually be the case</w:t>
          </w:r>
          <w:r w:rsidR="00CC21F5">
            <w:t xml:space="preserve"> </w:t>
          </w:r>
          <w:r>
            <w:t xml:space="preserve">for </w:t>
          </w:r>
          <w:r w:rsidR="00CC21F5">
            <w:t>MODFLOW</w:t>
          </w:r>
          <w:r>
            <w:t xml:space="preserve"> </w:t>
          </w:r>
          <w:r w:rsidR="00CC21F5">
            <w:t>6</w:t>
          </w:r>
          <w:r>
            <w:t xml:space="preserve"> </w:t>
          </w:r>
          <w:r w:rsidR="00CC21F5">
            <w:t xml:space="preserve">package </w:t>
          </w:r>
          <w:r>
            <w:t>input files for a DISV-gridded model</w:t>
          </w:r>
          <w:r w:rsidR="0098787A">
            <w:t xml:space="preserve">). </w:t>
          </w:r>
          <w:r>
            <w:t xml:space="preserve">Respond </w:t>
          </w:r>
          <w:r w:rsidR="0098787A">
            <w:t>to the next prompt with “1” and press &lt;enter&gt;.</w:t>
          </w:r>
        </w:p>
        <w:p w14:paraId="41BD76EB" w14:textId="4CDC70CA" w:rsidR="0098787A" w:rsidRDefault="00E75559" w:rsidP="00B07F30">
          <w:pPr>
            <w:pStyle w:val="steps"/>
          </w:pPr>
          <w:r>
            <w:t>Next,</w:t>
          </w:r>
          <w:r w:rsidR="00440682">
            <w:t xml:space="preserve"> </w:t>
          </w:r>
          <w:r w:rsidR="0098787A">
            <w:t xml:space="preserve">we </w:t>
          </w:r>
          <w:r w:rsidR="00440682">
            <w:t xml:space="preserve">must </w:t>
          </w:r>
          <w:r w:rsidR="0098787A">
            <w:t>define ho</w:t>
          </w:r>
          <w:r w:rsidR="00CC21F5">
            <w:t>w</w:t>
          </w:r>
          <w:r w:rsidR="0098787A">
            <w:t xml:space="preserve"> MF62VTK1A store</w:t>
          </w:r>
          <w:r w:rsidR="00440682">
            <w:t>s</w:t>
          </w:r>
          <w:r w:rsidR="0098787A">
            <w:t xml:space="preserve"> each of these columns. Starting with column 3, you </w:t>
          </w:r>
          <w:r w:rsidR="00440682">
            <w:t>are</w:t>
          </w:r>
          <w:r w:rsidR="0098787A">
            <w:t xml:space="preserve"> prompted </w:t>
          </w:r>
          <w:r w:rsidR="00440682">
            <w:t>for</w:t>
          </w:r>
          <w:r w:rsidR="0098787A">
            <w:t xml:space="preserve"> a label</w:t>
          </w:r>
          <w:r w:rsidR="00440682">
            <w:t>; this is</w:t>
          </w:r>
          <w:r w:rsidR="0098787A">
            <w:t xml:space="preserve"> the name</w:t>
          </w:r>
          <w:r w:rsidR="00440682">
            <w:t xml:space="preserve"> that</w:t>
          </w:r>
          <w:r w:rsidR="0098787A">
            <w:t xml:space="preserve"> you will later see in the VTK file</w:t>
          </w:r>
          <w:r w:rsidR="00440682">
            <w:t xml:space="preserve"> which MF62VTK1A writes, and will be associated with pertinent data when the grid is visualized</w:t>
          </w:r>
          <w:r w:rsidR="0098787A">
            <w:t>. Type “elevation” and press &lt;enter&gt;.</w:t>
          </w:r>
        </w:p>
        <w:p w14:paraId="6E083D03" w14:textId="27395385" w:rsidR="0098787A" w:rsidRDefault="0098787A" w:rsidP="00B07F30">
          <w:pPr>
            <w:pStyle w:val="steps"/>
          </w:pPr>
          <w:r>
            <w:t>Elevation is real data, so type “r” and press &lt;enter&gt;.</w:t>
          </w:r>
        </w:p>
        <w:p w14:paraId="5D45DF45" w14:textId="28A0D688" w:rsidR="0098787A" w:rsidRDefault="0098787A" w:rsidP="00B07F30">
          <w:pPr>
            <w:pStyle w:val="steps"/>
          </w:pPr>
          <w:r>
            <w:t>Provide “-999” as the no-data value and press &lt;enter&gt;.</w:t>
          </w:r>
        </w:p>
        <w:p w14:paraId="1BB2778B" w14:textId="09C5C2FE" w:rsidR="0098787A" w:rsidRDefault="0098787A" w:rsidP="00B07F30">
          <w:pPr>
            <w:pStyle w:val="steps"/>
          </w:pPr>
          <w:r>
            <w:t>Lastly, reply with “r” to replace duplicate cells and press &lt;enter&gt;.</w:t>
          </w:r>
        </w:p>
        <w:p w14:paraId="02D62F84" w14:textId="002CEDAE" w:rsidR="0098787A" w:rsidRDefault="00440682" w:rsidP="00B07F30">
          <w:pPr>
            <w:pStyle w:val="steps"/>
          </w:pPr>
          <w:r>
            <w:t xml:space="preserve">The same information must now be provided for </w:t>
          </w:r>
          <w:r w:rsidR="00755563">
            <w:t>column 4. Name this column “conductance”. Everything else can be the same.</w:t>
          </w:r>
        </w:p>
        <w:p w14:paraId="1EEBC532" w14:textId="0DF08FC2" w:rsidR="00755563" w:rsidRDefault="00755563" w:rsidP="00B07F30">
          <w:pPr>
            <w:pStyle w:val="steps"/>
          </w:pPr>
          <w:r>
            <w:t>When asked if you wish to include</w:t>
          </w:r>
          <w:r w:rsidR="00440682">
            <w:t xml:space="preserve"> data residing in</w:t>
          </w:r>
          <w:r>
            <w:t xml:space="preserve"> a second input file</w:t>
          </w:r>
          <w:r w:rsidR="00440682">
            <w:t xml:space="preserve"> in the VTK file which MF62VTK1A writes</w:t>
          </w:r>
          <w:r>
            <w:t>, simply press &lt;enter&gt;. As previously mentioned, we could include</w:t>
          </w:r>
          <w:r w:rsidR="00440682">
            <w:t xml:space="preserve"> data from multiple</w:t>
          </w:r>
          <w:r>
            <w:t xml:space="preserve"> input files in the same VTK</w:t>
          </w:r>
          <w:r w:rsidR="00440682">
            <w:t xml:space="preserve"> file</w:t>
          </w:r>
          <w:r>
            <w:t>. However, for the sake of expediency we shall not</w:t>
          </w:r>
          <w:r w:rsidR="00440682">
            <w:t xml:space="preserve"> do </w:t>
          </w:r>
          <w:r w:rsidR="00113D1F">
            <w:t>this time.</w:t>
          </w:r>
          <w:r w:rsidR="00CC21F5">
            <w:t xml:space="preserve"> (</w:t>
          </w:r>
          <w:r w:rsidR="00113D1F">
            <w:t xml:space="preserve">The </w:t>
          </w:r>
          <w:r>
            <w:t>process is the same as just described for a single input file</w:t>
          </w:r>
          <w:r w:rsidR="00CC21F5">
            <w:t>)</w:t>
          </w:r>
          <w:r>
            <w:t>. If all went well, you</w:t>
          </w:r>
          <w:r w:rsidR="00113D1F">
            <w:t>r screen should look</w:t>
          </w:r>
          <w:r>
            <w:t xml:space="preserve"> something like this</w:t>
          </w:r>
          <w:r w:rsidR="00113D1F">
            <w:t xml:space="preserve"> with your responses highlighted. (Note that if any text supplied in response to a prompt includes a blank, then it should be surrounded by quotes.)</w:t>
          </w:r>
        </w:p>
        <w:p w14:paraId="47033AC6" w14:textId="6B260837" w:rsidR="00755563" w:rsidRDefault="00755563" w:rsidP="00755563">
          <w:pPr>
            <w:pStyle w:val="steps"/>
            <w:numPr>
              <w:ilvl w:val="0"/>
              <w:numId w:val="0"/>
            </w:numPr>
            <w:ind w:left="360" w:hanging="360"/>
          </w:pPr>
          <w:r w:rsidRPr="001913AA">
            <w:rPr>
              <w:noProof/>
            </w:rPr>
            <w:lastRenderedPageBreak/>
            <mc:AlternateContent>
              <mc:Choice Requires="wps">
                <w:drawing>
                  <wp:inline distT="0" distB="0" distL="0" distR="0" wp14:anchorId="2D161F37" wp14:editId="44B856EC">
                    <wp:extent cx="6120000" cy="5998845"/>
                    <wp:effectExtent l="0" t="0" r="14605" b="2730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5998845"/>
                            </a:xfrm>
                            <a:prstGeom prst="rect">
                              <a:avLst/>
                            </a:prstGeom>
                            <a:solidFill>
                              <a:schemeClr val="bg1">
                                <a:lumMod val="95000"/>
                              </a:schemeClr>
                            </a:solidFill>
                            <a:ln w="9525">
                              <a:solidFill>
                                <a:srgbClr val="000000"/>
                              </a:solidFill>
                              <a:miter lim="800000"/>
                              <a:headEnd/>
                              <a:tailEnd/>
                            </a:ln>
                          </wps:spPr>
                          <wps:txbx>
                            <w:txbxContent>
                              <w:p w14:paraId="7D3F63E7" w14:textId="77777777" w:rsidR="003B1D71" w:rsidRDefault="003B1D71" w:rsidP="00755563">
                                <w:pPr>
                                  <w:pStyle w:val="commandlinetext"/>
                                </w:pPr>
                                <w:r>
                                  <w:t xml:space="preserve">Enter name of MODFLOW6 binary grid file: </w:t>
                                </w:r>
                                <w:r w:rsidRPr="003B1D71">
                                  <w:rPr>
                                    <w:b/>
                                    <w:bCs/>
                                    <w:i/>
                                    <w:iCs/>
                                  </w:rPr>
                                  <w:t>model.disv.grb</w:t>
                                </w:r>
                              </w:p>
                              <w:p w14:paraId="03E888C3" w14:textId="77777777" w:rsidR="003B1D71" w:rsidRDefault="003B1D71" w:rsidP="00755563">
                                <w:pPr>
                                  <w:pStyle w:val="commandlinetext"/>
                                </w:pPr>
                                <w:r>
                                  <w:t xml:space="preserve"> - file model.disv.grb read ok.</w:t>
                                </w:r>
                              </w:p>
                              <w:p w14:paraId="0AD34D6D" w14:textId="77777777" w:rsidR="003B1D71" w:rsidRDefault="003B1D71" w:rsidP="00755563">
                                <w:pPr>
                                  <w:pStyle w:val="commandlinetext"/>
                                </w:pPr>
                              </w:p>
                              <w:p w14:paraId="674E04FE" w14:textId="77777777" w:rsidR="003B1D71" w:rsidRDefault="003B1D71" w:rsidP="00755563">
                                <w:pPr>
                                  <w:pStyle w:val="commandlinetext"/>
                                </w:pPr>
                                <w:r>
                                  <w:t xml:space="preserve"> Enter name for VTK output file: </w:t>
                                </w:r>
                                <w:r w:rsidRPr="003B1D71">
                                  <w:rPr>
                                    <w:b/>
                                    <w:bCs/>
                                    <w:i/>
                                    <w:iCs/>
                                  </w:rPr>
                                  <w:t>model2.vtk</w:t>
                                </w:r>
                              </w:p>
                              <w:p w14:paraId="37227F88" w14:textId="77777777" w:rsidR="003B1D71" w:rsidRDefault="003B1D71" w:rsidP="00755563">
                                <w:pPr>
                                  <w:pStyle w:val="commandlinetext"/>
                                </w:pPr>
                              </w:p>
                              <w:p w14:paraId="41835687" w14:textId="67C89660" w:rsidR="003B1D71" w:rsidRDefault="003B1D71" w:rsidP="00755563">
                                <w:pPr>
                                  <w:pStyle w:val="commandlinetext"/>
                                </w:pPr>
                                <w:r>
                                  <w:t xml:space="preserve"> Record scalar data in VTK file? [y/n]: </w:t>
                                </w:r>
                                <w:r w:rsidRPr="003B1D71">
                                  <w:rPr>
                                    <w:b/>
                                    <w:bCs/>
                                    <w:i/>
                                    <w:iCs/>
                                  </w:rPr>
                                  <w:t>y</w:t>
                                </w:r>
                              </w:p>
                              <w:p w14:paraId="669B55E1" w14:textId="77777777" w:rsidR="003B1D71" w:rsidRDefault="003B1D71" w:rsidP="00755563">
                                <w:pPr>
                                  <w:pStyle w:val="commandlinetext"/>
                                </w:pPr>
                              </w:p>
                              <w:p w14:paraId="703A7499" w14:textId="77777777" w:rsidR="003B1D71" w:rsidRDefault="003B1D71" w:rsidP="00755563">
                                <w:pPr>
                                  <w:pStyle w:val="commandlinetext"/>
                                </w:pPr>
                                <w:r>
                                  <w:t xml:space="preserve"> Enter model input file #1 (&lt;Enter&gt; if no more): </w:t>
                                </w:r>
                                <w:r w:rsidRPr="003B1D71">
                                  <w:rPr>
                                    <w:b/>
                                    <w:bCs/>
                                    <w:i/>
                                    <w:iCs/>
                                  </w:rPr>
                                  <w:t>model.drn</w:t>
                                </w:r>
                              </w:p>
                              <w:p w14:paraId="0D9805F3" w14:textId="153DC4D5" w:rsidR="003B1D71" w:rsidRDefault="003B1D71" w:rsidP="00755563">
                                <w:pPr>
                                  <w:pStyle w:val="commandlinetext"/>
                                </w:pPr>
                                <w:r>
                                  <w:t xml:space="preserve">  Enter starting text for data table: “</w:t>
                                </w:r>
                                <w:r w:rsidRPr="003B1D71">
                                  <w:rPr>
                                    <w:b/>
                                    <w:bCs/>
                                    <w:i/>
                                    <w:iCs/>
                                  </w:rPr>
                                  <w:t>begin period</w:t>
                                </w:r>
                                <w:r>
                                  <w:rPr>
                                    <w:b/>
                                    <w:bCs/>
                                    <w:i/>
                                    <w:iCs/>
                                  </w:rPr>
                                  <w:t>”</w:t>
                                </w:r>
                              </w:p>
                              <w:p w14:paraId="1C28F234" w14:textId="7DB4DEB1" w:rsidR="003B1D71" w:rsidRDefault="003B1D71" w:rsidP="00755563">
                                <w:pPr>
                                  <w:pStyle w:val="commandlinetext"/>
                                </w:pPr>
                                <w:r>
                                  <w:t xml:space="preserve">  Enter finishing text for data table: “</w:t>
                                </w:r>
                                <w:r w:rsidRPr="003B1D71">
                                  <w:rPr>
                                    <w:b/>
                                    <w:bCs/>
                                    <w:i/>
                                    <w:iCs/>
                                  </w:rPr>
                                  <w:t>end period</w:t>
                                </w:r>
                                <w:r>
                                  <w:rPr>
                                    <w:b/>
                                    <w:bCs/>
                                    <w:i/>
                                    <w:iCs/>
                                  </w:rPr>
                                  <w:t>”</w:t>
                                </w:r>
                              </w:p>
                              <w:p w14:paraId="69E06DD5" w14:textId="1ED018CD" w:rsidR="003B1D71" w:rsidRDefault="003B1D71" w:rsidP="00755563">
                                <w:pPr>
                                  <w:pStyle w:val="commandlinetext"/>
                                </w:pPr>
                                <w:r>
                                  <w:t xml:space="preserve">  How many data columns in table? </w:t>
                                </w:r>
                                <w:r w:rsidRPr="003B1D71">
                                  <w:rPr>
                                    <w:b/>
                                    <w:bCs/>
                                    <w:i/>
                                    <w:iCs/>
                                  </w:rPr>
                                  <w:t>4</w:t>
                                </w:r>
                              </w:p>
                              <w:p w14:paraId="61E28661" w14:textId="3054248D" w:rsidR="003B1D71" w:rsidRDefault="003B1D71" w:rsidP="00755563">
                                <w:pPr>
                                  <w:pStyle w:val="commandlinetext"/>
                                </w:pPr>
                                <w:r>
                                  <w:t xml:space="preserve">  In what column do cellid's begin? </w:t>
                                </w:r>
                                <w:r w:rsidRPr="003B1D71">
                                  <w:rPr>
                                    <w:b/>
                                    <w:bCs/>
                                    <w:i/>
                                    <w:iCs/>
                                  </w:rPr>
                                  <w:t>1</w:t>
                                </w:r>
                              </w:p>
                              <w:p w14:paraId="4A4A16B2" w14:textId="77777777" w:rsidR="003B1D71" w:rsidRDefault="003B1D71" w:rsidP="00755563">
                                <w:pPr>
                                  <w:pStyle w:val="commandlinetext"/>
                                </w:pPr>
                              </w:p>
                              <w:p w14:paraId="1755943E" w14:textId="270AF1EB" w:rsidR="003B1D71" w:rsidRDefault="003B1D71" w:rsidP="00755563">
                                <w:pPr>
                                  <w:pStyle w:val="commandlinetext"/>
                                </w:pPr>
                                <w:r>
                                  <w:t xml:space="preserve">  Enter label for data in column #3 (&lt;Enter&gt; if ignore): </w:t>
                                </w:r>
                                <w:r w:rsidRPr="003B1D71">
                                  <w:rPr>
                                    <w:b/>
                                    <w:bCs/>
                                    <w:i/>
                                    <w:iCs/>
                                  </w:rPr>
                                  <w:t>elevation</w:t>
                                </w:r>
                              </w:p>
                              <w:p w14:paraId="4924BF60" w14:textId="69EF7CCA" w:rsidR="003B1D71" w:rsidRDefault="003B1D71" w:rsidP="00755563">
                                <w:pPr>
                                  <w:pStyle w:val="commandlinetext"/>
                                </w:pPr>
                                <w:r>
                                  <w:t xml:space="preserve">  Is this integer or real data? [i/r]: </w:t>
                                </w:r>
                                <w:r w:rsidRPr="003B1D71">
                                  <w:rPr>
                                    <w:b/>
                                    <w:bCs/>
                                    <w:i/>
                                    <w:iCs/>
                                  </w:rPr>
                                  <w:t>r</w:t>
                                </w:r>
                              </w:p>
                              <w:p w14:paraId="21CEB033" w14:textId="239348F8" w:rsidR="003B1D71" w:rsidRDefault="003B1D71" w:rsidP="00755563">
                                <w:pPr>
                                  <w:pStyle w:val="commandlinetext"/>
                                </w:pPr>
                                <w:r>
                                  <w:t xml:space="preserve">  Enter value for missing cells: </w:t>
                                </w:r>
                                <w:r w:rsidRPr="003B1D71">
                                  <w:rPr>
                                    <w:b/>
                                    <w:bCs/>
                                    <w:i/>
                                    <w:iCs/>
                                  </w:rPr>
                                  <w:t>-999</w:t>
                                </w:r>
                              </w:p>
                              <w:p w14:paraId="114A64B4" w14:textId="64632809" w:rsidR="003B1D71" w:rsidRDefault="003B1D71" w:rsidP="00755563">
                                <w:pPr>
                                  <w:pStyle w:val="commandlinetext"/>
                                </w:pPr>
                                <w:r>
                                  <w:t xml:space="preserve">  Add or replace values for duplicated cells [a/r]: </w:t>
                                </w:r>
                                <w:r w:rsidRPr="003B1D71">
                                  <w:rPr>
                                    <w:b/>
                                    <w:bCs/>
                                    <w:i/>
                                    <w:iCs/>
                                  </w:rPr>
                                  <w:t>r</w:t>
                                </w:r>
                              </w:p>
                              <w:p w14:paraId="6E060E80" w14:textId="77777777" w:rsidR="003B1D71" w:rsidRDefault="003B1D71" w:rsidP="00755563">
                                <w:pPr>
                                  <w:pStyle w:val="commandlinetext"/>
                                </w:pPr>
                              </w:p>
                              <w:p w14:paraId="79673EC8" w14:textId="4B03C838" w:rsidR="003B1D71" w:rsidRDefault="003B1D71" w:rsidP="00755563">
                                <w:pPr>
                                  <w:pStyle w:val="commandlinetext"/>
                                </w:pPr>
                                <w:r>
                                  <w:t xml:space="preserve">  Enter label for data in column #4 (&lt;Enter&gt; if ignore): </w:t>
                                </w:r>
                                <w:r w:rsidRPr="003B1D71">
                                  <w:rPr>
                                    <w:b/>
                                    <w:bCs/>
                                    <w:i/>
                                    <w:iCs/>
                                  </w:rPr>
                                  <w:t>conductance</w:t>
                                </w:r>
                              </w:p>
                              <w:p w14:paraId="08E06948" w14:textId="6B24FC36" w:rsidR="003B1D71" w:rsidRDefault="003B1D71" w:rsidP="00755563">
                                <w:pPr>
                                  <w:pStyle w:val="commandlinetext"/>
                                </w:pPr>
                                <w:r>
                                  <w:t xml:space="preserve">  Is this integer or real data? [i/r]: </w:t>
                                </w:r>
                                <w:r w:rsidRPr="003B1D71">
                                  <w:rPr>
                                    <w:b/>
                                    <w:bCs/>
                                    <w:i/>
                                    <w:iCs/>
                                  </w:rPr>
                                  <w:t>r</w:t>
                                </w:r>
                              </w:p>
                              <w:p w14:paraId="2433B4EB" w14:textId="04EC84BA" w:rsidR="003B1D71" w:rsidRDefault="003B1D71" w:rsidP="00755563">
                                <w:pPr>
                                  <w:pStyle w:val="commandlinetext"/>
                                </w:pPr>
                                <w:r>
                                  <w:t xml:space="preserve">  Enter value for missing cells: </w:t>
                                </w:r>
                                <w:r w:rsidRPr="003B1D71">
                                  <w:rPr>
                                    <w:b/>
                                    <w:bCs/>
                                    <w:i/>
                                    <w:iCs/>
                                  </w:rPr>
                                  <w:t>-999</w:t>
                                </w:r>
                              </w:p>
                              <w:p w14:paraId="6EB052F7" w14:textId="00AC96A3" w:rsidR="003B1D71" w:rsidRDefault="003B1D71" w:rsidP="00755563">
                                <w:pPr>
                                  <w:pStyle w:val="commandlinetext"/>
                                </w:pPr>
                                <w:r>
                                  <w:t xml:space="preserve">  Add or replace values for duplicated cells [a/r]: </w:t>
                                </w:r>
                                <w:r w:rsidRPr="003B1D71">
                                  <w:rPr>
                                    <w:b/>
                                    <w:bCs/>
                                    <w:i/>
                                    <w:iCs/>
                                  </w:rPr>
                                  <w:t>r</w:t>
                                </w:r>
                              </w:p>
                              <w:p w14:paraId="7D6BC563" w14:textId="77777777" w:rsidR="003B1D71" w:rsidRDefault="003B1D71" w:rsidP="00755563">
                                <w:pPr>
                                  <w:pStyle w:val="commandlinetext"/>
                                </w:pPr>
                                <w:r>
                                  <w:t xml:space="preserve"> - 619 lines of data read from file model.drn.</w:t>
                                </w:r>
                              </w:p>
                              <w:p w14:paraId="2A806A51" w14:textId="77777777" w:rsidR="003B1D71" w:rsidRDefault="003B1D71" w:rsidP="00755563">
                                <w:pPr>
                                  <w:pStyle w:val="commandlinetext"/>
                                </w:pPr>
                              </w:p>
                              <w:p w14:paraId="1B7B68F0" w14:textId="67B0EF73" w:rsidR="003B1D71" w:rsidRDefault="003B1D71" w:rsidP="00755563">
                                <w:pPr>
                                  <w:pStyle w:val="commandlinetext"/>
                                </w:pPr>
                                <w:r>
                                  <w:t xml:space="preserve"> Enter model input file #2 (&lt;Enter&gt; if no more): </w:t>
                                </w:r>
                                <w:r w:rsidRPr="003B1D71">
                                  <w:rPr>
                                    <w:b/>
                                    <w:bCs/>
                                    <w:i/>
                                    <w:iCs/>
                                  </w:rPr>
                                  <w:t>&lt;enter&gt;</w:t>
                                </w:r>
                              </w:p>
                              <w:p w14:paraId="68758BE9" w14:textId="77777777" w:rsidR="003B1D71" w:rsidRDefault="003B1D71" w:rsidP="00755563">
                                <w:pPr>
                                  <w:pStyle w:val="commandlinetext"/>
                                </w:pPr>
                              </w:p>
                              <w:p w14:paraId="0844AF3B" w14:textId="008569DA" w:rsidR="003B1D71" w:rsidRPr="00035CBA" w:rsidRDefault="003B1D71" w:rsidP="00755563">
                                <w:pPr>
                                  <w:pStyle w:val="commandlinetext"/>
                                </w:pPr>
                                <w:r>
                                  <w:t xml:space="preserve"> - file model2.vtk written ok.</w:t>
                                </w:r>
                              </w:p>
                            </w:txbxContent>
                          </wps:txbx>
                          <wps:bodyPr rot="0" vert="horz" wrap="square" lIns="91440" tIns="45720" rIns="91440" bIns="45720" anchor="t" anchorCtr="0">
                            <a:spAutoFit/>
                          </wps:bodyPr>
                        </wps:wsp>
                      </a:graphicData>
                    </a:graphic>
                  </wp:inline>
                </w:drawing>
              </mc:Choice>
              <mc:Fallback>
                <w:pict>
                  <v:shape w14:anchorId="2D161F37" id="_x0000_s1044" type="#_x0000_t202" style="width:481.9pt;height:4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" fillcolor="#f2f2f2 [3052]">
                    <v:textbox style="mso-fit-shape-to-text:t">
                      <w:txbxContent>
                        <w:p w14:paraId="7D3F63E7" w14:textId="77777777" w:rsidR="003B1D71" w:rsidRDefault="003B1D71" w:rsidP="00755563">
                          <w:pPr>
                            <w:pStyle w:val="commandlinetext"/>
                          </w:pPr>
                          <w:r>
                            <w:t xml:space="preserve">Enter name of MODFLOW6 binary grid file: </w:t>
                          </w:r>
                          <w:r w:rsidRPr="003B1D71">
                            <w:rPr>
                              <w:b/>
                              <w:bCs/>
                              <w:i/>
                              <w:iCs/>
                            </w:rPr>
                            <w:t>model.disv.grb</w:t>
                          </w:r>
                        </w:p>
                        <w:p w14:paraId="03E888C3" w14:textId="77777777" w:rsidR="003B1D71" w:rsidRDefault="003B1D71" w:rsidP="00755563">
                          <w:pPr>
                            <w:pStyle w:val="commandlinetext"/>
                          </w:pPr>
                          <w:r>
                            <w:t xml:space="preserve"> - file model.disv.grb read ok.</w:t>
                          </w:r>
                        </w:p>
                        <w:p w14:paraId="0AD34D6D" w14:textId="77777777" w:rsidR="003B1D71" w:rsidRDefault="003B1D71" w:rsidP="00755563">
                          <w:pPr>
                            <w:pStyle w:val="commandlinetext"/>
                          </w:pPr>
                        </w:p>
                        <w:p w14:paraId="674E04FE" w14:textId="77777777" w:rsidR="003B1D71" w:rsidRDefault="003B1D71" w:rsidP="00755563">
                          <w:pPr>
                            <w:pStyle w:val="commandlinetext"/>
                          </w:pPr>
                          <w:r>
                            <w:t xml:space="preserve"> Enter name for VTK output file: </w:t>
                          </w:r>
                          <w:r w:rsidRPr="003B1D71">
                            <w:rPr>
                              <w:b/>
                              <w:bCs/>
                              <w:i/>
                              <w:iCs/>
                            </w:rPr>
                            <w:t>model2.vtk</w:t>
                          </w:r>
                        </w:p>
                        <w:p w14:paraId="37227F88" w14:textId="77777777" w:rsidR="003B1D71" w:rsidRDefault="003B1D71" w:rsidP="00755563">
                          <w:pPr>
                            <w:pStyle w:val="commandlinetext"/>
                          </w:pPr>
                        </w:p>
                        <w:p w14:paraId="41835687" w14:textId="67C89660" w:rsidR="003B1D71" w:rsidRDefault="003B1D71" w:rsidP="00755563">
                          <w:pPr>
                            <w:pStyle w:val="commandlinetext"/>
                          </w:pPr>
                          <w:r>
                            <w:t xml:space="preserve"> Record scalar data in VTK file? [y/n]: </w:t>
                          </w:r>
                          <w:r w:rsidRPr="003B1D71">
                            <w:rPr>
                              <w:b/>
                              <w:bCs/>
                              <w:i/>
                              <w:iCs/>
                            </w:rPr>
                            <w:t>y</w:t>
                          </w:r>
                        </w:p>
                        <w:p w14:paraId="669B55E1" w14:textId="77777777" w:rsidR="003B1D71" w:rsidRDefault="003B1D71" w:rsidP="00755563">
                          <w:pPr>
                            <w:pStyle w:val="commandlinetext"/>
                          </w:pPr>
                        </w:p>
                        <w:p w14:paraId="703A7499" w14:textId="77777777" w:rsidR="003B1D71" w:rsidRDefault="003B1D71" w:rsidP="00755563">
                          <w:pPr>
                            <w:pStyle w:val="commandlinetext"/>
                          </w:pPr>
                          <w:r>
                            <w:t xml:space="preserve"> Enter model input file #1 (&lt;Enter&gt; if no more): </w:t>
                          </w:r>
                          <w:r w:rsidRPr="003B1D71">
                            <w:rPr>
                              <w:b/>
                              <w:bCs/>
                              <w:i/>
                              <w:iCs/>
                            </w:rPr>
                            <w:t>model.drn</w:t>
                          </w:r>
                        </w:p>
                        <w:p w14:paraId="0D9805F3" w14:textId="153DC4D5" w:rsidR="003B1D71" w:rsidRDefault="003B1D71" w:rsidP="00755563">
                          <w:pPr>
                            <w:pStyle w:val="commandlinetext"/>
                          </w:pPr>
                          <w:r>
                            <w:t xml:space="preserve">  Enter starting text for data table: “</w:t>
                          </w:r>
                          <w:r w:rsidRPr="003B1D71">
                            <w:rPr>
                              <w:b/>
                              <w:bCs/>
                              <w:i/>
                              <w:iCs/>
                            </w:rPr>
                            <w:t>begin period</w:t>
                          </w:r>
                          <w:r>
                            <w:rPr>
                              <w:b/>
                              <w:bCs/>
                              <w:i/>
                              <w:iCs/>
                            </w:rPr>
                            <w:t>”</w:t>
                          </w:r>
                        </w:p>
                        <w:p w14:paraId="1C28F234" w14:textId="7DB4DEB1" w:rsidR="003B1D71" w:rsidRDefault="003B1D71" w:rsidP="00755563">
                          <w:pPr>
                            <w:pStyle w:val="commandlinetext"/>
                          </w:pPr>
                          <w:r>
                            <w:t xml:space="preserve">  Enter finishing text for data table: “</w:t>
                          </w:r>
                          <w:r w:rsidRPr="003B1D71">
                            <w:rPr>
                              <w:b/>
                              <w:bCs/>
                              <w:i/>
                              <w:iCs/>
                            </w:rPr>
                            <w:t>end period</w:t>
                          </w:r>
                          <w:r>
                            <w:rPr>
                              <w:b/>
                              <w:bCs/>
                              <w:i/>
                              <w:iCs/>
                            </w:rPr>
                            <w:t>”</w:t>
                          </w:r>
                        </w:p>
                        <w:p w14:paraId="69E06DD5" w14:textId="1ED018CD" w:rsidR="003B1D71" w:rsidRDefault="003B1D71" w:rsidP="00755563">
                          <w:pPr>
                            <w:pStyle w:val="commandlinetext"/>
                          </w:pPr>
                          <w:r>
                            <w:t xml:space="preserve">  How many data columns in table? </w:t>
                          </w:r>
                          <w:r w:rsidRPr="003B1D71">
                            <w:rPr>
                              <w:b/>
                              <w:bCs/>
                              <w:i/>
                              <w:iCs/>
                            </w:rPr>
                            <w:t>4</w:t>
                          </w:r>
                        </w:p>
                        <w:p w14:paraId="61E28661" w14:textId="3054248D" w:rsidR="003B1D71" w:rsidRDefault="003B1D71" w:rsidP="00755563">
                          <w:pPr>
                            <w:pStyle w:val="commandlinetext"/>
                          </w:pPr>
                          <w:r>
                            <w:t xml:space="preserve">  In what column do cellid's begin? </w:t>
                          </w:r>
                          <w:r w:rsidRPr="003B1D71">
                            <w:rPr>
                              <w:b/>
                              <w:bCs/>
                              <w:i/>
                              <w:iCs/>
                            </w:rPr>
                            <w:t>1</w:t>
                          </w:r>
                        </w:p>
                        <w:p w14:paraId="4A4A16B2" w14:textId="77777777" w:rsidR="003B1D71" w:rsidRDefault="003B1D71" w:rsidP="00755563">
                          <w:pPr>
                            <w:pStyle w:val="commandlinetext"/>
                          </w:pPr>
                        </w:p>
                        <w:p w14:paraId="1755943E" w14:textId="270AF1EB" w:rsidR="003B1D71" w:rsidRDefault="003B1D71" w:rsidP="00755563">
                          <w:pPr>
                            <w:pStyle w:val="commandlinetext"/>
                          </w:pPr>
                          <w:r>
                            <w:t xml:space="preserve">  Enter label for data in column #3 (&lt;Enter&gt; if ignore): </w:t>
                          </w:r>
                          <w:r w:rsidRPr="003B1D71">
                            <w:rPr>
                              <w:b/>
                              <w:bCs/>
                              <w:i/>
                              <w:iCs/>
                            </w:rPr>
                            <w:t>elevation</w:t>
                          </w:r>
                        </w:p>
                        <w:p w14:paraId="4924BF60" w14:textId="69EF7CCA" w:rsidR="003B1D71" w:rsidRDefault="003B1D71" w:rsidP="00755563">
                          <w:pPr>
                            <w:pStyle w:val="commandlinetext"/>
                          </w:pPr>
                          <w:r>
                            <w:t xml:space="preserve">  Is this integer or real data? [i/r]: </w:t>
                          </w:r>
                          <w:r w:rsidRPr="003B1D71">
                            <w:rPr>
                              <w:b/>
                              <w:bCs/>
                              <w:i/>
                              <w:iCs/>
                            </w:rPr>
                            <w:t>r</w:t>
                          </w:r>
                        </w:p>
                        <w:p w14:paraId="21CEB033" w14:textId="239348F8" w:rsidR="003B1D71" w:rsidRDefault="003B1D71" w:rsidP="00755563">
                          <w:pPr>
                            <w:pStyle w:val="commandlinetext"/>
                          </w:pPr>
                          <w:r>
                            <w:t xml:space="preserve">  Enter value for missing cells: </w:t>
                          </w:r>
                          <w:r w:rsidRPr="003B1D71">
                            <w:rPr>
                              <w:b/>
                              <w:bCs/>
                              <w:i/>
                              <w:iCs/>
                            </w:rPr>
                            <w:t>-999</w:t>
                          </w:r>
                        </w:p>
                        <w:p w14:paraId="114A64B4" w14:textId="64632809" w:rsidR="003B1D71" w:rsidRDefault="003B1D71" w:rsidP="00755563">
                          <w:pPr>
                            <w:pStyle w:val="commandlinetext"/>
                          </w:pPr>
                          <w:r>
                            <w:t xml:space="preserve">  Add or replace values for duplicated cells [a/r]: </w:t>
                          </w:r>
                          <w:r w:rsidRPr="003B1D71">
                            <w:rPr>
                              <w:b/>
                              <w:bCs/>
                              <w:i/>
                              <w:iCs/>
                            </w:rPr>
                            <w:t>r</w:t>
                          </w:r>
                        </w:p>
                        <w:p w14:paraId="6E060E80" w14:textId="77777777" w:rsidR="003B1D71" w:rsidRDefault="003B1D71" w:rsidP="00755563">
                          <w:pPr>
                            <w:pStyle w:val="commandlinetext"/>
                          </w:pPr>
                        </w:p>
                        <w:p w14:paraId="79673EC8" w14:textId="4B03C838" w:rsidR="003B1D71" w:rsidRDefault="003B1D71" w:rsidP="00755563">
                          <w:pPr>
                            <w:pStyle w:val="commandlinetext"/>
                          </w:pPr>
                          <w:r>
                            <w:t xml:space="preserve">  Enter label for data in column #4 (&lt;Enter&gt; if ignore): </w:t>
                          </w:r>
                          <w:r w:rsidRPr="003B1D71">
                            <w:rPr>
                              <w:b/>
                              <w:bCs/>
                              <w:i/>
                              <w:iCs/>
                            </w:rPr>
                            <w:t>conductance</w:t>
                          </w:r>
                        </w:p>
                        <w:p w14:paraId="08E06948" w14:textId="6B24FC36" w:rsidR="003B1D71" w:rsidRDefault="003B1D71" w:rsidP="00755563">
                          <w:pPr>
                            <w:pStyle w:val="commandlinetext"/>
                          </w:pPr>
                          <w:r>
                            <w:t xml:space="preserve">  Is this integer or real data? [i/r]: </w:t>
                          </w:r>
                          <w:r w:rsidRPr="003B1D71">
                            <w:rPr>
                              <w:b/>
                              <w:bCs/>
                              <w:i/>
                              <w:iCs/>
                            </w:rPr>
                            <w:t>r</w:t>
                          </w:r>
                        </w:p>
                        <w:p w14:paraId="2433B4EB" w14:textId="04EC84BA" w:rsidR="003B1D71" w:rsidRDefault="003B1D71" w:rsidP="00755563">
                          <w:pPr>
                            <w:pStyle w:val="commandlinetext"/>
                          </w:pPr>
                          <w:r>
                            <w:t xml:space="preserve">  Enter value for missing cells: </w:t>
                          </w:r>
                          <w:r w:rsidRPr="003B1D71">
                            <w:rPr>
                              <w:b/>
                              <w:bCs/>
                              <w:i/>
                              <w:iCs/>
                            </w:rPr>
                            <w:t>-999</w:t>
                          </w:r>
                        </w:p>
                        <w:p w14:paraId="6EB052F7" w14:textId="00AC96A3" w:rsidR="003B1D71" w:rsidRDefault="003B1D71" w:rsidP="00755563">
                          <w:pPr>
                            <w:pStyle w:val="commandlinetext"/>
                          </w:pPr>
                          <w:r>
                            <w:t xml:space="preserve">  Add or replace values for duplicated cells [a/r]: </w:t>
                          </w:r>
                          <w:r w:rsidRPr="003B1D71">
                            <w:rPr>
                              <w:b/>
                              <w:bCs/>
                              <w:i/>
                              <w:iCs/>
                            </w:rPr>
                            <w:t>r</w:t>
                          </w:r>
                        </w:p>
                        <w:p w14:paraId="7D6BC563" w14:textId="77777777" w:rsidR="003B1D71" w:rsidRDefault="003B1D71" w:rsidP="00755563">
                          <w:pPr>
                            <w:pStyle w:val="commandlinetext"/>
                          </w:pPr>
                          <w:r>
                            <w:t xml:space="preserve"> - 619 lines of data read from file model.drn.</w:t>
                          </w:r>
                        </w:p>
                        <w:p w14:paraId="2A806A51" w14:textId="77777777" w:rsidR="003B1D71" w:rsidRDefault="003B1D71" w:rsidP="00755563">
                          <w:pPr>
                            <w:pStyle w:val="commandlinetext"/>
                          </w:pPr>
                        </w:p>
                        <w:p w14:paraId="1B7B68F0" w14:textId="67B0EF73" w:rsidR="003B1D71" w:rsidRDefault="003B1D71" w:rsidP="00755563">
                          <w:pPr>
                            <w:pStyle w:val="commandlinetext"/>
                          </w:pPr>
                          <w:r>
                            <w:t xml:space="preserve"> Enter model input file #2 (&lt;Enter&gt; if no more): </w:t>
                          </w:r>
                          <w:r w:rsidRPr="003B1D71">
                            <w:rPr>
                              <w:b/>
                              <w:bCs/>
                              <w:i/>
                              <w:iCs/>
                            </w:rPr>
                            <w:t>&lt;enter&gt;</w:t>
                          </w:r>
                        </w:p>
                        <w:p w14:paraId="68758BE9" w14:textId="77777777" w:rsidR="003B1D71" w:rsidRDefault="003B1D71" w:rsidP="00755563">
                          <w:pPr>
                            <w:pStyle w:val="commandlinetext"/>
                          </w:pPr>
                        </w:p>
                        <w:p w14:paraId="0844AF3B" w14:textId="008569DA" w:rsidR="003B1D71" w:rsidRPr="00035CBA" w:rsidRDefault="003B1D71" w:rsidP="00755563">
                          <w:pPr>
                            <w:pStyle w:val="commandlinetext"/>
                          </w:pPr>
                          <w:r>
                            <w:t xml:space="preserve"> - file model2.vtk written ok.</w:t>
                          </w:r>
                        </w:p>
                      </w:txbxContent>
                    </v:textbox>
                    <w10:anchorlock/>
                  </v:shape>
                </w:pict>
              </mc:Fallback>
            </mc:AlternateContent>
          </w:r>
        </w:p>
        <w:p w14:paraId="0CF8052C" w14:textId="2C4A8880" w:rsidR="00B07F30" w:rsidRDefault="00755563" w:rsidP="00F1684B">
          <w:pPr>
            <w:pStyle w:val="steps"/>
          </w:pPr>
          <w:r>
            <w:t>Open</w:t>
          </w:r>
          <w:r w:rsidR="00113D1F">
            <w:t xml:space="preserve"> file</w:t>
          </w:r>
          <w:r>
            <w:t xml:space="preserve"> </w:t>
          </w:r>
          <w:r w:rsidRPr="003B1D71">
            <w:rPr>
              <w:i/>
              <w:iCs/>
            </w:rPr>
            <w:t>model2.vtk</w:t>
          </w:r>
          <w:r>
            <w:t xml:space="preserve"> in PARAVIEW and take a look.</w:t>
          </w:r>
          <w:r w:rsidRPr="00755563">
            <w:t xml:space="preserve"> You will probably need to adjust the </w:t>
          </w:r>
          <w:r w:rsidR="00113D1F">
            <w:t xml:space="preserve">vertical </w:t>
          </w:r>
          <w:r w:rsidRPr="00755563">
            <w:t>scale to see much (we are using a Z factor of 10).</w:t>
          </w:r>
          <w:r w:rsidR="009E0FBB">
            <w:t xml:space="preserve"> N</w:t>
          </w:r>
          <w:r w:rsidRPr="00755563">
            <w:t xml:space="preserve">ow you </w:t>
          </w:r>
          <w:r w:rsidR="00113D1F">
            <w:t>can</w:t>
          </w:r>
          <w:r w:rsidRPr="00755563">
            <w:t xml:space="preserve"> </w:t>
          </w:r>
          <w:r w:rsidR="00113D1F">
            <w:t>colour</w:t>
          </w:r>
          <w:r w:rsidR="00113D1F" w:rsidRPr="00755563">
            <w:t xml:space="preserve"> </w:t>
          </w:r>
          <w:r>
            <w:t>DRN elevation and conductance</w:t>
          </w:r>
          <w:r w:rsidRPr="00755563">
            <w:t xml:space="preserve"> values</w:t>
          </w:r>
          <w:r w:rsidR="00113D1F">
            <w:t xml:space="preserve"> in order</w:t>
          </w:r>
          <w:r w:rsidRPr="00755563">
            <w:t xml:space="preserve"> </w:t>
          </w:r>
          <w:r>
            <w:t>to</w:t>
          </w:r>
          <w:r w:rsidRPr="00755563">
            <w:t xml:space="preserve"> see something like this:</w:t>
          </w:r>
        </w:p>
        <w:p w14:paraId="5E7F207A" w14:textId="77777777" w:rsidR="001C6410" w:rsidRDefault="008F024D" w:rsidP="001C6410">
          <w:pPr>
            <w:pStyle w:val="figure"/>
            <w:keepNext/>
          </w:pPr>
          <w:r>
            <w:rPr>
              <w:noProof/>
            </w:rPr>
            <w:drawing>
              <wp:inline distT="0" distB="0" distL="0" distR="0" wp14:anchorId="5754B194" wp14:editId="67303844">
                <wp:extent cx="5760000" cy="287416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a:extLst>
                            <a:ext uri="{28A0092B-C50C-407E-A947-70E740481C1C}">
                              <a14:useLocalDpi xmlns:a14="http://schemas.microsoft.com/office/drawing/2010/main" val="0"/>
                            </a:ext>
                          </a:extLst>
                        </a:blip>
                        <a:srcRect t="33468"/>
                        <a:stretch/>
                      </pic:blipFill>
                      <pic:spPr bwMode="auto">
                        <a:xfrm>
                          <a:off x="0" y="0"/>
                          <a:ext cx="5760000" cy="2874168"/>
                        </a:xfrm>
                        <a:prstGeom prst="rect">
                          <a:avLst/>
                        </a:prstGeom>
                        <a:ln>
                          <a:noFill/>
                        </a:ln>
                        <a:extLst>
                          <a:ext uri="{53640926-AAD7-44D8-BBD7-CCE9431645EC}">
                            <a14:shadowObscured xmlns:a14="http://schemas.microsoft.com/office/drawing/2010/main"/>
                          </a:ext>
                        </a:extLst>
                      </pic:spPr>
                    </pic:pic>
                  </a:graphicData>
                </a:graphic>
              </wp:inline>
            </w:drawing>
          </w:r>
        </w:p>
        <w:p w14:paraId="66208F2F" w14:textId="4F3783FD" w:rsidR="008F024D" w:rsidRDefault="001C6410" w:rsidP="001C6410">
          <w:pPr>
            <w:pStyle w:val="Caption"/>
            <w:jc w:val="center"/>
          </w:pPr>
          <w:r>
            <w:t xml:space="preserve">Figure </w:t>
          </w:r>
          <w:r>
            <w:fldChar w:fldCharType="begin"/>
          </w:r>
          <w:r>
            <w:instrText xml:space="preserve"> SEQ Figure \* ARABIC </w:instrText>
          </w:r>
          <w:r>
            <w:fldChar w:fldCharType="separate"/>
          </w:r>
          <w:r w:rsidR="00693A83">
            <w:rPr>
              <w:noProof/>
            </w:rPr>
            <w:t>7</w:t>
          </w:r>
          <w:r>
            <w:fldChar w:fldCharType="end"/>
          </w:r>
          <w:r>
            <w:t xml:space="preserve"> Three-dimensional </w:t>
          </w:r>
          <w:r w:rsidR="00341B72">
            <w:t xml:space="preserve">wireframe </w:t>
          </w:r>
          <w:r>
            <w:t>view of the model grid. DRN cells are coloured according to the assigned drain elevation.</w:t>
          </w:r>
        </w:p>
        <w:p w14:paraId="2C35CEB1" w14:textId="77777777" w:rsidR="001C6410" w:rsidRPr="001C6410" w:rsidRDefault="001C6410" w:rsidP="001C6410"/>
        <w:p w14:paraId="49C4FB11" w14:textId="26A45931" w:rsidR="004248F8" w:rsidRDefault="004248F8" w:rsidP="004248F8">
          <w:pPr>
            <w:pStyle w:val="figure"/>
            <w:jc w:val="both"/>
          </w:pPr>
          <w:r>
            <w:t xml:space="preserve">Other </w:t>
          </w:r>
          <w:r w:rsidR="00113D1F">
            <w:t xml:space="preserve">MODFLOW 6 </w:t>
          </w:r>
          <w:r>
            <w:t>package</w:t>
          </w:r>
          <w:r w:rsidR="00113D1F">
            <w:t xml:space="preserve"> input</w:t>
          </w:r>
          <w:r>
            <w:t xml:space="preserve"> files have been included in the tutorial folder (</w:t>
          </w:r>
          <w:r w:rsidR="00113D1F">
            <w:t xml:space="preserve">those for the </w:t>
          </w:r>
          <w:r>
            <w:t>WEL, GHB and CHD</w:t>
          </w:r>
          <w:r w:rsidR="00113D1F">
            <w:t xml:space="preserve"> packages</w:t>
          </w:r>
          <w:r>
            <w:t xml:space="preserve">). To get some more practice, why don’t you experiment by </w:t>
          </w:r>
          <w:r w:rsidR="00113D1F">
            <w:t>viewing their contents</w:t>
          </w:r>
          <w:r>
            <w:t xml:space="preserve"> as well?</w:t>
          </w:r>
        </w:p>
        <w:p w14:paraId="0F1D4B24" w14:textId="09FE6CF1" w:rsidR="00406609" w:rsidRDefault="00330242" w:rsidP="000C05E5">
          <w:pPr>
            <w:pStyle w:val="Heading2"/>
          </w:pPr>
          <w:bookmarkStart w:id="25" w:name="_Toc55827874"/>
          <w:r>
            <w:lastRenderedPageBreak/>
            <w:t>Visualising model</w:t>
          </w:r>
          <w:r w:rsidR="00385BD3">
            <w:t>-</w:t>
          </w:r>
          <w:r>
            <w:t>simulated dependent variables</w:t>
          </w:r>
          <w:bookmarkEnd w:id="25"/>
        </w:p>
        <w:p w14:paraId="2E843275" w14:textId="29086E06" w:rsidR="00330242" w:rsidRDefault="00385BD3" w:rsidP="00330242">
          <w:r>
            <w:t xml:space="preserve">The ability </w:t>
          </w:r>
          <w:r w:rsidR="004248F8">
            <w:t xml:space="preserve">to display a models’ outputs is important for </w:t>
          </w:r>
          <w:r>
            <w:t xml:space="preserve">verifying </w:t>
          </w:r>
          <w:r w:rsidR="004248F8">
            <w:t xml:space="preserve">coherency of </w:t>
          </w:r>
          <w:r>
            <w:t>its construction</w:t>
          </w:r>
          <w:r w:rsidR="004248F8">
            <w:t>. Visualizing the</w:t>
          </w:r>
          <w:r>
            <w:t xml:space="preserve"> outcomes of its calculations</w:t>
          </w:r>
          <w:r w:rsidR="004248F8">
            <w:t xml:space="preserve"> in</w:t>
          </w:r>
          <w:r>
            <w:t xml:space="preserve"> two and three dimensions</w:t>
          </w:r>
          <w:r w:rsidR="004248F8">
            <w:t xml:space="preserve"> </w:t>
          </w:r>
          <w:r>
            <w:t>nearly always</w:t>
          </w:r>
          <w:r w:rsidR="003B1D71">
            <w:t xml:space="preserve"> </w:t>
          </w:r>
          <w:r>
            <w:t>p</w:t>
          </w:r>
          <w:r w:rsidR="004248F8">
            <w:t>rovide</w:t>
          </w:r>
          <w:r>
            <w:t>s</w:t>
          </w:r>
          <w:r w:rsidR="004248F8">
            <w:t xml:space="preserve"> unexpected insight</w:t>
          </w:r>
          <w:r>
            <w:t>s</w:t>
          </w:r>
          <w:r w:rsidR="00FA33A2">
            <w:t>.</w:t>
          </w:r>
          <w:r>
            <w:t xml:space="preserve"> It is also</w:t>
          </w:r>
          <w:r w:rsidR="004248F8">
            <w:t xml:space="preserve"> particularly useful when communicating results to non-expert</w:t>
          </w:r>
          <w:r>
            <w:t xml:space="preserve"> modelling stakeholders</w:t>
          </w:r>
          <w:r w:rsidR="004248F8">
            <w:t xml:space="preserve">. </w:t>
          </w:r>
          <w:r>
            <w:t>As well as this</w:t>
          </w:r>
          <w:r w:rsidR="004248F8">
            <w:t xml:space="preserve">, it </w:t>
          </w:r>
          <w:r>
            <w:t xml:space="preserve">provides </w:t>
          </w:r>
          <w:r w:rsidR="004248F8">
            <w:t>us</w:t>
          </w:r>
          <w:r>
            <w:t xml:space="preserve"> with</w:t>
          </w:r>
          <w:r w:rsidR="004248F8">
            <w:t xml:space="preserve"> a bit of eye-candy as </w:t>
          </w:r>
          <w:r>
            <w:t xml:space="preserve">a </w:t>
          </w:r>
          <w:r w:rsidR="004248F8">
            <w:t xml:space="preserve">reward for all </w:t>
          </w:r>
          <w:r>
            <w:t xml:space="preserve">of </w:t>
          </w:r>
          <w:r w:rsidR="004248F8">
            <w:t>the hard work</w:t>
          </w:r>
          <w:r>
            <w:t xml:space="preserve"> that we have devoted</w:t>
          </w:r>
          <w:r w:rsidR="004248F8">
            <w:t xml:space="preserve"> </w:t>
          </w:r>
          <w:r w:rsidR="00CC21F5">
            <w:t>to</w:t>
          </w:r>
          <w:r>
            <w:t xml:space="preserve"> the</w:t>
          </w:r>
          <w:r w:rsidR="00CC21F5">
            <w:t xml:space="preserve"> </w:t>
          </w:r>
          <w:r>
            <w:t xml:space="preserve">construction or </w:t>
          </w:r>
          <w:r w:rsidR="004248F8">
            <w:t>our beautiful groundwater model.</w:t>
          </w:r>
        </w:p>
        <w:p w14:paraId="630C1382" w14:textId="5C5F0F47" w:rsidR="00CC21F5" w:rsidRDefault="004248F8" w:rsidP="00330242">
          <w:r>
            <w:t xml:space="preserve">In </w:t>
          </w:r>
          <w:r w:rsidR="00385BD3">
            <w:t>this</w:t>
          </w:r>
          <w:r>
            <w:t xml:space="preserve"> section we demonstrate how to use</w:t>
          </w:r>
          <w:r w:rsidR="00385BD3">
            <w:t xml:space="preserve"> the</w:t>
          </w:r>
          <w:r>
            <w:t xml:space="preserve"> MF6DEP2CSV</w:t>
          </w:r>
          <w:r w:rsidR="00385BD3">
            <w:t xml:space="preserve"> utility</w:t>
          </w:r>
          <w:r>
            <w:t xml:space="preserve"> to extract simulated dependent variables from a binary file</w:t>
          </w:r>
          <w:r w:rsidR="00385BD3">
            <w:t xml:space="preserve"> generated by MODFLOW 6. This file is named </w:t>
          </w:r>
          <w:r w:rsidR="00B77CBB" w:rsidRPr="003B1D71">
            <w:rPr>
              <w:i/>
              <w:iCs/>
            </w:rPr>
            <w:t>model.hds</w:t>
          </w:r>
          <w:r w:rsidR="00385BD3">
            <w:t>; it is</w:t>
          </w:r>
          <w:r w:rsidR="00B77CBB">
            <w:t xml:space="preserve"> provided in the tutorial folder</w:t>
          </w:r>
          <w:r>
            <w:t>.</w:t>
          </w:r>
          <w:r w:rsidR="00650219">
            <w:t xml:space="preserve"> </w:t>
          </w:r>
          <w:r w:rsidR="00385BD3">
            <w:t>W</w:t>
          </w:r>
          <w:r w:rsidR="00650219">
            <w:t xml:space="preserve">e </w:t>
          </w:r>
          <w:r w:rsidR="00385BD3">
            <w:t xml:space="preserve">also </w:t>
          </w:r>
          <w:r w:rsidR="00650219">
            <w:t>demonstrate how to use MF62VTK2 to save</w:t>
          </w:r>
          <w:r w:rsidR="00385BD3">
            <w:t xml:space="preserve"> data contained in this file</w:t>
          </w:r>
          <w:r w:rsidR="00650219">
            <w:t xml:space="preserve"> in a VTK file for display in PARAVIEW. </w:t>
          </w:r>
        </w:p>
        <w:p w14:paraId="29360AD1" w14:textId="46A27FC2" w:rsidR="004248F8" w:rsidRDefault="00650219" w:rsidP="00330242">
          <w:r>
            <w:t>Let us get started.</w:t>
          </w:r>
        </w:p>
        <w:p w14:paraId="45110018" w14:textId="5844223E" w:rsidR="00650219" w:rsidRDefault="00385BD3" w:rsidP="00650219">
          <w:pPr>
            <w:pStyle w:val="steps"/>
          </w:pPr>
          <w:r>
            <w:t>If you have not already done so, o</w:t>
          </w:r>
          <w:r w:rsidR="00650219">
            <w:t>pen a command line</w:t>
          </w:r>
          <w:r>
            <w:t xml:space="preserve"> window</w:t>
          </w:r>
          <w:r w:rsidR="00650219">
            <w:t xml:space="preserve"> in your working folder. Type “mf6dep2csv” </w:t>
          </w:r>
          <w:r>
            <w:t xml:space="preserve">at the screen prompt, </w:t>
          </w:r>
          <w:r w:rsidR="00650219">
            <w:t>and</w:t>
          </w:r>
          <w:r>
            <w:t xml:space="preserve"> then</w:t>
          </w:r>
          <w:r w:rsidR="00650219">
            <w:t xml:space="preserve"> &lt;enter&gt;.</w:t>
          </w:r>
        </w:p>
        <w:p w14:paraId="3B8F2368" w14:textId="35303AC9" w:rsidR="00650219" w:rsidRDefault="00650219" w:rsidP="00650219">
          <w:pPr>
            <w:pStyle w:val="steps"/>
          </w:pPr>
          <w:r>
            <w:t>Provide the name of the model binary grid file</w:t>
          </w:r>
          <w:r w:rsidR="00385BD3">
            <w:t xml:space="preserve"> that was written by MODFLOW 6. Its name is</w:t>
          </w:r>
          <w:r>
            <w:t xml:space="preserve"> </w:t>
          </w:r>
          <w:r w:rsidRPr="003B1D71">
            <w:rPr>
              <w:i/>
              <w:iCs/>
            </w:rPr>
            <w:t>model.disv.grb</w:t>
          </w:r>
          <w:r w:rsidR="00385BD3">
            <w:t>. Then</w:t>
          </w:r>
          <w:r>
            <w:t xml:space="preserve"> press &lt;enter&gt;.</w:t>
          </w:r>
        </w:p>
        <w:p w14:paraId="37681EE1" w14:textId="55926731" w:rsidR="00650219" w:rsidRDefault="00385BD3" w:rsidP="00650219">
          <w:pPr>
            <w:pStyle w:val="steps"/>
          </w:pPr>
          <w:r>
            <w:t>MF62VTK2 now</w:t>
          </w:r>
          <w:r w:rsidR="00650219">
            <w:t xml:space="preserve"> </w:t>
          </w:r>
          <w:r>
            <w:t xml:space="preserve">prompts for the name of </w:t>
          </w:r>
          <w:r w:rsidR="00650219">
            <w:t>a CSV file o</w:t>
          </w:r>
          <w:r>
            <w:t xml:space="preserve"> which it will</w:t>
          </w:r>
          <w:r w:rsidR="00650219">
            <w:t xml:space="preserve"> save model outputs. </w:t>
          </w:r>
          <w:r w:rsidR="00CC21F5">
            <w:t>Le</w:t>
          </w:r>
          <w:r w:rsidR="00650219">
            <w:t xml:space="preserve">t us call </w:t>
          </w:r>
          <w:r>
            <w:t xml:space="preserve">this file </w:t>
          </w:r>
          <w:r w:rsidR="00650219" w:rsidRPr="003B1D71">
            <w:rPr>
              <w:i/>
              <w:iCs/>
            </w:rPr>
            <w:t>heads.csv</w:t>
          </w:r>
          <w:r w:rsidR="00650219">
            <w:t>. T</w:t>
          </w:r>
          <w:r w:rsidR="00CC21F5">
            <w:t xml:space="preserve">ype that in and </w:t>
          </w:r>
          <w:r w:rsidR="00650219">
            <w:t>press &lt;enter&gt;.</w:t>
          </w:r>
        </w:p>
        <w:p w14:paraId="3B48C264" w14:textId="23935C6D" w:rsidR="00650219" w:rsidRDefault="00385BD3" w:rsidP="00650219">
          <w:pPr>
            <w:pStyle w:val="steps"/>
          </w:pPr>
          <w:r>
            <w:t xml:space="preserve">A three-dimensional display of model-based data requires that these data be provided for all </w:t>
          </w:r>
          <w:r w:rsidR="00650219">
            <w:t xml:space="preserve">layers. </w:t>
          </w:r>
          <w:r>
            <w:t xml:space="preserve">Respond </w:t>
          </w:r>
          <w:r w:rsidR="00650219">
            <w:t>with “a” to the next prompt.</w:t>
          </w:r>
        </w:p>
        <w:p w14:paraId="657DE625" w14:textId="101C2830" w:rsidR="00650219" w:rsidRDefault="00650219" w:rsidP="000C05E5">
          <w:pPr>
            <w:pStyle w:val="steps"/>
          </w:pPr>
          <w:r>
            <w:t xml:space="preserve">Next you </w:t>
          </w:r>
          <w:r w:rsidR="00385BD3">
            <w:t>are</w:t>
          </w:r>
          <w:r>
            <w:t xml:space="preserve"> asked if you wish to record </w:t>
          </w:r>
          <w:r w:rsidR="00385BD3">
            <w:t xml:space="preserve">model </w:t>
          </w:r>
          <w:r>
            <w:t>output</w:t>
          </w:r>
          <w:r w:rsidR="00385BD3">
            <w:t>s</w:t>
          </w:r>
          <w:r>
            <w:t xml:space="preserve"> at all times</w:t>
          </w:r>
          <w:r w:rsidR="00385BD3">
            <w:t>,</w:t>
          </w:r>
          <w:r>
            <w:t xml:space="preserve"> or</w:t>
          </w:r>
          <w:r w:rsidR="00385BD3">
            <w:t xml:space="preserve"> at just</w:t>
          </w:r>
          <w:r>
            <w:t xml:space="preserve"> a single time. Just because we can, let us record</w:t>
          </w:r>
          <w:r w:rsidR="00385BD3">
            <w:t xml:space="preserve"> data at all times</w:t>
          </w:r>
          <w:r>
            <w:t>. In a real-world application you may be interested</w:t>
          </w:r>
          <w:r w:rsidR="00385BD3">
            <w:t xml:space="preserve"> only</w:t>
          </w:r>
          <w:r>
            <w:t xml:space="preserve"> in outputs </w:t>
          </w:r>
          <w:r w:rsidR="00385BD3">
            <w:t xml:space="preserve">pertaining to </w:t>
          </w:r>
          <w:r>
            <w:t>specific time</w:t>
          </w:r>
          <w:r w:rsidR="00385BD3">
            <w:t xml:space="preserve"> </w:t>
          </w:r>
          <w:r>
            <w:t xml:space="preserve">steps. This </w:t>
          </w:r>
          <w:r w:rsidR="00385BD3">
            <w:t xml:space="preserve">reduces </w:t>
          </w:r>
          <w:r>
            <w:t>the size of</w:t>
          </w:r>
          <w:r w:rsidR="00CC21F5">
            <w:t xml:space="preserve"> the</w:t>
          </w:r>
          <w:r>
            <w:t xml:space="preserve"> CSV </w:t>
          </w:r>
          <w:r w:rsidR="00CC21F5">
            <w:t>file</w:t>
          </w:r>
          <w:r w:rsidR="00385BD3">
            <w:t xml:space="preserve"> that</w:t>
          </w:r>
          <w:r w:rsidR="00CC21F5">
            <w:t xml:space="preserve"> </w:t>
          </w:r>
          <w:r>
            <w:t>we are going to generate</w:t>
          </w:r>
          <w:r w:rsidR="00385BD3">
            <w:t xml:space="preserve"> despite the fact that the model-generated</w:t>
          </w:r>
          <w:r>
            <w:t xml:space="preserve"> binary file </w:t>
          </w:r>
          <w:r w:rsidR="00385BD3">
            <w:t xml:space="preserve">may </w:t>
          </w:r>
          <w:r w:rsidR="005836D2">
            <w:t>record data for many model time steps</w:t>
          </w:r>
          <w:r>
            <w:t>. In our case</w:t>
          </w:r>
          <w:r w:rsidR="005836D2">
            <w:t>, however,</w:t>
          </w:r>
          <w:r>
            <w:t xml:space="preserve"> this </w:t>
          </w:r>
          <w:r w:rsidR="005E4B2C">
            <w:t>is not</w:t>
          </w:r>
          <w:r>
            <w:t xml:space="preserve"> a problem,</w:t>
          </w:r>
          <w:r w:rsidR="005836D2">
            <w:t xml:space="preserve"> as it is our intention to record all data in the CSV file.</w:t>
          </w:r>
          <w:r w:rsidRPr="00650219">
            <w:t xml:space="preserve"> </w:t>
          </w:r>
          <w:r w:rsidR="00E75559">
            <w:t>So,</w:t>
          </w:r>
          <w:r w:rsidR="005836D2">
            <w:t xml:space="preserve"> respond </w:t>
          </w:r>
          <w:r>
            <w:t>with “a” and press &lt;enter&gt;.</w:t>
          </w:r>
        </w:p>
        <w:p w14:paraId="5F4BB654" w14:textId="0D0B4AD0" w:rsidR="00650219" w:rsidRDefault="00650219" w:rsidP="000C05E5">
          <w:pPr>
            <w:pStyle w:val="steps"/>
          </w:pPr>
          <w:r>
            <w:t>If all went well, you should see the following:</w:t>
          </w:r>
        </w:p>
        <w:p w14:paraId="0541D7D2" w14:textId="37406FA8" w:rsidR="00650219" w:rsidRPr="00330242" w:rsidRDefault="00650219" w:rsidP="00650219">
          <w:pPr>
            <w:pStyle w:val="steps"/>
            <w:numPr>
              <w:ilvl w:val="0"/>
              <w:numId w:val="0"/>
            </w:numPr>
            <w:ind w:left="360" w:hanging="360"/>
          </w:pPr>
          <w:r w:rsidRPr="001913AA">
            <w:rPr>
              <w:noProof/>
            </w:rPr>
            <mc:AlternateContent>
              <mc:Choice Requires="wps">
                <w:drawing>
                  <wp:inline distT="0" distB="0" distL="0" distR="0" wp14:anchorId="3E086329" wp14:editId="62D101A5">
                    <wp:extent cx="6120000" cy="5998845"/>
                    <wp:effectExtent l="0" t="0" r="14605" b="2730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5998845"/>
                            </a:xfrm>
                            <a:prstGeom prst="rect">
                              <a:avLst/>
                            </a:prstGeom>
                            <a:solidFill>
                              <a:schemeClr val="bg1">
                                <a:lumMod val="95000"/>
                              </a:schemeClr>
                            </a:solidFill>
                            <a:ln w="9525">
                              <a:solidFill>
                                <a:srgbClr val="000000"/>
                              </a:solidFill>
                              <a:miter lim="800000"/>
                              <a:headEnd/>
                              <a:tailEnd/>
                            </a:ln>
                          </wps:spPr>
                          <wps:txbx>
                            <w:txbxContent>
                              <w:p w14:paraId="49FDBAF5" w14:textId="77777777" w:rsidR="003B1D71" w:rsidRDefault="003B1D71" w:rsidP="00650219">
                                <w:pPr>
                                  <w:pStyle w:val="commandlinetext"/>
                                </w:pPr>
                                <w:r>
                                  <w:t>Program MF6DEP2CSV records MODFLOW6-calculated system states in CSV format.</w:t>
                                </w:r>
                              </w:p>
                              <w:p w14:paraId="25FA12CF" w14:textId="77777777" w:rsidR="003B1D71" w:rsidRDefault="003B1D71" w:rsidP="00650219">
                                <w:pPr>
                                  <w:pStyle w:val="commandlinetext"/>
                                </w:pPr>
                              </w:p>
                              <w:p w14:paraId="05B065D2" w14:textId="77777777" w:rsidR="003B1D71" w:rsidRDefault="003B1D71" w:rsidP="00650219">
                                <w:pPr>
                                  <w:pStyle w:val="commandlinetext"/>
                                </w:pPr>
                                <w:r>
                                  <w:t xml:space="preserve"> Enter name of MODFLOW6 binary grid file: </w:t>
                                </w:r>
                                <w:r w:rsidRPr="003B1D71">
                                  <w:rPr>
                                    <w:b/>
                                    <w:bCs/>
                                    <w:i/>
                                    <w:iCs/>
                                  </w:rPr>
                                  <w:t>model.disv.grb</w:t>
                                </w:r>
                              </w:p>
                              <w:p w14:paraId="5B3EDBDD" w14:textId="77777777" w:rsidR="003B1D71" w:rsidRDefault="003B1D71" w:rsidP="00650219">
                                <w:pPr>
                                  <w:pStyle w:val="commandlinetext"/>
                                </w:pPr>
                                <w:r>
                                  <w:t xml:space="preserve"> - file model.disv.grb read ok.</w:t>
                                </w:r>
                              </w:p>
                              <w:p w14:paraId="15859E6E" w14:textId="77777777" w:rsidR="003B1D71" w:rsidRDefault="003B1D71" w:rsidP="00650219">
                                <w:pPr>
                                  <w:pStyle w:val="commandlinetext"/>
                                </w:pPr>
                              </w:p>
                              <w:p w14:paraId="421BA014" w14:textId="77777777" w:rsidR="003B1D71" w:rsidRDefault="003B1D71" w:rsidP="00650219">
                                <w:pPr>
                                  <w:pStyle w:val="commandlinetext"/>
                                </w:pPr>
                                <w:r>
                                  <w:t xml:space="preserve"> Enter binary MF6-generated dependent variable file: </w:t>
                                </w:r>
                                <w:r w:rsidRPr="003B1D71">
                                  <w:rPr>
                                    <w:b/>
                                    <w:bCs/>
                                    <w:i/>
                                    <w:iCs/>
                                  </w:rPr>
                                  <w:t>model.hds</w:t>
                                </w:r>
                              </w:p>
                              <w:p w14:paraId="38D8E8FF" w14:textId="77777777" w:rsidR="003B1D71" w:rsidRDefault="003B1D71" w:rsidP="00650219">
                                <w:pPr>
                                  <w:pStyle w:val="commandlinetext"/>
                                </w:pPr>
                              </w:p>
                              <w:p w14:paraId="746F4E48" w14:textId="77777777" w:rsidR="003B1D71" w:rsidRDefault="003B1D71" w:rsidP="00650219">
                                <w:pPr>
                                  <w:pStyle w:val="commandlinetext"/>
                                </w:pPr>
                                <w:r>
                                  <w:t xml:space="preserve"> Enter name for CSV output file: </w:t>
                                </w:r>
                                <w:r w:rsidRPr="003B1D71">
                                  <w:rPr>
                                    <w:b/>
                                    <w:bCs/>
                                    <w:i/>
                                    <w:iCs/>
                                  </w:rPr>
                                  <w:t>heads.csv</w:t>
                                </w:r>
                              </w:p>
                              <w:p w14:paraId="6D1B2394" w14:textId="77777777" w:rsidR="003B1D71" w:rsidRDefault="003B1D71" w:rsidP="00650219">
                                <w:pPr>
                                  <w:pStyle w:val="commandlinetext"/>
                                </w:pPr>
                                <w:r>
                                  <w:t xml:space="preserve"> Record "HEAD" data for all model layers or just one? [a/o]: </w:t>
                                </w:r>
                                <w:r w:rsidRPr="003B1D71">
                                  <w:rPr>
                                    <w:b/>
                                    <w:bCs/>
                                    <w:i/>
                                    <w:iCs/>
                                  </w:rPr>
                                  <w:t>a</w:t>
                                </w:r>
                              </w:p>
                              <w:p w14:paraId="4530D5AF" w14:textId="77777777" w:rsidR="003B1D71" w:rsidRDefault="003B1D71" w:rsidP="00650219">
                                <w:pPr>
                                  <w:pStyle w:val="commandlinetext"/>
                                </w:pPr>
                                <w:r>
                                  <w:t xml:space="preserve"> Record "HEAD" data for all model output times or just one? [a/o]: </w:t>
                                </w:r>
                                <w:r w:rsidRPr="003B1D71">
                                  <w:rPr>
                                    <w:b/>
                                    <w:bCs/>
                                    <w:i/>
                                    <w:iCs/>
                                  </w:rPr>
                                  <w:t>a</w:t>
                                </w:r>
                              </w:p>
                              <w:p w14:paraId="7D826A38" w14:textId="77777777" w:rsidR="003B1D71" w:rsidRDefault="003B1D71" w:rsidP="00650219">
                                <w:pPr>
                                  <w:pStyle w:val="commandlinetext"/>
                                </w:pPr>
                                <w:r>
                                  <w:t xml:space="preserve"> - pre-reading file model.hds...</w:t>
                                </w:r>
                              </w:p>
                              <w:p w14:paraId="0F31E9C5" w14:textId="77777777" w:rsidR="003B1D71" w:rsidRDefault="003B1D71" w:rsidP="00650219">
                                <w:pPr>
                                  <w:pStyle w:val="commandlinetext"/>
                                </w:pPr>
                                <w:r>
                                  <w:t xml:space="preserve"> - reading file model.hds...</w:t>
                                </w:r>
                              </w:p>
                              <w:p w14:paraId="08E1F520" w14:textId="77777777" w:rsidR="003B1D71" w:rsidRDefault="003B1D71" w:rsidP="00650219">
                                <w:pPr>
                                  <w:pStyle w:val="commandlinetext"/>
                                </w:pPr>
                                <w:r>
                                  <w:t xml:space="preserve"> - file model.hds read ok.</w:t>
                                </w:r>
                              </w:p>
                              <w:p w14:paraId="5F8575D5" w14:textId="77777777" w:rsidR="003B1D71" w:rsidRDefault="003B1D71" w:rsidP="00650219">
                                <w:pPr>
                                  <w:pStyle w:val="commandlinetext"/>
                                </w:pPr>
                                <w:r>
                                  <w:t xml:space="preserve"> - writing file heads.csv...</w:t>
                                </w:r>
                              </w:p>
                              <w:p w14:paraId="15DDBC64" w14:textId="1E0668D6" w:rsidR="003B1D71" w:rsidRPr="00035CBA" w:rsidRDefault="003B1D71" w:rsidP="00650219">
                                <w:pPr>
                                  <w:pStyle w:val="commandlinetext"/>
                                </w:pPr>
                                <w:r>
                                  <w:t xml:space="preserve"> - file heads.csv written ok.</w:t>
                                </w:r>
                              </w:p>
                            </w:txbxContent>
                          </wps:txbx>
                          <wps:bodyPr rot="0" vert="horz" wrap="square" lIns="91440" tIns="45720" rIns="91440" bIns="45720" anchor="t" anchorCtr="0">
                            <a:spAutoFit/>
                          </wps:bodyPr>
                        </wps:wsp>
                      </a:graphicData>
                    </a:graphic>
                  </wp:inline>
                </w:drawing>
              </mc:Choice>
              <mc:Fallback>
                <w:pict>
                  <v:shape w14:anchorId="3E086329" id="_x0000_s1045" type="#_x0000_t202" style="width:481.9pt;height:4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" fillcolor="#f2f2f2 [3052]">
                    <v:textbox style="mso-fit-shape-to-text:t">
                      <w:txbxContent>
                        <w:p w14:paraId="49FDBAF5" w14:textId="77777777" w:rsidR="003B1D71" w:rsidRDefault="003B1D71" w:rsidP="00650219">
                          <w:pPr>
                            <w:pStyle w:val="commandlinetext"/>
                          </w:pPr>
                          <w:r>
                            <w:t>Program MF6DEP2CSV records MODFLOW6-calculated system states in CSV format.</w:t>
                          </w:r>
                        </w:p>
                        <w:p w14:paraId="25FA12CF" w14:textId="77777777" w:rsidR="003B1D71" w:rsidRDefault="003B1D71" w:rsidP="00650219">
                          <w:pPr>
                            <w:pStyle w:val="commandlinetext"/>
                          </w:pPr>
                        </w:p>
                        <w:p w14:paraId="05B065D2" w14:textId="77777777" w:rsidR="003B1D71" w:rsidRDefault="003B1D71" w:rsidP="00650219">
                          <w:pPr>
                            <w:pStyle w:val="commandlinetext"/>
                          </w:pPr>
                          <w:r>
                            <w:t xml:space="preserve"> Enter name of MODFLOW6 binary grid file: </w:t>
                          </w:r>
                          <w:r w:rsidRPr="003B1D71">
                            <w:rPr>
                              <w:b/>
                              <w:bCs/>
                              <w:i/>
                              <w:iCs/>
                            </w:rPr>
                            <w:t>model.disv.grb</w:t>
                          </w:r>
                        </w:p>
                        <w:p w14:paraId="5B3EDBDD" w14:textId="77777777" w:rsidR="003B1D71" w:rsidRDefault="003B1D71" w:rsidP="00650219">
                          <w:pPr>
                            <w:pStyle w:val="commandlinetext"/>
                          </w:pPr>
                          <w:r>
                            <w:t xml:space="preserve"> - file model.disv.grb read ok.</w:t>
                          </w:r>
                        </w:p>
                        <w:p w14:paraId="15859E6E" w14:textId="77777777" w:rsidR="003B1D71" w:rsidRDefault="003B1D71" w:rsidP="00650219">
                          <w:pPr>
                            <w:pStyle w:val="commandlinetext"/>
                          </w:pPr>
                        </w:p>
                        <w:p w14:paraId="421BA014" w14:textId="77777777" w:rsidR="003B1D71" w:rsidRDefault="003B1D71" w:rsidP="00650219">
                          <w:pPr>
                            <w:pStyle w:val="commandlinetext"/>
                          </w:pPr>
                          <w:r>
                            <w:t xml:space="preserve"> Enter binary MF6-generated dependent variable file: </w:t>
                          </w:r>
                          <w:r w:rsidRPr="003B1D71">
                            <w:rPr>
                              <w:b/>
                              <w:bCs/>
                              <w:i/>
                              <w:iCs/>
                            </w:rPr>
                            <w:t>model.hds</w:t>
                          </w:r>
                        </w:p>
                        <w:p w14:paraId="38D8E8FF" w14:textId="77777777" w:rsidR="003B1D71" w:rsidRDefault="003B1D71" w:rsidP="00650219">
                          <w:pPr>
                            <w:pStyle w:val="commandlinetext"/>
                          </w:pPr>
                        </w:p>
                        <w:p w14:paraId="746F4E48" w14:textId="77777777" w:rsidR="003B1D71" w:rsidRDefault="003B1D71" w:rsidP="00650219">
                          <w:pPr>
                            <w:pStyle w:val="commandlinetext"/>
                          </w:pPr>
                          <w:r>
                            <w:t xml:space="preserve"> Enter name for CSV output file: </w:t>
                          </w:r>
                          <w:r w:rsidRPr="003B1D71">
                            <w:rPr>
                              <w:b/>
                              <w:bCs/>
                              <w:i/>
                              <w:iCs/>
                            </w:rPr>
                            <w:t>heads.csv</w:t>
                          </w:r>
                        </w:p>
                        <w:p w14:paraId="6D1B2394" w14:textId="77777777" w:rsidR="003B1D71" w:rsidRDefault="003B1D71" w:rsidP="00650219">
                          <w:pPr>
                            <w:pStyle w:val="commandlinetext"/>
                          </w:pPr>
                          <w:r>
                            <w:t xml:space="preserve"> Record "HEAD" data for all model layers or just one? [a/o]: </w:t>
                          </w:r>
                          <w:r w:rsidRPr="003B1D71">
                            <w:rPr>
                              <w:b/>
                              <w:bCs/>
                              <w:i/>
                              <w:iCs/>
                            </w:rPr>
                            <w:t>a</w:t>
                          </w:r>
                        </w:p>
                        <w:p w14:paraId="4530D5AF" w14:textId="77777777" w:rsidR="003B1D71" w:rsidRDefault="003B1D71" w:rsidP="00650219">
                          <w:pPr>
                            <w:pStyle w:val="commandlinetext"/>
                          </w:pPr>
                          <w:r>
                            <w:t xml:space="preserve"> Record "HEAD" data for all model output times or just one? [a/o]: </w:t>
                          </w:r>
                          <w:r w:rsidRPr="003B1D71">
                            <w:rPr>
                              <w:b/>
                              <w:bCs/>
                              <w:i/>
                              <w:iCs/>
                            </w:rPr>
                            <w:t>a</w:t>
                          </w:r>
                        </w:p>
                        <w:p w14:paraId="7D826A38" w14:textId="77777777" w:rsidR="003B1D71" w:rsidRDefault="003B1D71" w:rsidP="00650219">
                          <w:pPr>
                            <w:pStyle w:val="commandlinetext"/>
                          </w:pPr>
                          <w:r>
                            <w:t xml:space="preserve"> - pre-reading file model.hds...</w:t>
                          </w:r>
                        </w:p>
                        <w:p w14:paraId="0F31E9C5" w14:textId="77777777" w:rsidR="003B1D71" w:rsidRDefault="003B1D71" w:rsidP="00650219">
                          <w:pPr>
                            <w:pStyle w:val="commandlinetext"/>
                          </w:pPr>
                          <w:r>
                            <w:t xml:space="preserve"> - reading file model.hds...</w:t>
                          </w:r>
                        </w:p>
                        <w:p w14:paraId="08E1F520" w14:textId="77777777" w:rsidR="003B1D71" w:rsidRDefault="003B1D71" w:rsidP="00650219">
                          <w:pPr>
                            <w:pStyle w:val="commandlinetext"/>
                          </w:pPr>
                          <w:r>
                            <w:t xml:space="preserve"> - file model.hds read ok.</w:t>
                          </w:r>
                        </w:p>
                        <w:p w14:paraId="5F8575D5" w14:textId="77777777" w:rsidR="003B1D71" w:rsidRDefault="003B1D71" w:rsidP="00650219">
                          <w:pPr>
                            <w:pStyle w:val="commandlinetext"/>
                          </w:pPr>
                          <w:r>
                            <w:t xml:space="preserve"> - writing file heads.csv...</w:t>
                          </w:r>
                        </w:p>
                        <w:p w14:paraId="15DDBC64" w14:textId="1E0668D6" w:rsidR="003B1D71" w:rsidRPr="00035CBA" w:rsidRDefault="003B1D71" w:rsidP="00650219">
                          <w:pPr>
                            <w:pStyle w:val="commandlinetext"/>
                          </w:pPr>
                          <w:r>
                            <w:t xml:space="preserve"> - file heads.csv written ok.</w:t>
                          </w:r>
                        </w:p>
                      </w:txbxContent>
                    </v:textbox>
                    <w10:anchorlock/>
                  </v:shape>
                </w:pict>
              </mc:Fallback>
            </mc:AlternateContent>
          </w:r>
        </w:p>
        <w:p w14:paraId="47091872" w14:textId="0E8AEE6D" w:rsidR="00650219" w:rsidRDefault="00650219" w:rsidP="00650219">
          <w:pPr>
            <w:pStyle w:val="steps"/>
          </w:pPr>
          <w:r>
            <w:t xml:space="preserve">Check your working folder. You should see a new </w:t>
          </w:r>
          <w:r w:rsidRPr="003B1D71">
            <w:rPr>
              <w:i/>
              <w:iCs/>
            </w:rPr>
            <w:t>heads.csv</w:t>
          </w:r>
          <w:r>
            <w:t xml:space="preserve"> file</w:t>
          </w:r>
          <w:r w:rsidR="00CC21F5">
            <w:t>.</w:t>
          </w:r>
          <w:r w:rsidR="005836D2">
            <w:t xml:space="preserve"> If you open this file with EXCEL you should see that the</w:t>
          </w:r>
          <w:r w:rsidR="00D62DFF">
            <w:t xml:space="preserve"> first five columns </w:t>
          </w:r>
          <w:r w:rsidR="005836D2">
            <w:t>record</w:t>
          </w:r>
          <w:r w:rsidR="00D62DFF">
            <w:t xml:space="preserve"> cell coordinates, </w:t>
          </w:r>
          <w:r w:rsidR="005E4B2C">
            <w:t>layer</w:t>
          </w:r>
          <w:r w:rsidR="005836D2">
            <w:t xml:space="preserve"> numbers</w:t>
          </w:r>
          <w:r w:rsidR="005E4B2C">
            <w:t>,</w:t>
          </w:r>
          <w:r w:rsidR="00D62DFF">
            <w:t xml:space="preserve"> and cell number</w:t>
          </w:r>
          <w:r w:rsidR="005836D2">
            <w:t>s</w:t>
          </w:r>
          <w:r w:rsidR="00D62DFF">
            <w:t>. The remaining columns contain simulated head</w:t>
          </w:r>
          <w:r w:rsidR="005836D2">
            <w:t>s</w:t>
          </w:r>
          <w:r w:rsidR="00D62DFF">
            <w:t xml:space="preserve"> for </w:t>
          </w:r>
          <w:r w:rsidR="005836D2">
            <w:t xml:space="preserve">all </w:t>
          </w:r>
          <w:r w:rsidR="00D62DFF">
            <w:t>model cell</w:t>
          </w:r>
          <w:r w:rsidR="005836D2">
            <w:t>s</w:t>
          </w:r>
          <w:r w:rsidR="00D62DFF">
            <w:t xml:space="preserve"> at each time-step. </w:t>
          </w:r>
          <w:r w:rsidR="005836D2">
            <w:t>C</w:t>
          </w:r>
          <w:r w:rsidR="00D62DFF">
            <w:t>olumn headers are</w:t>
          </w:r>
          <w:r w:rsidR="005836D2">
            <w:t xml:space="preserve"> comprised of</w:t>
          </w:r>
          <w:r w:rsidR="00D62DFF">
            <w:t xml:space="preserve"> the time (in days) at which that timestep occurs. You will note </w:t>
          </w:r>
          <w:r w:rsidR="00D62DFF">
            <w:lastRenderedPageBreak/>
            <w:t>that</w:t>
          </w:r>
          <w:r w:rsidR="00CC21F5">
            <w:t>,</w:t>
          </w:r>
          <w:r w:rsidR="00D62DFF">
            <w:t xml:space="preserve"> </w:t>
          </w:r>
          <w:r w:rsidR="00CC21F5">
            <w:t xml:space="preserve">in this case, heads were recorded </w:t>
          </w:r>
          <w:r w:rsidR="005836D2">
            <w:t xml:space="preserve">at </w:t>
          </w:r>
          <w:r w:rsidR="00CC21F5">
            <w:t xml:space="preserve">the end </w:t>
          </w:r>
          <w:r w:rsidR="005836D2">
            <w:t xml:space="preserve">simulation </w:t>
          </w:r>
          <w:r w:rsidR="00CC21F5">
            <w:t>day 0 and</w:t>
          </w:r>
          <w:r w:rsidR="005836D2">
            <w:t xml:space="preserve"> at the end of simulation</w:t>
          </w:r>
          <w:r w:rsidR="00CC21F5">
            <w:t xml:space="preserve"> day 3652</w:t>
          </w:r>
          <w:r w:rsidR="00D62DFF">
            <w:t>.</w:t>
          </w:r>
        </w:p>
        <w:p w14:paraId="1806A807" w14:textId="29BE424B" w:rsidR="00D62DFF" w:rsidRDefault="00D62DFF" w:rsidP="00650219">
          <w:pPr>
            <w:pStyle w:val="steps"/>
          </w:pPr>
          <w:r>
            <w:t>This file can be quite useful for tasks other than displaying</w:t>
          </w:r>
          <w:r w:rsidR="005836D2">
            <w:t xml:space="preserve"> model-generated quantities in two and three dimensions</w:t>
          </w:r>
          <w:r>
            <w:t>. It is quite simple to calculate drawdown between specific time-steps</w:t>
          </w:r>
          <w:r w:rsidR="005836D2">
            <w:t>,</w:t>
          </w:r>
          <w:r>
            <w:t xml:space="preserve"> or</w:t>
          </w:r>
          <w:r w:rsidR="005836D2">
            <w:t xml:space="preserve"> to formulate and display more complex functions of model </w:t>
          </w:r>
          <w:r w:rsidR="00E75559">
            <w:t>outputs.</w:t>
          </w:r>
          <w:r>
            <w:t xml:space="preserve"> However, let us not get distracted </w:t>
          </w:r>
          <w:r w:rsidR="005836D2">
            <w:t xml:space="preserve">by </w:t>
          </w:r>
          <w:r>
            <w:t>the</w:t>
          </w:r>
          <w:r w:rsidR="005836D2">
            <w:t>se</w:t>
          </w:r>
          <w:r>
            <w:t xml:space="preserve"> possibilities</w:t>
          </w:r>
          <w:r w:rsidR="005836D2">
            <w:t>, so that we can return to the immediate task of</w:t>
          </w:r>
          <w:r>
            <w:t xml:space="preserve"> displaying </w:t>
          </w:r>
          <w:r w:rsidR="005836D2">
            <w:t xml:space="preserve">model </w:t>
          </w:r>
          <w:r>
            <w:t>results in PARAVIEW.</w:t>
          </w:r>
        </w:p>
        <w:p w14:paraId="676615AC" w14:textId="0301FB96" w:rsidR="00D62DFF" w:rsidRDefault="00D62DFF" w:rsidP="00650219">
          <w:pPr>
            <w:pStyle w:val="steps"/>
          </w:pPr>
          <w:r>
            <w:t xml:space="preserve">We still need to </w:t>
          </w:r>
          <w:r w:rsidR="005836D2">
            <w:t xml:space="preserve">transfer </w:t>
          </w:r>
          <w:r>
            <w:t>data</w:t>
          </w:r>
          <w:r w:rsidR="005836D2">
            <w:t xml:space="preserve"> that is recorded in this</w:t>
          </w:r>
          <w:r>
            <w:t xml:space="preserve"> CSV file </w:t>
          </w:r>
          <w:r w:rsidR="00E75559">
            <w:t>t</w:t>
          </w:r>
          <w:r>
            <w:t>o a VTK</w:t>
          </w:r>
          <w:r w:rsidR="005836D2">
            <w:t xml:space="preserve"> file so that it can be imported into a visualization package such as PARAVIEW</w:t>
          </w:r>
          <w:r>
            <w:t>. Fortunately, this is very easy.</w:t>
          </w:r>
        </w:p>
        <w:p w14:paraId="2353C49F" w14:textId="6A6FAE83" w:rsidR="00D62DFF" w:rsidRDefault="00D62DFF" w:rsidP="00650219">
          <w:pPr>
            <w:pStyle w:val="steps"/>
          </w:pPr>
          <w:r>
            <w:t>Type “mf62vtk2”</w:t>
          </w:r>
          <w:r w:rsidR="005836D2">
            <w:t xml:space="preserve"> at a command line prompt, open to your working folder. Then</w:t>
          </w:r>
          <w:r>
            <w:t xml:space="preserve"> press &lt;enter&gt;.</w:t>
          </w:r>
        </w:p>
        <w:p w14:paraId="2DBCB0EE" w14:textId="254AD5D5" w:rsidR="00D62DFF" w:rsidRDefault="00D62DFF" w:rsidP="00650219">
          <w:pPr>
            <w:pStyle w:val="steps"/>
          </w:pPr>
          <w:r>
            <w:t xml:space="preserve">Provide the name of the binary grid file </w:t>
          </w:r>
          <w:r w:rsidRPr="003B1D71">
            <w:rPr>
              <w:i/>
              <w:iCs/>
            </w:rPr>
            <w:t>model.disv.grb</w:t>
          </w:r>
          <w:r>
            <w:t xml:space="preserve"> and press &lt;enter&gt;.</w:t>
          </w:r>
        </w:p>
        <w:p w14:paraId="0EDD63C2" w14:textId="10AD4EA0" w:rsidR="00D62DFF" w:rsidRDefault="00074D9B" w:rsidP="00D62DFF">
          <w:pPr>
            <w:pStyle w:val="steps"/>
          </w:pPr>
          <w:r>
            <w:t>Provide</w:t>
          </w:r>
          <w:r w:rsidR="00D62DFF">
            <w:t xml:space="preserve"> the name of the CSV file</w:t>
          </w:r>
          <w:r w:rsidR="005836D2">
            <w:t xml:space="preserve"> that</w:t>
          </w:r>
          <w:r w:rsidR="00D62DFF">
            <w:t xml:space="preserve"> we</w:t>
          </w:r>
          <w:r w:rsidR="005836D2">
            <w:t xml:space="preserve"> have</w:t>
          </w:r>
          <w:r w:rsidR="00D62DFF">
            <w:t xml:space="preserve"> just created </w:t>
          </w:r>
          <w:r w:rsidR="005836D2">
            <w:t xml:space="preserve">(i.e. </w:t>
          </w:r>
          <w:r w:rsidR="00D62DFF" w:rsidRPr="003B1D71">
            <w:rPr>
              <w:i/>
              <w:iCs/>
            </w:rPr>
            <w:t>heads.csv</w:t>
          </w:r>
          <w:r w:rsidR="005836D2">
            <w:t>)</w:t>
          </w:r>
          <w:r w:rsidR="00D62DFF">
            <w:t xml:space="preserve"> and</w:t>
          </w:r>
          <w:r w:rsidR="005836D2">
            <w:t xml:space="preserve"> then</w:t>
          </w:r>
          <w:r w:rsidR="00D62DFF">
            <w:t xml:space="preserve"> press &lt;enter&gt;. </w:t>
          </w:r>
        </w:p>
        <w:p w14:paraId="3F1F22F9" w14:textId="6D66564C" w:rsidR="00D62DFF" w:rsidRDefault="00D62DFF" w:rsidP="00D62DFF">
          <w:pPr>
            <w:pStyle w:val="steps"/>
          </w:pPr>
          <w:r>
            <w:t>And there we have it. All done. You should see</w:t>
          </w:r>
          <w:r w:rsidR="00074D9B">
            <w:t xml:space="preserve"> something like</w:t>
          </w:r>
          <w:r>
            <w:t xml:space="preserve"> the following</w:t>
          </w:r>
          <w:r w:rsidR="005836D2">
            <w:t xml:space="preserve"> on your screen</w:t>
          </w:r>
          <w:r w:rsidR="00074D9B">
            <w:t>:</w:t>
          </w:r>
        </w:p>
        <w:p w14:paraId="280524A7" w14:textId="25583570" w:rsidR="00074D9B" w:rsidRDefault="00074D9B" w:rsidP="00074D9B">
          <w:pPr>
            <w:pStyle w:val="steps"/>
            <w:numPr>
              <w:ilvl w:val="0"/>
              <w:numId w:val="0"/>
            </w:numPr>
            <w:ind w:left="360" w:hanging="360"/>
          </w:pPr>
          <w:r w:rsidRPr="001913AA">
            <w:rPr>
              <w:noProof/>
            </w:rPr>
            <mc:AlternateContent>
              <mc:Choice Requires="wps">
                <w:drawing>
                  <wp:inline distT="0" distB="0" distL="0" distR="0" wp14:anchorId="4406D7B0" wp14:editId="558D5826">
                    <wp:extent cx="6120000" cy="5998845"/>
                    <wp:effectExtent l="0" t="0" r="14605" b="2730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5998845"/>
                            </a:xfrm>
                            <a:prstGeom prst="rect">
                              <a:avLst/>
                            </a:prstGeom>
                            <a:solidFill>
                              <a:schemeClr val="bg1">
                                <a:lumMod val="95000"/>
                              </a:schemeClr>
                            </a:solidFill>
                            <a:ln w="9525">
                              <a:solidFill>
                                <a:srgbClr val="000000"/>
                              </a:solidFill>
                              <a:miter lim="800000"/>
                              <a:headEnd/>
                              <a:tailEnd/>
                            </a:ln>
                          </wps:spPr>
                          <wps:txbx>
                            <w:txbxContent>
                              <w:p w14:paraId="0F886715" w14:textId="77777777" w:rsidR="003B1D71" w:rsidRDefault="003B1D71" w:rsidP="00074D9B">
                                <w:pPr>
                                  <w:pStyle w:val="commandlinetext"/>
                                </w:pPr>
                                <w:r>
                                  <w:t>Program MF62VTK2 writes a "legacy" VTK file based on a MODFLOW6 binary grid</w:t>
                                </w:r>
                              </w:p>
                              <w:p w14:paraId="7EE7564F" w14:textId="781B8E21" w:rsidR="003B1D71" w:rsidRDefault="003B1D71" w:rsidP="00074D9B">
                                <w:pPr>
                                  <w:pStyle w:val="commandlinetext"/>
                                </w:pPr>
                                <w:r>
                                  <w:t xml:space="preserve">  output file and an MF6DEP2CSV-written CSV file.</w:t>
                                </w:r>
                              </w:p>
                              <w:p w14:paraId="0BE7120F" w14:textId="77777777" w:rsidR="003B1D71" w:rsidRDefault="003B1D71" w:rsidP="00074D9B">
                                <w:pPr>
                                  <w:pStyle w:val="commandlinetext"/>
                                </w:pPr>
                              </w:p>
                              <w:p w14:paraId="3AAC7894" w14:textId="77777777" w:rsidR="003B1D71" w:rsidRDefault="003B1D71" w:rsidP="00074D9B">
                                <w:pPr>
                                  <w:pStyle w:val="commandlinetext"/>
                                </w:pPr>
                                <w:r>
                                  <w:t xml:space="preserve"> Enter name of MODFLOW6 binary grid file: </w:t>
                                </w:r>
                                <w:r w:rsidRPr="003B1D71">
                                  <w:rPr>
                                    <w:b/>
                                    <w:bCs/>
                                    <w:i/>
                                    <w:iCs/>
                                  </w:rPr>
                                  <w:t>model.disv.grb</w:t>
                                </w:r>
                              </w:p>
                              <w:p w14:paraId="059AA946" w14:textId="77777777" w:rsidR="003B1D71" w:rsidRDefault="003B1D71" w:rsidP="00074D9B">
                                <w:pPr>
                                  <w:pStyle w:val="commandlinetext"/>
                                </w:pPr>
                                <w:r>
                                  <w:t xml:space="preserve"> - file model.disv.grb read ok.</w:t>
                                </w:r>
                              </w:p>
                              <w:p w14:paraId="195C9E4D" w14:textId="77777777" w:rsidR="003B1D71" w:rsidRDefault="003B1D71" w:rsidP="00074D9B">
                                <w:pPr>
                                  <w:pStyle w:val="commandlinetext"/>
                                </w:pPr>
                              </w:p>
                              <w:p w14:paraId="1131A879" w14:textId="77777777" w:rsidR="003B1D71" w:rsidRDefault="003B1D71" w:rsidP="00074D9B">
                                <w:pPr>
                                  <w:pStyle w:val="commandlinetext"/>
                                </w:pPr>
                                <w:r>
                                  <w:t xml:space="preserve"> Enter name of MF6DEP2CSV-produced CSV file to read: </w:t>
                                </w:r>
                                <w:r w:rsidRPr="003B1D71">
                                  <w:rPr>
                                    <w:b/>
                                    <w:bCs/>
                                    <w:i/>
                                    <w:iCs/>
                                  </w:rPr>
                                  <w:t>heads.csv</w:t>
                                </w:r>
                              </w:p>
                              <w:p w14:paraId="3918DBC9" w14:textId="77777777" w:rsidR="003B1D71" w:rsidRDefault="003B1D71" w:rsidP="00074D9B">
                                <w:pPr>
                                  <w:pStyle w:val="commandlinetext"/>
                                </w:pPr>
                              </w:p>
                              <w:p w14:paraId="09B47FD8" w14:textId="77777777" w:rsidR="003B1D71" w:rsidRDefault="003B1D71" w:rsidP="00074D9B">
                                <w:pPr>
                                  <w:pStyle w:val="commandlinetext"/>
                                </w:pPr>
                                <w:r>
                                  <w:t xml:space="preserve"> Enter name for VTK output file: </w:t>
                                </w:r>
                                <w:r w:rsidRPr="003B1D71">
                                  <w:rPr>
                                    <w:b/>
                                    <w:bCs/>
                                    <w:i/>
                                    <w:iCs/>
                                  </w:rPr>
                                  <w:t>model3.vtk</w:t>
                                </w:r>
                              </w:p>
                              <w:p w14:paraId="6C99426E" w14:textId="77777777" w:rsidR="003B1D71" w:rsidRDefault="003B1D71" w:rsidP="00074D9B">
                                <w:pPr>
                                  <w:pStyle w:val="commandlinetext"/>
                                </w:pPr>
                                <w:r>
                                  <w:t xml:space="preserve"> - reading file heads.csv...</w:t>
                                </w:r>
                              </w:p>
                              <w:p w14:paraId="4E96624F" w14:textId="77777777" w:rsidR="003B1D71" w:rsidRDefault="003B1D71" w:rsidP="00074D9B">
                                <w:pPr>
                                  <w:pStyle w:val="commandlinetext"/>
                                </w:pPr>
                                <w:r>
                                  <w:t xml:space="preserve"> - file heads.csv read ok.</w:t>
                                </w:r>
                              </w:p>
                              <w:p w14:paraId="3A14C3AD" w14:textId="7A463D59" w:rsidR="003B1D71" w:rsidRPr="00035CBA" w:rsidRDefault="003B1D71" w:rsidP="00074D9B">
                                <w:pPr>
                                  <w:pStyle w:val="commandlinetext"/>
                                </w:pPr>
                                <w:r>
                                  <w:t xml:space="preserve"> - file model3.vtk written ok.</w:t>
                                </w:r>
                              </w:p>
                            </w:txbxContent>
                          </wps:txbx>
                          <wps:bodyPr rot="0" vert="horz" wrap="square" lIns="91440" tIns="45720" rIns="91440" bIns="45720" anchor="t" anchorCtr="0">
                            <a:spAutoFit/>
                          </wps:bodyPr>
                        </wps:wsp>
                      </a:graphicData>
                    </a:graphic>
                  </wp:inline>
                </w:drawing>
              </mc:Choice>
              <mc:Fallback>
                <w:pict>
                  <v:shape w14:anchorId="4406D7B0" id="_x0000_s1046" type="#_x0000_t202" style="width:481.9pt;height:4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" fillcolor="#f2f2f2 [3052]">
                    <v:textbox style="mso-fit-shape-to-text:t">
                      <w:txbxContent>
                        <w:p w14:paraId="0F886715" w14:textId="77777777" w:rsidR="003B1D71" w:rsidRDefault="003B1D71" w:rsidP="00074D9B">
                          <w:pPr>
                            <w:pStyle w:val="commandlinetext"/>
                          </w:pPr>
                          <w:r>
                            <w:t>Program MF62VTK2 writes a "legacy" VTK file based on a MODFLOW6 binary grid</w:t>
                          </w:r>
                        </w:p>
                        <w:p w14:paraId="7EE7564F" w14:textId="781B8E21" w:rsidR="003B1D71" w:rsidRDefault="003B1D71" w:rsidP="00074D9B">
                          <w:pPr>
                            <w:pStyle w:val="commandlinetext"/>
                          </w:pPr>
                          <w:r>
                            <w:t xml:space="preserve">  output file and an MF6DEP2CSV-written CSV file.</w:t>
                          </w:r>
                        </w:p>
                        <w:p w14:paraId="0BE7120F" w14:textId="77777777" w:rsidR="003B1D71" w:rsidRDefault="003B1D71" w:rsidP="00074D9B">
                          <w:pPr>
                            <w:pStyle w:val="commandlinetext"/>
                          </w:pPr>
                        </w:p>
                        <w:p w14:paraId="3AAC7894" w14:textId="77777777" w:rsidR="003B1D71" w:rsidRDefault="003B1D71" w:rsidP="00074D9B">
                          <w:pPr>
                            <w:pStyle w:val="commandlinetext"/>
                          </w:pPr>
                          <w:r>
                            <w:t xml:space="preserve"> Enter name of MODFLOW6 binary grid file: </w:t>
                          </w:r>
                          <w:r w:rsidRPr="003B1D71">
                            <w:rPr>
                              <w:b/>
                              <w:bCs/>
                              <w:i/>
                              <w:iCs/>
                            </w:rPr>
                            <w:t>model.disv.grb</w:t>
                          </w:r>
                        </w:p>
                        <w:p w14:paraId="059AA946" w14:textId="77777777" w:rsidR="003B1D71" w:rsidRDefault="003B1D71" w:rsidP="00074D9B">
                          <w:pPr>
                            <w:pStyle w:val="commandlinetext"/>
                          </w:pPr>
                          <w:r>
                            <w:t xml:space="preserve"> - file model.disv.grb read ok.</w:t>
                          </w:r>
                        </w:p>
                        <w:p w14:paraId="195C9E4D" w14:textId="77777777" w:rsidR="003B1D71" w:rsidRDefault="003B1D71" w:rsidP="00074D9B">
                          <w:pPr>
                            <w:pStyle w:val="commandlinetext"/>
                          </w:pPr>
                        </w:p>
                        <w:p w14:paraId="1131A879" w14:textId="77777777" w:rsidR="003B1D71" w:rsidRDefault="003B1D71" w:rsidP="00074D9B">
                          <w:pPr>
                            <w:pStyle w:val="commandlinetext"/>
                          </w:pPr>
                          <w:r>
                            <w:t xml:space="preserve"> Enter name of MF6DEP2CSV-produced CSV file to read: </w:t>
                          </w:r>
                          <w:r w:rsidRPr="003B1D71">
                            <w:rPr>
                              <w:b/>
                              <w:bCs/>
                              <w:i/>
                              <w:iCs/>
                            </w:rPr>
                            <w:t>heads.csv</w:t>
                          </w:r>
                        </w:p>
                        <w:p w14:paraId="3918DBC9" w14:textId="77777777" w:rsidR="003B1D71" w:rsidRDefault="003B1D71" w:rsidP="00074D9B">
                          <w:pPr>
                            <w:pStyle w:val="commandlinetext"/>
                          </w:pPr>
                        </w:p>
                        <w:p w14:paraId="09B47FD8" w14:textId="77777777" w:rsidR="003B1D71" w:rsidRDefault="003B1D71" w:rsidP="00074D9B">
                          <w:pPr>
                            <w:pStyle w:val="commandlinetext"/>
                          </w:pPr>
                          <w:r>
                            <w:t xml:space="preserve"> Enter name for VTK output file: </w:t>
                          </w:r>
                          <w:r w:rsidRPr="003B1D71">
                            <w:rPr>
                              <w:b/>
                              <w:bCs/>
                              <w:i/>
                              <w:iCs/>
                            </w:rPr>
                            <w:t>model3.vtk</w:t>
                          </w:r>
                        </w:p>
                        <w:p w14:paraId="6C99426E" w14:textId="77777777" w:rsidR="003B1D71" w:rsidRDefault="003B1D71" w:rsidP="00074D9B">
                          <w:pPr>
                            <w:pStyle w:val="commandlinetext"/>
                          </w:pPr>
                          <w:r>
                            <w:t xml:space="preserve"> - reading file heads.csv...</w:t>
                          </w:r>
                        </w:p>
                        <w:p w14:paraId="4E96624F" w14:textId="77777777" w:rsidR="003B1D71" w:rsidRDefault="003B1D71" w:rsidP="00074D9B">
                          <w:pPr>
                            <w:pStyle w:val="commandlinetext"/>
                          </w:pPr>
                          <w:r>
                            <w:t xml:space="preserve"> - file heads.csv read ok.</w:t>
                          </w:r>
                        </w:p>
                        <w:p w14:paraId="3A14C3AD" w14:textId="7A463D59" w:rsidR="003B1D71" w:rsidRPr="00035CBA" w:rsidRDefault="003B1D71" w:rsidP="00074D9B">
                          <w:pPr>
                            <w:pStyle w:val="commandlinetext"/>
                          </w:pPr>
                          <w:r>
                            <w:t xml:space="preserve"> - file model3.vtk written ok.</w:t>
                          </w:r>
                        </w:p>
                      </w:txbxContent>
                    </v:textbox>
                    <w10:anchorlock/>
                  </v:shape>
                </w:pict>
              </mc:Fallback>
            </mc:AlternateContent>
          </w:r>
        </w:p>
        <w:p w14:paraId="4DC8D42D" w14:textId="32F4BF09" w:rsidR="00074D9B" w:rsidRDefault="00074D9B" w:rsidP="00D65D99">
          <w:pPr>
            <w:pStyle w:val="steps"/>
          </w:pPr>
          <w:r>
            <w:t xml:space="preserve">Open </w:t>
          </w:r>
          <w:r w:rsidRPr="003B1D71">
            <w:rPr>
              <w:i/>
              <w:iCs/>
            </w:rPr>
            <w:t>model3.vtk</w:t>
          </w:r>
          <w:r>
            <w:t xml:space="preserve"> in PARAVIEW. </w:t>
          </w:r>
          <w:r w:rsidR="00B77CBB" w:rsidRPr="00755563">
            <w:t>You will probably need to adjust the</w:t>
          </w:r>
          <w:r w:rsidR="00FA6AA8">
            <w:t xml:space="preserve"> vertical</w:t>
          </w:r>
          <w:r w:rsidR="00B77CBB" w:rsidRPr="00755563">
            <w:t xml:space="preserve"> scale to see much (we are using a Z factor of 10). However, now you </w:t>
          </w:r>
          <w:r w:rsidR="00FA6AA8">
            <w:t>can</w:t>
          </w:r>
          <w:r w:rsidR="00B77CBB" w:rsidRPr="00755563">
            <w:t xml:space="preserve"> display model </w:t>
          </w:r>
          <w:r w:rsidR="00FA6AA8">
            <w:t xml:space="preserve">calculated </w:t>
          </w:r>
          <w:r w:rsidR="00B77CBB">
            <w:t>heads</w:t>
          </w:r>
          <w:r w:rsidR="00FA6AA8">
            <w:t xml:space="preserve"> for all cells</w:t>
          </w:r>
          <w:r w:rsidR="00B77CBB" w:rsidRPr="00755563">
            <w:t xml:space="preserve"> </w:t>
          </w:r>
          <w:r w:rsidR="00B77CBB">
            <w:t>at each time step</w:t>
          </w:r>
          <w:r w:rsidR="00FA6AA8">
            <w:t>. You should see</w:t>
          </w:r>
          <w:r w:rsidR="00B77CBB" w:rsidRPr="00755563">
            <w:t xml:space="preserve"> something like </w:t>
          </w:r>
          <w:r w:rsidR="00B77CBB">
            <w:t xml:space="preserve">the following. </w:t>
          </w:r>
        </w:p>
        <w:p w14:paraId="24E2C6C3" w14:textId="77777777" w:rsidR="00341B72" w:rsidRDefault="00074D9B" w:rsidP="00341B72">
          <w:pPr>
            <w:pStyle w:val="steps"/>
            <w:keepNext/>
            <w:numPr>
              <w:ilvl w:val="0"/>
              <w:numId w:val="0"/>
            </w:numPr>
            <w:ind w:left="360" w:hanging="360"/>
          </w:pPr>
          <w:r>
            <w:rPr>
              <w:noProof/>
            </w:rPr>
            <w:drawing>
              <wp:inline distT="0" distB="0" distL="0" distR="0" wp14:anchorId="096F10BE" wp14:editId="34F94322">
                <wp:extent cx="5912097" cy="29520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2823"/>
                        <a:stretch/>
                      </pic:blipFill>
                      <pic:spPr bwMode="auto">
                        <a:xfrm>
                          <a:off x="0" y="0"/>
                          <a:ext cx="5912097" cy="2952000"/>
                        </a:xfrm>
                        <a:prstGeom prst="rect">
                          <a:avLst/>
                        </a:prstGeom>
                        <a:ln>
                          <a:noFill/>
                        </a:ln>
                        <a:extLst>
                          <a:ext uri="{53640926-AAD7-44D8-BBD7-CCE9431645EC}">
                            <a14:shadowObscured xmlns:a14="http://schemas.microsoft.com/office/drawing/2010/main"/>
                          </a:ext>
                        </a:extLst>
                      </pic:spPr>
                    </pic:pic>
                  </a:graphicData>
                </a:graphic>
              </wp:inline>
            </w:drawing>
          </w:r>
        </w:p>
        <w:p w14:paraId="16A6F4CC" w14:textId="4B5A291C" w:rsidR="00074D9B" w:rsidRDefault="00341B72" w:rsidP="00341B72">
          <w:pPr>
            <w:pStyle w:val="Caption"/>
          </w:pPr>
          <w:r>
            <w:t xml:space="preserve">Figure </w:t>
          </w:r>
          <w:r>
            <w:fldChar w:fldCharType="begin"/>
          </w:r>
          <w:r>
            <w:instrText xml:space="preserve"> SEQ Figure \* ARABIC </w:instrText>
          </w:r>
          <w:r>
            <w:fldChar w:fldCharType="separate"/>
          </w:r>
          <w:r w:rsidR="00693A83">
            <w:rPr>
              <w:noProof/>
            </w:rPr>
            <w:t>8</w:t>
          </w:r>
          <w:r>
            <w:fldChar w:fldCharType="end"/>
          </w:r>
          <w:r>
            <w:t xml:space="preserve"> Three-dimensional view of model grid and simulated hydraulic heads at time zero.</w:t>
          </w:r>
        </w:p>
        <w:p w14:paraId="1A9D9EE6" w14:textId="77777777" w:rsidR="00341B72" w:rsidRDefault="00074D9B" w:rsidP="009E0FBB">
          <w:pPr>
            <w:pStyle w:val="steps"/>
            <w:keepNext/>
            <w:numPr>
              <w:ilvl w:val="0"/>
              <w:numId w:val="0"/>
            </w:numPr>
          </w:pPr>
          <w:r>
            <w:rPr>
              <w:noProof/>
            </w:rPr>
            <w:lastRenderedPageBreak/>
            <w:drawing>
              <wp:inline distT="0" distB="0" distL="0" distR="0" wp14:anchorId="5E2C2169" wp14:editId="7F20C40C">
                <wp:extent cx="5932511" cy="2952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3054"/>
                        <a:stretch/>
                      </pic:blipFill>
                      <pic:spPr bwMode="auto">
                        <a:xfrm>
                          <a:off x="0" y="0"/>
                          <a:ext cx="5932511" cy="2952000"/>
                        </a:xfrm>
                        <a:prstGeom prst="rect">
                          <a:avLst/>
                        </a:prstGeom>
                        <a:ln>
                          <a:noFill/>
                        </a:ln>
                        <a:extLst>
                          <a:ext uri="{53640926-AAD7-44D8-BBD7-CCE9431645EC}">
                            <a14:shadowObscured xmlns:a14="http://schemas.microsoft.com/office/drawing/2010/main"/>
                          </a:ext>
                        </a:extLst>
                      </pic:spPr>
                    </pic:pic>
                  </a:graphicData>
                </a:graphic>
              </wp:inline>
            </w:drawing>
          </w:r>
        </w:p>
        <w:p w14:paraId="5C8A53E5" w14:textId="34CAA103" w:rsidR="00074D9B" w:rsidRDefault="00341B72" w:rsidP="00341B72">
          <w:pPr>
            <w:pStyle w:val="Caption"/>
          </w:pPr>
          <w:r>
            <w:t xml:space="preserve">Figure </w:t>
          </w:r>
          <w:r>
            <w:fldChar w:fldCharType="begin"/>
          </w:r>
          <w:r>
            <w:instrText xml:space="preserve"> SEQ Figure \* ARABIC </w:instrText>
          </w:r>
          <w:r>
            <w:fldChar w:fldCharType="separate"/>
          </w:r>
          <w:r w:rsidR="00693A83">
            <w:rPr>
              <w:noProof/>
            </w:rPr>
            <w:t>9</w:t>
          </w:r>
          <w:r>
            <w:fldChar w:fldCharType="end"/>
          </w:r>
          <w:r>
            <w:t xml:space="preserve"> </w:t>
          </w:r>
          <w:r w:rsidRPr="003C1E61">
            <w:t>Three-dimensional view of model grid and simulated hydraulic heads at time zer</w:t>
          </w:r>
          <w:r>
            <w:t>o. Layer 1 and layer 2 clipped along distinct planes.</w:t>
          </w:r>
        </w:p>
        <w:p w14:paraId="31189DDF" w14:textId="77777777" w:rsidR="00406609" w:rsidRDefault="00406609" w:rsidP="00331E86"/>
        <w:p w14:paraId="33A9BD5E" w14:textId="400C756E" w:rsidR="00406609" w:rsidRDefault="00B77CBB" w:rsidP="00331E86">
          <w:r>
            <w:t>Play around with PARAVIEW</w:t>
          </w:r>
          <w:r w:rsidR="00FA6AA8">
            <w:t>.</w:t>
          </w:r>
          <w:r>
            <w:t xml:space="preserve"> </w:t>
          </w:r>
          <w:r w:rsidR="00FA6AA8">
            <w:t xml:space="preserve">There </w:t>
          </w:r>
          <w:r>
            <w:t>are many stunning visualisations you can create. See the software documentation and tutorials for inspiration.</w:t>
          </w:r>
        </w:p>
        <w:p w14:paraId="5413986C" w14:textId="14C2DD5B" w:rsidR="00B77CBB" w:rsidRDefault="00B77CBB" w:rsidP="00331E86">
          <w:r>
            <w:t xml:space="preserve">All of the files generated during this tutorial are available in the </w:t>
          </w:r>
          <w:r w:rsidRPr="003B1D71">
            <w:rPr>
              <w:i/>
              <w:iCs/>
            </w:rPr>
            <w:t>t1</w:t>
          </w:r>
          <w:r>
            <w:t xml:space="preserve"> folder. </w:t>
          </w:r>
        </w:p>
        <w:p w14:paraId="1CB9F741" w14:textId="77777777" w:rsidR="00406609" w:rsidRDefault="00406609" w:rsidP="00331E86"/>
        <w:p w14:paraId="6B60A8BF" w14:textId="77777777" w:rsidR="00406609" w:rsidRDefault="00406609" w:rsidP="00331E86"/>
        <w:p w14:paraId="54CB7E11" w14:textId="128D8F00" w:rsidR="008521ED" w:rsidRDefault="008020D3" w:rsidP="00F1684B">
          <w:r>
            <w:br w:type="page"/>
          </w:r>
          <w:bookmarkEnd w:id="7"/>
        </w:p>
        <w:p w14:paraId="59608B7F" w14:textId="77777777" w:rsidR="009F32AB" w:rsidRDefault="00A433C1">
          <w:r w:rsidRPr="00804641">
            <w:rPr>
              <w:noProof/>
              <w:sz w:val="68"/>
              <w:szCs w:val="68"/>
              <w:lang w:eastAsia="en-AU"/>
            </w:rPr>
            <w:lastRenderedPageBreak/>
            <mc:AlternateContent>
              <mc:Choice Requires="wps">
                <w:drawing>
                  <wp:anchor distT="0" distB="0" distL="114300" distR="114300" simplePos="0" relativeHeight="251664384" behindDoc="0" locked="0" layoutInCell="1" allowOverlap="1" wp14:anchorId="0C7BEEEC" wp14:editId="09899513">
                    <wp:simplePos x="0" y="0"/>
                    <wp:positionH relativeFrom="column">
                      <wp:posOffset>-705224</wp:posOffset>
                    </wp:positionH>
                    <wp:positionV relativeFrom="paragraph">
                      <wp:posOffset>-985520</wp:posOffset>
                    </wp:positionV>
                    <wp:extent cx="7557247" cy="10782677"/>
                    <wp:effectExtent l="0" t="0" r="0" b="0"/>
                    <wp:wrapNone/>
                    <wp:docPr id="5" name="Rectangle 5"/>
                    <wp:cNvGraphicFramePr/>
                    <a:graphic xmlns:a="http://schemas.openxmlformats.org/drawingml/2006/main">
                      <a:graphicData uri="http://schemas.microsoft.com/office/word/2010/wordprocessingShape">
                        <wps:wsp>
                          <wps:cNvSpPr/>
                          <wps:spPr>
                            <a:xfrm>
                              <a:off x="0" y="0"/>
                              <a:ext cx="7557247" cy="10782677"/>
                            </a:xfrm>
                            <a:prstGeom prst="rect">
                              <a:avLst/>
                            </a:prstGeom>
                            <a:blipFill dpi="0" rotWithShape="1">
                              <a:blip r:embed="rId27"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662CEA" id="Rectangle 5" o:spid="_x0000_s1026" style="position:absolute;margin-left:-55.55pt;margin-top:-77.6pt;width:595.05pt;height:849.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" stroked="f" strokeweight="1pt">
                    <v:fill r:id="rId31" o:title="" recolor="t" rotate="t" type="frame"/>
                  </v:rect>
                </w:pict>
              </mc:Fallback>
            </mc:AlternateContent>
          </w:r>
        </w:p>
      </w:sdtContent>
    </w:sdt>
    <w:p w14:paraId="67D46D30" w14:textId="77777777" w:rsidR="009F32AB" w:rsidRDefault="009F32AB">
      <w:r>
        <w:rPr>
          <w:noProof/>
          <w:lang w:eastAsia="en-AU"/>
        </w:rPr>
        <mc:AlternateContent>
          <mc:Choice Requires="wps">
            <w:drawing>
              <wp:anchor distT="0" distB="0" distL="114300" distR="114300" simplePos="0" relativeHeight="251661312" behindDoc="0" locked="0" layoutInCell="1" allowOverlap="1" wp14:anchorId="7E28BC5C" wp14:editId="7BCF1A0B">
                <wp:simplePos x="0" y="0"/>
                <wp:positionH relativeFrom="page">
                  <wp:align>right</wp:align>
                </wp:positionH>
                <wp:positionV relativeFrom="paragraph">
                  <wp:posOffset>-954741</wp:posOffset>
                </wp:positionV>
                <wp:extent cx="7516383" cy="10730155"/>
                <wp:effectExtent l="0" t="0" r="27940" b="14605"/>
                <wp:wrapNone/>
                <wp:docPr id="4" name="Rectangle 4"/>
                <wp:cNvGraphicFramePr/>
                <a:graphic xmlns:a="http://schemas.openxmlformats.org/drawingml/2006/main">
                  <a:graphicData uri="http://schemas.microsoft.com/office/word/2010/wordprocessingShape">
                    <wps:wsp>
                      <wps:cNvSpPr/>
                      <wps:spPr>
                        <a:xfrm>
                          <a:off x="0" y="0"/>
                          <a:ext cx="7516383" cy="10730155"/>
                        </a:xfrm>
                        <a:prstGeom prst="rect">
                          <a:avLst/>
                        </a:prstGeom>
                        <a:blipFill dpi="0" rotWithShape="1">
                          <a:blip r:embed="rId32" cstate="email">
                            <a:extLst>
                              <a:ext uri="{28A0092B-C50C-407E-A947-70E740481C1C}">
                                <a14:useLocalDpi xmlns:a14="http://schemas.microsoft.com/office/drawing/2010/main"/>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69FDB" id="Rectangle 4" o:spid="_x0000_s1026" style="position:absolute;margin-left:540.65pt;margin-top:-75.2pt;width:591.85pt;height:844.9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10;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" strokecolor="#1f3763 [1604]" strokeweight="1pt">
                <v:fill r:id="rId33" o:title="" recolor="t" rotate="t" type="frame"/>
                <w10:wrap anchorx="page"/>
              </v:rect>
            </w:pict>
          </mc:Fallback>
        </mc:AlternateContent>
      </w:r>
      <w:r>
        <w:t xml:space="preserve"> </w:t>
      </w:r>
    </w:p>
    <w:p w14:paraId="5B6DB369" w14:textId="77777777" w:rsidR="004C667A" w:rsidRDefault="00804641">
      <w:r>
        <w:rPr>
          <w:noProof/>
          <w:lang w:eastAsia="en-AU"/>
        </w:rPr>
        <mc:AlternateContent>
          <mc:Choice Requires="wps">
            <w:drawing>
              <wp:anchor distT="45720" distB="45720" distL="114300" distR="114300" simplePos="0" relativeHeight="251667456" behindDoc="0" locked="1" layoutInCell="1" allowOverlap="1" wp14:anchorId="53270551" wp14:editId="1B03CEDE">
                <wp:simplePos x="0" y="0"/>
                <wp:positionH relativeFrom="margin">
                  <wp:posOffset>1943100</wp:posOffset>
                </wp:positionH>
                <wp:positionV relativeFrom="paragraph">
                  <wp:posOffset>7051040</wp:posOffset>
                </wp:positionV>
                <wp:extent cx="2476800" cy="781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800" cy="781200"/>
                        </a:xfrm>
                        <a:prstGeom prst="rect">
                          <a:avLst/>
                        </a:prstGeom>
                        <a:solidFill>
                          <a:srgbClr val="FFFFFF"/>
                        </a:solidFill>
                        <a:ln w="9525">
                          <a:noFill/>
                          <a:miter lim="800000"/>
                          <a:headEnd/>
                          <a:tailEnd/>
                        </a:ln>
                      </wps:spPr>
                      <wps:txbx>
                        <w:txbxContent>
                          <w:p w14:paraId="4272EA32" w14:textId="77777777" w:rsidR="003B1D71" w:rsidRPr="00804641" w:rsidRDefault="003B1D71">
                            <w:pPr>
                              <w:rPr>
                                <w:rFonts w:ascii="Doppio One" w:hAnsi="Doppio One"/>
                                <w:sz w:val="68"/>
                                <w:szCs w:val="68"/>
                              </w:rPr>
                            </w:pPr>
                            <w:r w:rsidRPr="00804641">
                              <w:rPr>
                                <w:rFonts w:ascii="Doppio One" w:hAnsi="Doppio One"/>
                                <w:sz w:val="68"/>
                                <w:szCs w:val="68"/>
                              </w:rPr>
                              <w:t>gmdsi.org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70551" id="_x0000_s1047" type="#_x0000_t202" style="position:absolute;left:0;text-align:left;margin-left:153pt;margin-top:555.2pt;width:195pt;height:6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" stroked="f">
                <v:textbox>
                  <w:txbxContent>
                    <w:p w14:paraId="4272EA32" w14:textId="77777777" w:rsidR="003B1D71" w:rsidRPr="00804641" w:rsidRDefault="003B1D71">
                      <w:pPr>
                        <w:rPr>
                          <w:rFonts w:ascii="Doppio One" w:hAnsi="Doppio One"/>
                          <w:sz w:val="68"/>
                          <w:szCs w:val="68"/>
                        </w:rPr>
                      </w:pPr>
                      <w:r w:rsidRPr="00804641">
                        <w:rPr>
                          <w:rFonts w:ascii="Doppio One" w:hAnsi="Doppio One"/>
                          <w:sz w:val="68"/>
                          <w:szCs w:val="68"/>
                        </w:rPr>
                        <w:t>gmdsi.org</w:t>
                      </w:r>
                    </w:p>
                  </w:txbxContent>
                </v:textbox>
                <w10:wrap type="square" anchorx="margin"/>
                <w10:anchorlock/>
              </v:shape>
            </w:pict>
          </mc:Fallback>
        </mc:AlternateContent>
      </w:r>
    </w:p>
    <w:sectPr w:rsidR="004C667A" w:rsidSect="0062617D">
      <w:footerReference w:type="even" r:id="rId34"/>
      <w:footerReference w:type="default" r:id="rId35"/>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EC89E" w14:textId="77777777" w:rsidR="00856AB7" w:rsidRDefault="00856AB7" w:rsidP="000164A9">
      <w:pPr>
        <w:spacing w:after="0" w:line="240" w:lineRule="auto"/>
      </w:pPr>
      <w:r>
        <w:separator/>
      </w:r>
    </w:p>
  </w:endnote>
  <w:endnote w:type="continuationSeparator" w:id="0">
    <w:p w14:paraId="0F263E94" w14:textId="77777777" w:rsidR="00856AB7" w:rsidRDefault="00856AB7" w:rsidP="0001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ppio One">
    <w:altName w:val="Calibri"/>
    <w:charset w:val="00"/>
    <w:family w:val="auto"/>
    <w:pitch w:val="variable"/>
    <w:sig w:usb0="A00000AF" w:usb1="4000204A" w:usb2="00000000" w:usb3="00000000" w:csb0="00000093" w:csb1="00000000"/>
  </w:font>
  <w:font w:name="MS PGothic">
    <w:panose1 w:val="020B0600070205080204"/>
    <w:charset w:val="80"/>
    <w:family w:val="swiss"/>
    <w:pitch w:val="variable"/>
    <w:sig w:usb0="E00002FF" w:usb1="6AC7FDFB" w:usb2="08000012" w:usb3="00000000" w:csb0="0002009F" w:csb1="00000000"/>
  </w:font>
  <w:font w:name="Times New Roman (Headings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3466750"/>
      <w:docPartObj>
        <w:docPartGallery w:val="Page Numbers (Bottom of Page)"/>
        <w:docPartUnique/>
      </w:docPartObj>
    </w:sdtPr>
    <w:sdtEndPr>
      <w:rPr>
        <w:noProof/>
      </w:rPr>
    </w:sdtEndPr>
    <w:sdtContent>
      <w:p w14:paraId="6F518FD6" w14:textId="77777777" w:rsidR="003B1D71" w:rsidRDefault="003B1D71">
        <w:pPr>
          <w:pStyle w:val="Footer"/>
          <w:jc w:val="center"/>
        </w:pPr>
      </w:p>
    </w:sdtContent>
  </w:sdt>
  <w:p w14:paraId="2707E5B4" w14:textId="77777777" w:rsidR="003B1D71" w:rsidRDefault="003B1D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7076531"/>
      <w:docPartObj>
        <w:docPartGallery w:val="Page Numbers (Bottom of Page)"/>
        <w:docPartUnique/>
      </w:docPartObj>
    </w:sdtPr>
    <w:sdtEndPr>
      <w:rPr>
        <w:noProof/>
        <w:sz w:val="18"/>
        <w:szCs w:val="18"/>
      </w:rPr>
    </w:sdtEndPr>
    <w:sdtContent>
      <w:p w14:paraId="30A85C38" w14:textId="77777777" w:rsidR="003B1D71" w:rsidRPr="0062617D" w:rsidRDefault="003B1D71">
        <w:pPr>
          <w:pStyle w:val="Footer"/>
          <w:jc w:val="center"/>
          <w:rPr>
            <w:sz w:val="18"/>
            <w:szCs w:val="18"/>
          </w:rPr>
        </w:pPr>
        <w:r w:rsidRPr="0062617D">
          <w:rPr>
            <w:sz w:val="18"/>
            <w:szCs w:val="18"/>
          </w:rPr>
          <w:fldChar w:fldCharType="begin"/>
        </w:r>
        <w:r w:rsidRPr="0062617D">
          <w:rPr>
            <w:sz w:val="18"/>
            <w:szCs w:val="18"/>
          </w:rPr>
          <w:instrText xml:space="preserve"> PAGE   \* MERGEFORMAT </w:instrText>
        </w:r>
        <w:r w:rsidRPr="0062617D">
          <w:rPr>
            <w:sz w:val="18"/>
            <w:szCs w:val="18"/>
          </w:rPr>
          <w:fldChar w:fldCharType="separate"/>
        </w:r>
        <w:r>
          <w:rPr>
            <w:noProof/>
            <w:sz w:val="18"/>
            <w:szCs w:val="18"/>
          </w:rPr>
          <w:t>52</w:t>
        </w:r>
        <w:r w:rsidRPr="0062617D">
          <w:rPr>
            <w:noProof/>
            <w:sz w:val="18"/>
            <w:szCs w:val="18"/>
          </w:rPr>
          <w:fldChar w:fldCharType="end"/>
        </w:r>
      </w:p>
    </w:sdtContent>
  </w:sdt>
  <w:p w14:paraId="45E693B4" w14:textId="77777777" w:rsidR="003B1D71" w:rsidRPr="0062617D" w:rsidRDefault="003B1D71" w:rsidP="0062617D">
    <w:pPr>
      <w:pStyle w:val="Footer"/>
      <w:jc w:val="center"/>
      <w:rPr>
        <w:noProof/>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098484"/>
      <w:docPartObj>
        <w:docPartGallery w:val="Page Numbers (Bottom of Page)"/>
        <w:docPartUnique/>
      </w:docPartObj>
    </w:sdtPr>
    <w:sdtContent>
      <w:p w14:paraId="2D21C794" w14:textId="77777777" w:rsidR="003B1D71" w:rsidRDefault="003B1D71" w:rsidP="001344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F249B1" w14:textId="77777777" w:rsidR="003B1D71" w:rsidRDefault="003B1D71" w:rsidP="000A2EC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885398"/>
      <w:docPartObj>
        <w:docPartGallery w:val="Page Numbers (Bottom of Page)"/>
        <w:docPartUnique/>
      </w:docPartObj>
    </w:sdtPr>
    <w:sdtEndPr>
      <w:rPr>
        <w:noProof/>
      </w:rPr>
    </w:sdtEndPr>
    <w:sdtContent>
      <w:p w14:paraId="3BFD9E96" w14:textId="77777777" w:rsidR="003B1D71" w:rsidRDefault="003B1D71">
        <w:pPr>
          <w:pStyle w:val="Footer"/>
          <w:jc w:val="center"/>
        </w:pPr>
        <w:r w:rsidRPr="0062617D">
          <w:rPr>
            <w:sz w:val="18"/>
            <w:szCs w:val="18"/>
          </w:rPr>
          <w:fldChar w:fldCharType="begin"/>
        </w:r>
        <w:r w:rsidRPr="0062617D">
          <w:rPr>
            <w:sz w:val="18"/>
            <w:szCs w:val="18"/>
          </w:rPr>
          <w:instrText xml:space="preserve"> PAGE   \* MERGEFORMAT </w:instrText>
        </w:r>
        <w:r w:rsidRPr="0062617D">
          <w:rPr>
            <w:sz w:val="18"/>
            <w:szCs w:val="18"/>
          </w:rPr>
          <w:fldChar w:fldCharType="separate"/>
        </w:r>
        <w:r>
          <w:rPr>
            <w:noProof/>
            <w:sz w:val="18"/>
            <w:szCs w:val="18"/>
          </w:rPr>
          <w:t>55</w:t>
        </w:r>
        <w:r w:rsidRPr="0062617D">
          <w:rPr>
            <w:noProof/>
            <w:sz w:val="18"/>
            <w:szCs w:val="18"/>
          </w:rPr>
          <w:fldChar w:fldCharType="end"/>
        </w:r>
      </w:p>
    </w:sdtContent>
  </w:sdt>
  <w:p w14:paraId="0BB9A881" w14:textId="77777777" w:rsidR="003B1D71" w:rsidRPr="000A2EC7" w:rsidRDefault="003B1D71" w:rsidP="000A2EC7">
    <w:pPr>
      <w:pStyle w:val="Footer"/>
      <w:ind w:right="360"/>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3982E" w14:textId="77777777" w:rsidR="00856AB7" w:rsidRDefault="00856AB7" w:rsidP="000164A9">
      <w:pPr>
        <w:spacing w:after="0" w:line="240" w:lineRule="auto"/>
      </w:pPr>
      <w:r>
        <w:separator/>
      </w:r>
    </w:p>
  </w:footnote>
  <w:footnote w:type="continuationSeparator" w:id="0">
    <w:p w14:paraId="1548AE2E" w14:textId="77777777" w:rsidR="00856AB7" w:rsidRDefault="00856AB7" w:rsidP="00016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0163010"/>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B5E823AA"/>
    <w:lvl w:ilvl="0" w:tplc="214EEEAE">
      <w:start w:val="1"/>
      <w:numFmt w:val="decimal"/>
      <w:lvlText w:val="%1."/>
      <w:lvlJc w:val="left"/>
      <w:pPr>
        <w:tabs>
          <w:tab w:val="num" w:pos="1209"/>
        </w:tabs>
        <w:ind w:left="1209" w:hanging="360"/>
      </w:pPr>
    </w:lvl>
    <w:lvl w:ilvl="1" w:tplc="1BD4D968">
      <w:numFmt w:val="decimal"/>
      <w:lvlText w:val=""/>
      <w:lvlJc w:val="left"/>
    </w:lvl>
    <w:lvl w:ilvl="2" w:tplc="1676F1EC">
      <w:numFmt w:val="decimal"/>
      <w:lvlText w:val=""/>
      <w:lvlJc w:val="left"/>
    </w:lvl>
    <w:lvl w:ilvl="3" w:tplc="A1244BB2">
      <w:numFmt w:val="decimal"/>
      <w:lvlText w:val=""/>
      <w:lvlJc w:val="left"/>
    </w:lvl>
    <w:lvl w:ilvl="4" w:tplc="4C9C5436">
      <w:numFmt w:val="decimal"/>
      <w:lvlText w:val=""/>
      <w:lvlJc w:val="left"/>
    </w:lvl>
    <w:lvl w:ilvl="5" w:tplc="28349510">
      <w:numFmt w:val="decimal"/>
      <w:lvlText w:val=""/>
      <w:lvlJc w:val="left"/>
    </w:lvl>
    <w:lvl w:ilvl="6" w:tplc="05A625D8">
      <w:numFmt w:val="decimal"/>
      <w:lvlText w:val=""/>
      <w:lvlJc w:val="left"/>
    </w:lvl>
    <w:lvl w:ilvl="7" w:tplc="1DE2A994">
      <w:numFmt w:val="decimal"/>
      <w:lvlText w:val=""/>
      <w:lvlJc w:val="left"/>
    </w:lvl>
    <w:lvl w:ilvl="8" w:tplc="15BADF80">
      <w:numFmt w:val="decimal"/>
      <w:lvlText w:val=""/>
      <w:lvlJc w:val="left"/>
    </w:lvl>
  </w:abstractNum>
  <w:abstractNum w:abstractNumId="2" w15:restartNumberingAfterBreak="0">
    <w:nsid w:val="FFFFFF7E"/>
    <w:multiLevelType w:val="hybridMultilevel"/>
    <w:tmpl w:val="FEA24AD2"/>
    <w:lvl w:ilvl="0" w:tplc="C51C717C">
      <w:start w:val="1"/>
      <w:numFmt w:val="decimal"/>
      <w:lvlText w:val="%1."/>
      <w:lvlJc w:val="left"/>
      <w:pPr>
        <w:tabs>
          <w:tab w:val="num" w:pos="926"/>
        </w:tabs>
        <w:ind w:left="926" w:hanging="360"/>
      </w:pPr>
    </w:lvl>
    <w:lvl w:ilvl="1" w:tplc="3AC26E1C">
      <w:numFmt w:val="decimal"/>
      <w:lvlText w:val=""/>
      <w:lvlJc w:val="left"/>
    </w:lvl>
    <w:lvl w:ilvl="2" w:tplc="ADB6BBD2">
      <w:numFmt w:val="decimal"/>
      <w:lvlText w:val=""/>
      <w:lvlJc w:val="left"/>
    </w:lvl>
    <w:lvl w:ilvl="3" w:tplc="112E823C">
      <w:numFmt w:val="decimal"/>
      <w:lvlText w:val=""/>
      <w:lvlJc w:val="left"/>
    </w:lvl>
    <w:lvl w:ilvl="4" w:tplc="C9B8452E">
      <w:numFmt w:val="decimal"/>
      <w:lvlText w:val=""/>
      <w:lvlJc w:val="left"/>
    </w:lvl>
    <w:lvl w:ilvl="5" w:tplc="735CF588">
      <w:numFmt w:val="decimal"/>
      <w:lvlText w:val=""/>
      <w:lvlJc w:val="left"/>
    </w:lvl>
    <w:lvl w:ilvl="6" w:tplc="F990BB5C">
      <w:numFmt w:val="decimal"/>
      <w:lvlText w:val=""/>
      <w:lvlJc w:val="left"/>
    </w:lvl>
    <w:lvl w:ilvl="7" w:tplc="345C39F0">
      <w:numFmt w:val="decimal"/>
      <w:lvlText w:val=""/>
      <w:lvlJc w:val="left"/>
    </w:lvl>
    <w:lvl w:ilvl="8" w:tplc="086698BC">
      <w:numFmt w:val="decimal"/>
      <w:lvlText w:val=""/>
      <w:lvlJc w:val="left"/>
    </w:lvl>
  </w:abstractNum>
  <w:abstractNum w:abstractNumId="3" w15:restartNumberingAfterBreak="0">
    <w:nsid w:val="FFFFFF7F"/>
    <w:multiLevelType w:val="hybridMultilevel"/>
    <w:tmpl w:val="F8CEB37A"/>
    <w:lvl w:ilvl="0" w:tplc="B5564AFE">
      <w:start w:val="1"/>
      <w:numFmt w:val="decimal"/>
      <w:lvlText w:val="%1."/>
      <w:lvlJc w:val="left"/>
      <w:pPr>
        <w:tabs>
          <w:tab w:val="num" w:pos="643"/>
        </w:tabs>
        <w:ind w:left="643" w:hanging="360"/>
      </w:pPr>
    </w:lvl>
    <w:lvl w:ilvl="1" w:tplc="623C10CE">
      <w:numFmt w:val="decimal"/>
      <w:lvlText w:val=""/>
      <w:lvlJc w:val="left"/>
    </w:lvl>
    <w:lvl w:ilvl="2" w:tplc="0C2C54C4">
      <w:numFmt w:val="decimal"/>
      <w:lvlText w:val=""/>
      <w:lvlJc w:val="left"/>
    </w:lvl>
    <w:lvl w:ilvl="3" w:tplc="45BEE68A">
      <w:numFmt w:val="decimal"/>
      <w:lvlText w:val=""/>
      <w:lvlJc w:val="left"/>
    </w:lvl>
    <w:lvl w:ilvl="4" w:tplc="B838C47C">
      <w:numFmt w:val="decimal"/>
      <w:lvlText w:val=""/>
      <w:lvlJc w:val="left"/>
    </w:lvl>
    <w:lvl w:ilvl="5" w:tplc="7FBEFBCA">
      <w:numFmt w:val="decimal"/>
      <w:lvlText w:val=""/>
      <w:lvlJc w:val="left"/>
    </w:lvl>
    <w:lvl w:ilvl="6" w:tplc="3D986544">
      <w:numFmt w:val="decimal"/>
      <w:lvlText w:val=""/>
      <w:lvlJc w:val="left"/>
    </w:lvl>
    <w:lvl w:ilvl="7" w:tplc="444EAEF4">
      <w:numFmt w:val="decimal"/>
      <w:lvlText w:val=""/>
      <w:lvlJc w:val="left"/>
    </w:lvl>
    <w:lvl w:ilvl="8" w:tplc="705879B0">
      <w:numFmt w:val="decimal"/>
      <w:lvlText w:val=""/>
      <w:lvlJc w:val="left"/>
    </w:lvl>
  </w:abstractNum>
  <w:abstractNum w:abstractNumId="4" w15:restartNumberingAfterBreak="0">
    <w:nsid w:val="FFFFFF80"/>
    <w:multiLevelType w:val="hybridMultilevel"/>
    <w:tmpl w:val="F6ACD628"/>
    <w:lvl w:ilvl="0" w:tplc="55F4E782">
      <w:start w:val="1"/>
      <w:numFmt w:val="bullet"/>
      <w:lvlText w:val=""/>
      <w:lvlJc w:val="left"/>
      <w:pPr>
        <w:tabs>
          <w:tab w:val="num" w:pos="1492"/>
        </w:tabs>
        <w:ind w:left="1492" w:hanging="360"/>
      </w:pPr>
      <w:rPr>
        <w:rFonts w:ascii="Symbol" w:hAnsi="Symbol" w:hint="default"/>
      </w:rPr>
    </w:lvl>
    <w:lvl w:ilvl="1" w:tplc="EA36C5A0">
      <w:numFmt w:val="decimal"/>
      <w:lvlText w:val=""/>
      <w:lvlJc w:val="left"/>
    </w:lvl>
    <w:lvl w:ilvl="2" w:tplc="2BB88E02">
      <w:numFmt w:val="decimal"/>
      <w:lvlText w:val=""/>
      <w:lvlJc w:val="left"/>
    </w:lvl>
    <w:lvl w:ilvl="3" w:tplc="75FEF4DA">
      <w:numFmt w:val="decimal"/>
      <w:lvlText w:val=""/>
      <w:lvlJc w:val="left"/>
    </w:lvl>
    <w:lvl w:ilvl="4" w:tplc="EC865EC4">
      <w:numFmt w:val="decimal"/>
      <w:lvlText w:val=""/>
      <w:lvlJc w:val="left"/>
    </w:lvl>
    <w:lvl w:ilvl="5" w:tplc="0C74FE16">
      <w:numFmt w:val="decimal"/>
      <w:lvlText w:val=""/>
      <w:lvlJc w:val="left"/>
    </w:lvl>
    <w:lvl w:ilvl="6" w:tplc="397A7B00">
      <w:numFmt w:val="decimal"/>
      <w:lvlText w:val=""/>
      <w:lvlJc w:val="left"/>
    </w:lvl>
    <w:lvl w:ilvl="7" w:tplc="4F306024">
      <w:numFmt w:val="decimal"/>
      <w:lvlText w:val=""/>
      <w:lvlJc w:val="left"/>
    </w:lvl>
    <w:lvl w:ilvl="8" w:tplc="ABA2190A">
      <w:numFmt w:val="decimal"/>
      <w:lvlText w:val=""/>
      <w:lvlJc w:val="left"/>
    </w:lvl>
  </w:abstractNum>
  <w:abstractNum w:abstractNumId="5" w15:restartNumberingAfterBreak="0">
    <w:nsid w:val="FFFFFF81"/>
    <w:multiLevelType w:val="hybridMultilevel"/>
    <w:tmpl w:val="C65421EE"/>
    <w:lvl w:ilvl="0" w:tplc="0D3C1F64">
      <w:start w:val="1"/>
      <w:numFmt w:val="bullet"/>
      <w:lvlText w:val=""/>
      <w:lvlJc w:val="left"/>
      <w:pPr>
        <w:tabs>
          <w:tab w:val="num" w:pos="1209"/>
        </w:tabs>
        <w:ind w:left="1209" w:hanging="360"/>
      </w:pPr>
      <w:rPr>
        <w:rFonts w:ascii="Symbol" w:hAnsi="Symbol" w:hint="default"/>
      </w:rPr>
    </w:lvl>
    <w:lvl w:ilvl="1" w:tplc="A3F8CD84">
      <w:numFmt w:val="decimal"/>
      <w:lvlText w:val=""/>
      <w:lvlJc w:val="left"/>
    </w:lvl>
    <w:lvl w:ilvl="2" w:tplc="EB06D428">
      <w:numFmt w:val="decimal"/>
      <w:lvlText w:val=""/>
      <w:lvlJc w:val="left"/>
    </w:lvl>
    <w:lvl w:ilvl="3" w:tplc="B09E0C5E">
      <w:numFmt w:val="decimal"/>
      <w:lvlText w:val=""/>
      <w:lvlJc w:val="left"/>
    </w:lvl>
    <w:lvl w:ilvl="4" w:tplc="E196EE52">
      <w:numFmt w:val="decimal"/>
      <w:lvlText w:val=""/>
      <w:lvlJc w:val="left"/>
    </w:lvl>
    <w:lvl w:ilvl="5" w:tplc="738086BA">
      <w:numFmt w:val="decimal"/>
      <w:lvlText w:val=""/>
      <w:lvlJc w:val="left"/>
    </w:lvl>
    <w:lvl w:ilvl="6" w:tplc="378C786E">
      <w:numFmt w:val="decimal"/>
      <w:lvlText w:val=""/>
      <w:lvlJc w:val="left"/>
    </w:lvl>
    <w:lvl w:ilvl="7" w:tplc="74A4563A">
      <w:numFmt w:val="decimal"/>
      <w:lvlText w:val=""/>
      <w:lvlJc w:val="left"/>
    </w:lvl>
    <w:lvl w:ilvl="8" w:tplc="6EEE316A">
      <w:numFmt w:val="decimal"/>
      <w:lvlText w:val=""/>
      <w:lvlJc w:val="left"/>
    </w:lvl>
  </w:abstractNum>
  <w:abstractNum w:abstractNumId="6" w15:restartNumberingAfterBreak="0">
    <w:nsid w:val="FFFFFF82"/>
    <w:multiLevelType w:val="hybridMultilevel"/>
    <w:tmpl w:val="068C6A56"/>
    <w:lvl w:ilvl="0" w:tplc="3ABC998C">
      <w:start w:val="1"/>
      <w:numFmt w:val="bullet"/>
      <w:lvlText w:val=""/>
      <w:lvlJc w:val="left"/>
      <w:pPr>
        <w:tabs>
          <w:tab w:val="num" w:pos="926"/>
        </w:tabs>
        <w:ind w:left="926" w:hanging="360"/>
      </w:pPr>
      <w:rPr>
        <w:rFonts w:ascii="Symbol" w:hAnsi="Symbol" w:hint="default"/>
      </w:rPr>
    </w:lvl>
    <w:lvl w:ilvl="1" w:tplc="0CE05618">
      <w:numFmt w:val="decimal"/>
      <w:lvlText w:val=""/>
      <w:lvlJc w:val="left"/>
    </w:lvl>
    <w:lvl w:ilvl="2" w:tplc="58BEDB62">
      <w:numFmt w:val="decimal"/>
      <w:lvlText w:val=""/>
      <w:lvlJc w:val="left"/>
    </w:lvl>
    <w:lvl w:ilvl="3" w:tplc="DB7A7662">
      <w:numFmt w:val="decimal"/>
      <w:lvlText w:val=""/>
      <w:lvlJc w:val="left"/>
    </w:lvl>
    <w:lvl w:ilvl="4" w:tplc="F63296FE">
      <w:numFmt w:val="decimal"/>
      <w:lvlText w:val=""/>
      <w:lvlJc w:val="left"/>
    </w:lvl>
    <w:lvl w:ilvl="5" w:tplc="1292F14C">
      <w:numFmt w:val="decimal"/>
      <w:lvlText w:val=""/>
      <w:lvlJc w:val="left"/>
    </w:lvl>
    <w:lvl w:ilvl="6" w:tplc="8C2ABCC2">
      <w:numFmt w:val="decimal"/>
      <w:lvlText w:val=""/>
      <w:lvlJc w:val="left"/>
    </w:lvl>
    <w:lvl w:ilvl="7" w:tplc="0332DE1A">
      <w:numFmt w:val="decimal"/>
      <w:lvlText w:val=""/>
      <w:lvlJc w:val="left"/>
    </w:lvl>
    <w:lvl w:ilvl="8" w:tplc="43B004DE">
      <w:numFmt w:val="decimal"/>
      <w:lvlText w:val=""/>
      <w:lvlJc w:val="left"/>
    </w:lvl>
  </w:abstractNum>
  <w:abstractNum w:abstractNumId="7" w15:restartNumberingAfterBreak="0">
    <w:nsid w:val="FFFFFF83"/>
    <w:multiLevelType w:val="hybridMultilevel"/>
    <w:tmpl w:val="CC64D4D2"/>
    <w:lvl w:ilvl="0" w:tplc="AB66FD7E">
      <w:start w:val="1"/>
      <w:numFmt w:val="bullet"/>
      <w:lvlText w:val=""/>
      <w:lvlJc w:val="left"/>
      <w:pPr>
        <w:tabs>
          <w:tab w:val="num" w:pos="643"/>
        </w:tabs>
        <w:ind w:left="643" w:hanging="360"/>
      </w:pPr>
      <w:rPr>
        <w:rFonts w:ascii="Symbol" w:hAnsi="Symbol" w:hint="default"/>
      </w:rPr>
    </w:lvl>
    <w:lvl w:ilvl="1" w:tplc="8F6A6878">
      <w:numFmt w:val="decimal"/>
      <w:lvlText w:val=""/>
      <w:lvlJc w:val="left"/>
    </w:lvl>
    <w:lvl w:ilvl="2" w:tplc="459E18E8">
      <w:numFmt w:val="decimal"/>
      <w:lvlText w:val=""/>
      <w:lvlJc w:val="left"/>
    </w:lvl>
    <w:lvl w:ilvl="3" w:tplc="FAFAE5D6">
      <w:numFmt w:val="decimal"/>
      <w:lvlText w:val=""/>
      <w:lvlJc w:val="left"/>
    </w:lvl>
    <w:lvl w:ilvl="4" w:tplc="E9EE0E56">
      <w:numFmt w:val="decimal"/>
      <w:lvlText w:val=""/>
      <w:lvlJc w:val="left"/>
    </w:lvl>
    <w:lvl w:ilvl="5" w:tplc="560459BE">
      <w:numFmt w:val="decimal"/>
      <w:lvlText w:val=""/>
      <w:lvlJc w:val="left"/>
    </w:lvl>
    <w:lvl w:ilvl="6" w:tplc="4EB4A478">
      <w:numFmt w:val="decimal"/>
      <w:lvlText w:val=""/>
      <w:lvlJc w:val="left"/>
    </w:lvl>
    <w:lvl w:ilvl="7" w:tplc="17600D36">
      <w:numFmt w:val="decimal"/>
      <w:lvlText w:val=""/>
      <w:lvlJc w:val="left"/>
    </w:lvl>
    <w:lvl w:ilvl="8" w:tplc="5484BD58">
      <w:numFmt w:val="decimal"/>
      <w:lvlText w:val=""/>
      <w:lvlJc w:val="left"/>
    </w:lvl>
  </w:abstractNum>
  <w:abstractNum w:abstractNumId="8" w15:restartNumberingAfterBreak="0">
    <w:nsid w:val="FFFFFF88"/>
    <w:multiLevelType w:val="hybridMultilevel"/>
    <w:tmpl w:val="77A80BA4"/>
    <w:lvl w:ilvl="0" w:tplc="5BAADDF8">
      <w:start w:val="1"/>
      <w:numFmt w:val="decimal"/>
      <w:lvlText w:val="%1."/>
      <w:lvlJc w:val="left"/>
      <w:pPr>
        <w:tabs>
          <w:tab w:val="num" w:pos="360"/>
        </w:tabs>
        <w:ind w:left="360" w:hanging="360"/>
      </w:pPr>
    </w:lvl>
    <w:lvl w:ilvl="1" w:tplc="193093F2">
      <w:numFmt w:val="decimal"/>
      <w:lvlText w:val=""/>
      <w:lvlJc w:val="left"/>
    </w:lvl>
    <w:lvl w:ilvl="2" w:tplc="3C96DA40">
      <w:numFmt w:val="decimal"/>
      <w:lvlText w:val=""/>
      <w:lvlJc w:val="left"/>
    </w:lvl>
    <w:lvl w:ilvl="3" w:tplc="71A43B2C">
      <w:numFmt w:val="decimal"/>
      <w:lvlText w:val=""/>
      <w:lvlJc w:val="left"/>
    </w:lvl>
    <w:lvl w:ilvl="4" w:tplc="818AEEE4">
      <w:numFmt w:val="decimal"/>
      <w:lvlText w:val=""/>
      <w:lvlJc w:val="left"/>
    </w:lvl>
    <w:lvl w:ilvl="5" w:tplc="26B2F21C">
      <w:numFmt w:val="decimal"/>
      <w:lvlText w:val=""/>
      <w:lvlJc w:val="left"/>
    </w:lvl>
    <w:lvl w:ilvl="6" w:tplc="A718C4FE">
      <w:numFmt w:val="decimal"/>
      <w:lvlText w:val=""/>
      <w:lvlJc w:val="left"/>
    </w:lvl>
    <w:lvl w:ilvl="7" w:tplc="C0A89692">
      <w:numFmt w:val="decimal"/>
      <w:lvlText w:val=""/>
      <w:lvlJc w:val="left"/>
    </w:lvl>
    <w:lvl w:ilvl="8" w:tplc="0EE6DBF8">
      <w:numFmt w:val="decimal"/>
      <w:lvlText w:val=""/>
      <w:lvlJc w:val="left"/>
    </w:lvl>
  </w:abstractNum>
  <w:abstractNum w:abstractNumId="9" w15:restartNumberingAfterBreak="0">
    <w:nsid w:val="FFFFFF89"/>
    <w:multiLevelType w:val="hybridMultilevel"/>
    <w:tmpl w:val="34C6EA80"/>
    <w:lvl w:ilvl="0" w:tplc="DC5A24D4">
      <w:start w:val="1"/>
      <w:numFmt w:val="bullet"/>
      <w:lvlText w:val=""/>
      <w:lvlJc w:val="left"/>
      <w:pPr>
        <w:tabs>
          <w:tab w:val="num" w:pos="360"/>
        </w:tabs>
        <w:ind w:left="360" w:hanging="360"/>
      </w:pPr>
      <w:rPr>
        <w:rFonts w:ascii="Symbol" w:hAnsi="Symbol" w:hint="default"/>
      </w:rPr>
    </w:lvl>
    <w:lvl w:ilvl="1" w:tplc="65E80A22">
      <w:numFmt w:val="decimal"/>
      <w:lvlText w:val=""/>
      <w:lvlJc w:val="left"/>
    </w:lvl>
    <w:lvl w:ilvl="2" w:tplc="22463392">
      <w:numFmt w:val="decimal"/>
      <w:lvlText w:val=""/>
      <w:lvlJc w:val="left"/>
    </w:lvl>
    <w:lvl w:ilvl="3" w:tplc="F15E4BE4">
      <w:numFmt w:val="decimal"/>
      <w:lvlText w:val=""/>
      <w:lvlJc w:val="left"/>
    </w:lvl>
    <w:lvl w:ilvl="4" w:tplc="D9E83CF4">
      <w:numFmt w:val="decimal"/>
      <w:lvlText w:val=""/>
      <w:lvlJc w:val="left"/>
    </w:lvl>
    <w:lvl w:ilvl="5" w:tplc="E2440FE4">
      <w:numFmt w:val="decimal"/>
      <w:lvlText w:val=""/>
      <w:lvlJc w:val="left"/>
    </w:lvl>
    <w:lvl w:ilvl="6" w:tplc="F95617DE">
      <w:numFmt w:val="decimal"/>
      <w:lvlText w:val=""/>
      <w:lvlJc w:val="left"/>
    </w:lvl>
    <w:lvl w:ilvl="7" w:tplc="1EE8FED8">
      <w:numFmt w:val="decimal"/>
      <w:lvlText w:val=""/>
      <w:lvlJc w:val="left"/>
    </w:lvl>
    <w:lvl w:ilvl="8" w:tplc="5D8E7770">
      <w:numFmt w:val="decimal"/>
      <w:lvlText w:val=""/>
      <w:lvlJc w:val="left"/>
    </w:lvl>
  </w:abstractNum>
  <w:abstractNum w:abstractNumId="10" w15:restartNumberingAfterBreak="0">
    <w:nsid w:val="03452C58"/>
    <w:multiLevelType w:val="hybridMultilevel"/>
    <w:tmpl w:val="D0E6AD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8DE6D5F"/>
    <w:multiLevelType w:val="hybridMultilevel"/>
    <w:tmpl w:val="3AE02D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0D39638F"/>
    <w:multiLevelType w:val="hybridMultilevel"/>
    <w:tmpl w:val="5E10FB56"/>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13" w15:restartNumberingAfterBreak="0">
    <w:nsid w:val="11620E8D"/>
    <w:multiLevelType w:val="hybridMultilevel"/>
    <w:tmpl w:val="D1CC19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3E208EF"/>
    <w:multiLevelType w:val="hybridMultilevel"/>
    <w:tmpl w:val="D05E2D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8360054"/>
    <w:multiLevelType w:val="hybridMultilevel"/>
    <w:tmpl w:val="773EF6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A670FEF"/>
    <w:multiLevelType w:val="hybridMultilevel"/>
    <w:tmpl w:val="063206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D377529"/>
    <w:multiLevelType w:val="hybridMultilevel"/>
    <w:tmpl w:val="CD9439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D4E6E3A"/>
    <w:multiLevelType w:val="hybridMultilevel"/>
    <w:tmpl w:val="114622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F4F626F"/>
    <w:multiLevelType w:val="hybridMultilevel"/>
    <w:tmpl w:val="18EA22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235A62D8"/>
    <w:multiLevelType w:val="hybridMultilevel"/>
    <w:tmpl w:val="8B469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4AC2354"/>
    <w:multiLevelType w:val="hybridMultilevel"/>
    <w:tmpl w:val="1D968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BFD4B6B"/>
    <w:multiLevelType w:val="hybridMultilevel"/>
    <w:tmpl w:val="2F2271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0A73406"/>
    <w:multiLevelType w:val="hybridMultilevel"/>
    <w:tmpl w:val="2F1EF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2E713E4"/>
    <w:multiLevelType w:val="hybridMultilevel"/>
    <w:tmpl w:val="76ECA8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37C20A8"/>
    <w:multiLevelType w:val="hybridMultilevel"/>
    <w:tmpl w:val="0B6A4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7D85DC5"/>
    <w:multiLevelType w:val="hybridMultilevel"/>
    <w:tmpl w:val="2744AF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7" w15:restartNumberingAfterBreak="0">
    <w:nsid w:val="4B111CF9"/>
    <w:multiLevelType w:val="hybridMultilevel"/>
    <w:tmpl w:val="55ECBAE4"/>
    <w:lvl w:ilvl="0" w:tplc="0EF64D28">
      <w:numFmt w:val="bullet"/>
      <w:lvlText w:val="•"/>
      <w:lvlJc w:val="left"/>
      <w:pPr>
        <w:ind w:left="774" w:hanging="360"/>
      </w:pPr>
      <w:rPr>
        <w:rFonts w:ascii="Calibri" w:eastAsiaTheme="minorHAnsi" w:hAnsi="Calibri" w:cs="Calibri" w:hint="default"/>
      </w:rPr>
    </w:lvl>
    <w:lvl w:ilvl="1" w:tplc="1C090003" w:tentative="1">
      <w:start w:val="1"/>
      <w:numFmt w:val="bullet"/>
      <w:lvlText w:val="o"/>
      <w:lvlJc w:val="left"/>
      <w:pPr>
        <w:ind w:left="1494" w:hanging="360"/>
      </w:pPr>
      <w:rPr>
        <w:rFonts w:ascii="Courier New" w:hAnsi="Courier New" w:cs="Courier New" w:hint="default"/>
      </w:rPr>
    </w:lvl>
    <w:lvl w:ilvl="2" w:tplc="1C090005" w:tentative="1">
      <w:start w:val="1"/>
      <w:numFmt w:val="bullet"/>
      <w:lvlText w:val=""/>
      <w:lvlJc w:val="left"/>
      <w:pPr>
        <w:ind w:left="2214" w:hanging="360"/>
      </w:pPr>
      <w:rPr>
        <w:rFonts w:ascii="Wingdings" w:hAnsi="Wingdings" w:hint="default"/>
      </w:rPr>
    </w:lvl>
    <w:lvl w:ilvl="3" w:tplc="1C090001" w:tentative="1">
      <w:start w:val="1"/>
      <w:numFmt w:val="bullet"/>
      <w:lvlText w:val=""/>
      <w:lvlJc w:val="left"/>
      <w:pPr>
        <w:ind w:left="2934" w:hanging="360"/>
      </w:pPr>
      <w:rPr>
        <w:rFonts w:ascii="Symbol" w:hAnsi="Symbol" w:hint="default"/>
      </w:rPr>
    </w:lvl>
    <w:lvl w:ilvl="4" w:tplc="1C090003" w:tentative="1">
      <w:start w:val="1"/>
      <w:numFmt w:val="bullet"/>
      <w:lvlText w:val="o"/>
      <w:lvlJc w:val="left"/>
      <w:pPr>
        <w:ind w:left="3654" w:hanging="360"/>
      </w:pPr>
      <w:rPr>
        <w:rFonts w:ascii="Courier New" w:hAnsi="Courier New" w:cs="Courier New" w:hint="default"/>
      </w:rPr>
    </w:lvl>
    <w:lvl w:ilvl="5" w:tplc="1C090005" w:tentative="1">
      <w:start w:val="1"/>
      <w:numFmt w:val="bullet"/>
      <w:lvlText w:val=""/>
      <w:lvlJc w:val="left"/>
      <w:pPr>
        <w:ind w:left="4374" w:hanging="360"/>
      </w:pPr>
      <w:rPr>
        <w:rFonts w:ascii="Wingdings" w:hAnsi="Wingdings" w:hint="default"/>
      </w:rPr>
    </w:lvl>
    <w:lvl w:ilvl="6" w:tplc="1C090001" w:tentative="1">
      <w:start w:val="1"/>
      <w:numFmt w:val="bullet"/>
      <w:lvlText w:val=""/>
      <w:lvlJc w:val="left"/>
      <w:pPr>
        <w:ind w:left="5094" w:hanging="360"/>
      </w:pPr>
      <w:rPr>
        <w:rFonts w:ascii="Symbol" w:hAnsi="Symbol" w:hint="default"/>
      </w:rPr>
    </w:lvl>
    <w:lvl w:ilvl="7" w:tplc="1C090003" w:tentative="1">
      <w:start w:val="1"/>
      <w:numFmt w:val="bullet"/>
      <w:lvlText w:val="o"/>
      <w:lvlJc w:val="left"/>
      <w:pPr>
        <w:ind w:left="5814" w:hanging="360"/>
      </w:pPr>
      <w:rPr>
        <w:rFonts w:ascii="Courier New" w:hAnsi="Courier New" w:cs="Courier New" w:hint="default"/>
      </w:rPr>
    </w:lvl>
    <w:lvl w:ilvl="8" w:tplc="1C090005" w:tentative="1">
      <w:start w:val="1"/>
      <w:numFmt w:val="bullet"/>
      <w:lvlText w:val=""/>
      <w:lvlJc w:val="left"/>
      <w:pPr>
        <w:ind w:left="6534" w:hanging="360"/>
      </w:pPr>
      <w:rPr>
        <w:rFonts w:ascii="Wingdings" w:hAnsi="Wingdings" w:hint="default"/>
      </w:rPr>
    </w:lvl>
  </w:abstractNum>
  <w:abstractNum w:abstractNumId="28" w15:restartNumberingAfterBreak="0">
    <w:nsid w:val="4EF964CC"/>
    <w:multiLevelType w:val="multilevel"/>
    <w:tmpl w:val="80F6C012"/>
    <w:lvl w:ilvl="0">
      <w:start w:val="1"/>
      <w:numFmt w:val="decimal"/>
      <w:pStyle w:val="steps"/>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FD71F28"/>
    <w:multiLevelType w:val="hybridMultilevel"/>
    <w:tmpl w:val="E9B2D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6E503C"/>
    <w:multiLevelType w:val="hybridMultilevel"/>
    <w:tmpl w:val="9BFE08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50442D8"/>
    <w:multiLevelType w:val="hybridMultilevel"/>
    <w:tmpl w:val="C166F532"/>
    <w:lvl w:ilvl="0" w:tplc="F672FC3A">
      <w:start w:val="1"/>
      <w:numFmt w:val="decimal"/>
      <w:lvlText w:val="%1."/>
      <w:lvlJc w:val="left"/>
      <w:pPr>
        <w:ind w:left="810" w:hanging="45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63DD5597"/>
    <w:multiLevelType w:val="multilevel"/>
    <w:tmpl w:val="C6FAECC0"/>
    <w:lvl w:ilvl="0">
      <w:start w:val="1"/>
      <w:numFmt w:val="decimal"/>
      <w:pStyle w:val="Heading1"/>
      <w:lvlText w:val="%1."/>
      <w:lvlJc w:val="left"/>
      <w:pPr>
        <w:ind w:left="810" w:hanging="45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6B9B64F6"/>
    <w:multiLevelType w:val="hybridMultilevel"/>
    <w:tmpl w:val="E0B65B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D7B5C12"/>
    <w:multiLevelType w:val="hybridMultilevel"/>
    <w:tmpl w:val="BC325B40"/>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35" w15:restartNumberingAfterBreak="0">
    <w:nsid w:val="7B3A2F68"/>
    <w:multiLevelType w:val="hybridMultilevel"/>
    <w:tmpl w:val="C4161A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C023699"/>
    <w:multiLevelType w:val="hybridMultilevel"/>
    <w:tmpl w:val="A420DB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26"/>
  </w:num>
  <w:num w:numId="4">
    <w:abstractNumId w:val="14"/>
  </w:num>
  <w:num w:numId="5">
    <w:abstractNumId w:val="33"/>
  </w:num>
  <w:num w:numId="6">
    <w:abstractNumId w:val="15"/>
  </w:num>
  <w:num w:numId="7">
    <w:abstractNumId w:val="12"/>
  </w:num>
  <w:num w:numId="8">
    <w:abstractNumId w:val="20"/>
  </w:num>
  <w:num w:numId="9">
    <w:abstractNumId w:val="30"/>
  </w:num>
  <w:num w:numId="10">
    <w:abstractNumId w:val="34"/>
  </w:num>
  <w:num w:numId="11">
    <w:abstractNumId w:val="24"/>
  </w:num>
  <w:num w:numId="12">
    <w:abstractNumId w:val="11"/>
  </w:num>
  <w:num w:numId="13">
    <w:abstractNumId w:val="25"/>
  </w:num>
  <w:num w:numId="14">
    <w:abstractNumId w:val="13"/>
  </w:num>
  <w:num w:numId="15">
    <w:abstractNumId w:val="23"/>
  </w:num>
  <w:num w:numId="16">
    <w:abstractNumId w:val="17"/>
  </w:num>
  <w:num w:numId="17">
    <w:abstractNumId w:val="21"/>
  </w:num>
  <w:num w:numId="18">
    <w:abstractNumId w:val="10"/>
  </w:num>
  <w:num w:numId="19">
    <w:abstractNumId w:val="22"/>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29"/>
  </w:num>
  <w:num w:numId="31">
    <w:abstractNumId w:val="27"/>
  </w:num>
  <w:num w:numId="32">
    <w:abstractNumId w:val="28"/>
  </w:num>
  <w:num w:numId="33">
    <w:abstractNumId w:val="36"/>
  </w:num>
  <w:num w:numId="34">
    <w:abstractNumId w:val="31"/>
  </w:num>
  <w:num w:numId="35">
    <w:abstractNumId w:val="32"/>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BD1"/>
    <w:rsid w:val="00003635"/>
    <w:rsid w:val="0001000B"/>
    <w:rsid w:val="00010CE0"/>
    <w:rsid w:val="000164A9"/>
    <w:rsid w:val="00021B3A"/>
    <w:rsid w:val="00024B1D"/>
    <w:rsid w:val="00024E8D"/>
    <w:rsid w:val="000315D9"/>
    <w:rsid w:val="00044190"/>
    <w:rsid w:val="00045D80"/>
    <w:rsid w:val="000542EC"/>
    <w:rsid w:val="00057D95"/>
    <w:rsid w:val="000664BA"/>
    <w:rsid w:val="00074D9B"/>
    <w:rsid w:val="00075D53"/>
    <w:rsid w:val="00080485"/>
    <w:rsid w:val="00085468"/>
    <w:rsid w:val="00085BF7"/>
    <w:rsid w:val="00090FBB"/>
    <w:rsid w:val="000A09D3"/>
    <w:rsid w:val="000A2EC7"/>
    <w:rsid w:val="000A4746"/>
    <w:rsid w:val="000B3CAE"/>
    <w:rsid w:val="000B5A8C"/>
    <w:rsid w:val="000C05E5"/>
    <w:rsid w:val="000D1D04"/>
    <w:rsid w:val="000E09EA"/>
    <w:rsid w:val="000E1831"/>
    <w:rsid w:val="000E3581"/>
    <w:rsid w:val="00113D1F"/>
    <w:rsid w:val="00124A9D"/>
    <w:rsid w:val="0013171C"/>
    <w:rsid w:val="0013449C"/>
    <w:rsid w:val="00136768"/>
    <w:rsid w:val="00142A31"/>
    <w:rsid w:val="00173CB7"/>
    <w:rsid w:val="00177DD6"/>
    <w:rsid w:val="00191A29"/>
    <w:rsid w:val="00193EFA"/>
    <w:rsid w:val="001A15AF"/>
    <w:rsid w:val="001A2438"/>
    <w:rsid w:val="001A6F6E"/>
    <w:rsid w:val="001B1E8E"/>
    <w:rsid w:val="001C38B3"/>
    <w:rsid w:val="001C6410"/>
    <w:rsid w:val="001C6C75"/>
    <w:rsid w:val="001D1F29"/>
    <w:rsid w:val="001D272F"/>
    <w:rsid w:val="001D2E55"/>
    <w:rsid w:val="001D693C"/>
    <w:rsid w:val="001E0C52"/>
    <w:rsid w:val="001F2CDD"/>
    <w:rsid w:val="001F601A"/>
    <w:rsid w:val="00200911"/>
    <w:rsid w:val="002015DC"/>
    <w:rsid w:val="002021B8"/>
    <w:rsid w:val="00203BB4"/>
    <w:rsid w:val="002136D7"/>
    <w:rsid w:val="002200A4"/>
    <w:rsid w:val="0022063B"/>
    <w:rsid w:val="0022289C"/>
    <w:rsid w:val="00224E1B"/>
    <w:rsid w:val="002263FE"/>
    <w:rsid w:val="00230EAB"/>
    <w:rsid w:val="0023149D"/>
    <w:rsid w:val="002318DB"/>
    <w:rsid w:val="00234D44"/>
    <w:rsid w:val="00237018"/>
    <w:rsid w:val="00246ED4"/>
    <w:rsid w:val="0027342C"/>
    <w:rsid w:val="00280F26"/>
    <w:rsid w:val="00282A6F"/>
    <w:rsid w:val="00290F15"/>
    <w:rsid w:val="002926A2"/>
    <w:rsid w:val="00296759"/>
    <w:rsid w:val="002A2B23"/>
    <w:rsid w:val="002A728C"/>
    <w:rsid w:val="002C0C82"/>
    <w:rsid w:val="002C3197"/>
    <w:rsid w:val="002C4DCC"/>
    <w:rsid w:val="002C6B9C"/>
    <w:rsid w:val="002D021F"/>
    <w:rsid w:val="002D523A"/>
    <w:rsid w:val="002E106E"/>
    <w:rsid w:val="002E23E2"/>
    <w:rsid w:val="002E2469"/>
    <w:rsid w:val="002F4326"/>
    <w:rsid w:val="0030719D"/>
    <w:rsid w:val="003110D2"/>
    <w:rsid w:val="00312BEC"/>
    <w:rsid w:val="00317F0C"/>
    <w:rsid w:val="003204D6"/>
    <w:rsid w:val="003233BD"/>
    <w:rsid w:val="00323A03"/>
    <w:rsid w:val="00325DDD"/>
    <w:rsid w:val="00330242"/>
    <w:rsid w:val="00331E86"/>
    <w:rsid w:val="00341B72"/>
    <w:rsid w:val="00353831"/>
    <w:rsid w:val="00355D4A"/>
    <w:rsid w:val="00355F4D"/>
    <w:rsid w:val="00360B4A"/>
    <w:rsid w:val="00361382"/>
    <w:rsid w:val="003667C8"/>
    <w:rsid w:val="0037177D"/>
    <w:rsid w:val="00376B84"/>
    <w:rsid w:val="00380CD0"/>
    <w:rsid w:val="00385BD3"/>
    <w:rsid w:val="003871F7"/>
    <w:rsid w:val="0039105D"/>
    <w:rsid w:val="003A6B97"/>
    <w:rsid w:val="003B1072"/>
    <w:rsid w:val="003B1214"/>
    <w:rsid w:val="003B1D71"/>
    <w:rsid w:val="003C2119"/>
    <w:rsid w:val="003C532B"/>
    <w:rsid w:val="003C5399"/>
    <w:rsid w:val="003D333E"/>
    <w:rsid w:val="003E4519"/>
    <w:rsid w:val="003E5F29"/>
    <w:rsid w:val="003F2561"/>
    <w:rsid w:val="00406609"/>
    <w:rsid w:val="00406D41"/>
    <w:rsid w:val="00407FA0"/>
    <w:rsid w:val="004120E3"/>
    <w:rsid w:val="004248F8"/>
    <w:rsid w:val="00426891"/>
    <w:rsid w:val="004278B3"/>
    <w:rsid w:val="00430F8A"/>
    <w:rsid w:val="00431095"/>
    <w:rsid w:val="004332B1"/>
    <w:rsid w:val="004358A3"/>
    <w:rsid w:val="00435CC3"/>
    <w:rsid w:val="00440682"/>
    <w:rsid w:val="00442DD4"/>
    <w:rsid w:val="00443D74"/>
    <w:rsid w:val="00456277"/>
    <w:rsid w:val="00461280"/>
    <w:rsid w:val="004730EC"/>
    <w:rsid w:val="00473C22"/>
    <w:rsid w:val="00474E60"/>
    <w:rsid w:val="0048280B"/>
    <w:rsid w:val="00483E8D"/>
    <w:rsid w:val="00491590"/>
    <w:rsid w:val="004972BE"/>
    <w:rsid w:val="00497BDA"/>
    <w:rsid w:val="004A0940"/>
    <w:rsid w:val="004B05CC"/>
    <w:rsid w:val="004B0A6B"/>
    <w:rsid w:val="004B12B6"/>
    <w:rsid w:val="004C3546"/>
    <w:rsid w:val="004C667A"/>
    <w:rsid w:val="004D0237"/>
    <w:rsid w:val="004D27C6"/>
    <w:rsid w:val="004D3189"/>
    <w:rsid w:val="004D5140"/>
    <w:rsid w:val="004D6F7D"/>
    <w:rsid w:val="004E30A9"/>
    <w:rsid w:val="004F5DD8"/>
    <w:rsid w:val="005019A8"/>
    <w:rsid w:val="00502DAF"/>
    <w:rsid w:val="0050309A"/>
    <w:rsid w:val="00504B55"/>
    <w:rsid w:val="00504C43"/>
    <w:rsid w:val="00510207"/>
    <w:rsid w:val="00516741"/>
    <w:rsid w:val="00521D45"/>
    <w:rsid w:val="00526F96"/>
    <w:rsid w:val="0053150B"/>
    <w:rsid w:val="00537B72"/>
    <w:rsid w:val="00573C8E"/>
    <w:rsid w:val="00575A92"/>
    <w:rsid w:val="00577B9F"/>
    <w:rsid w:val="005836D2"/>
    <w:rsid w:val="005A06A8"/>
    <w:rsid w:val="005A4393"/>
    <w:rsid w:val="005A6800"/>
    <w:rsid w:val="005B487E"/>
    <w:rsid w:val="005B64CF"/>
    <w:rsid w:val="005C0523"/>
    <w:rsid w:val="005C5AB8"/>
    <w:rsid w:val="005D1F1D"/>
    <w:rsid w:val="005E2796"/>
    <w:rsid w:val="005E2D54"/>
    <w:rsid w:val="005E4B2C"/>
    <w:rsid w:val="005E69CB"/>
    <w:rsid w:val="005F0070"/>
    <w:rsid w:val="005F51F0"/>
    <w:rsid w:val="006243A7"/>
    <w:rsid w:val="0062617D"/>
    <w:rsid w:val="00627259"/>
    <w:rsid w:val="00627CC3"/>
    <w:rsid w:val="00643C1B"/>
    <w:rsid w:val="00650219"/>
    <w:rsid w:val="0065240B"/>
    <w:rsid w:val="00655793"/>
    <w:rsid w:val="00667CDC"/>
    <w:rsid w:val="00670C63"/>
    <w:rsid w:val="00671B3B"/>
    <w:rsid w:val="00682E20"/>
    <w:rsid w:val="0068326B"/>
    <w:rsid w:val="00687D9E"/>
    <w:rsid w:val="00693A83"/>
    <w:rsid w:val="0069624F"/>
    <w:rsid w:val="006A4E3C"/>
    <w:rsid w:val="006B1FD6"/>
    <w:rsid w:val="006C01BC"/>
    <w:rsid w:val="006C4F52"/>
    <w:rsid w:val="006C7463"/>
    <w:rsid w:val="006D07E5"/>
    <w:rsid w:val="006E22DF"/>
    <w:rsid w:val="006E6910"/>
    <w:rsid w:val="006F16C8"/>
    <w:rsid w:val="006F2461"/>
    <w:rsid w:val="006F7F71"/>
    <w:rsid w:val="00710278"/>
    <w:rsid w:val="00710FEC"/>
    <w:rsid w:val="00713A72"/>
    <w:rsid w:val="00716675"/>
    <w:rsid w:val="00724089"/>
    <w:rsid w:val="00727C01"/>
    <w:rsid w:val="00733282"/>
    <w:rsid w:val="00741E56"/>
    <w:rsid w:val="0075178D"/>
    <w:rsid w:val="00755563"/>
    <w:rsid w:val="00762F31"/>
    <w:rsid w:val="00763162"/>
    <w:rsid w:val="007663D5"/>
    <w:rsid w:val="00766861"/>
    <w:rsid w:val="0076756E"/>
    <w:rsid w:val="007703CF"/>
    <w:rsid w:val="00774DC9"/>
    <w:rsid w:val="00787AE9"/>
    <w:rsid w:val="007A1ADF"/>
    <w:rsid w:val="007A4193"/>
    <w:rsid w:val="007B2F1A"/>
    <w:rsid w:val="007D0297"/>
    <w:rsid w:val="007D4F66"/>
    <w:rsid w:val="007E4421"/>
    <w:rsid w:val="00800307"/>
    <w:rsid w:val="008020D3"/>
    <w:rsid w:val="00804641"/>
    <w:rsid w:val="00805601"/>
    <w:rsid w:val="00814F56"/>
    <w:rsid w:val="00816BE3"/>
    <w:rsid w:val="008172E0"/>
    <w:rsid w:val="00817513"/>
    <w:rsid w:val="00823927"/>
    <w:rsid w:val="00826D66"/>
    <w:rsid w:val="0084518C"/>
    <w:rsid w:val="008459A4"/>
    <w:rsid w:val="00847A5C"/>
    <w:rsid w:val="008521ED"/>
    <w:rsid w:val="0085295A"/>
    <w:rsid w:val="00853BC0"/>
    <w:rsid w:val="00856AB7"/>
    <w:rsid w:val="00862C10"/>
    <w:rsid w:val="0086744B"/>
    <w:rsid w:val="00872616"/>
    <w:rsid w:val="00876E4D"/>
    <w:rsid w:val="00887083"/>
    <w:rsid w:val="00890822"/>
    <w:rsid w:val="008915B4"/>
    <w:rsid w:val="008A08EB"/>
    <w:rsid w:val="008B2DDE"/>
    <w:rsid w:val="008B369E"/>
    <w:rsid w:val="008C0B6B"/>
    <w:rsid w:val="008C6C56"/>
    <w:rsid w:val="008E36AC"/>
    <w:rsid w:val="008E7B4E"/>
    <w:rsid w:val="008F024D"/>
    <w:rsid w:val="008F1EB6"/>
    <w:rsid w:val="008F32E8"/>
    <w:rsid w:val="008F60C3"/>
    <w:rsid w:val="009006BF"/>
    <w:rsid w:val="00900B9B"/>
    <w:rsid w:val="00904CC3"/>
    <w:rsid w:val="009307B8"/>
    <w:rsid w:val="00933D50"/>
    <w:rsid w:val="00943FD3"/>
    <w:rsid w:val="009449B5"/>
    <w:rsid w:val="00946996"/>
    <w:rsid w:val="009513FB"/>
    <w:rsid w:val="00951972"/>
    <w:rsid w:val="0096095E"/>
    <w:rsid w:val="00970F4E"/>
    <w:rsid w:val="0098110C"/>
    <w:rsid w:val="00983672"/>
    <w:rsid w:val="00985F19"/>
    <w:rsid w:val="00986531"/>
    <w:rsid w:val="0098787A"/>
    <w:rsid w:val="00990AA0"/>
    <w:rsid w:val="00994131"/>
    <w:rsid w:val="00997BD1"/>
    <w:rsid w:val="009A4280"/>
    <w:rsid w:val="009B366F"/>
    <w:rsid w:val="009C431C"/>
    <w:rsid w:val="009D58CB"/>
    <w:rsid w:val="009E0FBB"/>
    <w:rsid w:val="009F0AC0"/>
    <w:rsid w:val="009F32AB"/>
    <w:rsid w:val="009F3903"/>
    <w:rsid w:val="009F6E7F"/>
    <w:rsid w:val="009F7FA3"/>
    <w:rsid w:val="00A01736"/>
    <w:rsid w:val="00A03579"/>
    <w:rsid w:val="00A06926"/>
    <w:rsid w:val="00A12AAA"/>
    <w:rsid w:val="00A13785"/>
    <w:rsid w:val="00A260FE"/>
    <w:rsid w:val="00A3597D"/>
    <w:rsid w:val="00A433C1"/>
    <w:rsid w:val="00A61B91"/>
    <w:rsid w:val="00A727A2"/>
    <w:rsid w:val="00A75F26"/>
    <w:rsid w:val="00A82E8E"/>
    <w:rsid w:val="00A8335A"/>
    <w:rsid w:val="00AA053A"/>
    <w:rsid w:val="00AA1551"/>
    <w:rsid w:val="00AA7051"/>
    <w:rsid w:val="00AB0035"/>
    <w:rsid w:val="00AB2A6F"/>
    <w:rsid w:val="00AB4BE3"/>
    <w:rsid w:val="00AC287D"/>
    <w:rsid w:val="00AD3602"/>
    <w:rsid w:val="00AE13B6"/>
    <w:rsid w:val="00B01EF3"/>
    <w:rsid w:val="00B05071"/>
    <w:rsid w:val="00B07F30"/>
    <w:rsid w:val="00B1462D"/>
    <w:rsid w:val="00B15381"/>
    <w:rsid w:val="00B22B1D"/>
    <w:rsid w:val="00B436E9"/>
    <w:rsid w:val="00B54E6E"/>
    <w:rsid w:val="00B57053"/>
    <w:rsid w:val="00B60E8D"/>
    <w:rsid w:val="00B6178E"/>
    <w:rsid w:val="00B67BBD"/>
    <w:rsid w:val="00B77CBB"/>
    <w:rsid w:val="00B85312"/>
    <w:rsid w:val="00B91B68"/>
    <w:rsid w:val="00BA152C"/>
    <w:rsid w:val="00BA63EC"/>
    <w:rsid w:val="00BB6D54"/>
    <w:rsid w:val="00BC20BD"/>
    <w:rsid w:val="00BC5BF3"/>
    <w:rsid w:val="00BC642B"/>
    <w:rsid w:val="00BD5F9E"/>
    <w:rsid w:val="00BD7F41"/>
    <w:rsid w:val="00BE081D"/>
    <w:rsid w:val="00BF442A"/>
    <w:rsid w:val="00BF5343"/>
    <w:rsid w:val="00C04EF7"/>
    <w:rsid w:val="00C11CD7"/>
    <w:rsid w:val="00C15E61"/>
    <w:rsid w:val="00C162D4"/>
    <w:rsid w:val="00C2084D"/>
    <w:rsid w:val="00C24A66"/>
    <w:rsid w:val="00C309F9"/>
    <w:rsid w:val="00C30B58"/>
    <w:rsid w:val="00C31864"/>
    <w:rsid w:val="00C35CD7"/>
    <w:rsid w:val="00C50B59"/>
    <w:rsid w:val="00C511B4"/>
    <w:rsid w:val="00C55F9F"/>
    <w:rsid w:val="00C6535A"/>
    <w:rsid w:val="00C70D6A"/>
    <w:rsid w:val="00C712D9"/>
    <w:rsid w:val="00C903DB"/>
    <w:rsid w:val="00C97E93"/>
    <w:rsid w:val="00CA0187"/>
    <w:rsid w:val="00CA1587"/>
    <w:rsid w:val="00CB5378"/>
    <w:rsid w:val="00CC1414"/>
    <w:rsid w:val="00CC21F5"/>
    <w:rsid w:val="00CD005F"/>
    <w:rsid w:val="00CD6E92"/>
    <w:rsid w:val="00CD7327"/>
    <w:rsid w:val="00CE393E"/>
    <w:rsid w:val="00CF2A2B"/>
    <w:rsid w:val="00CF43AA"/>
    <w:rsid w:val="00CF5ECC"/>
    <w:rsid w:val="00CF732C"/>
    <w:rsid w:val="00D230A1"/>
    <w:rsid w:val="00D27F73"/>
    <w:rsid w:val="00D34443"/>
    <w:rsid w:val="00D41A7A"/>
    <w:rsid w:val="00D50F89"/>
    <w:rsid w:val="00D55A25"/>
    <w:rsid w:val="00D62DFF"/>
    <w:rsid w:val="00D64EB3"/>
    <w:rsid w:val="00D65D99"/>
    <w:rsid w:val="00D901FF"/>
    <w:rsid w:val="00D91354"/>
    <w:rsid w:val="00DB47D4"/>
    <w:rsid w:val="00DB5072"/>
    <w:rsid w:val="00DB75FC"/>
    <w:rsid w:val="00DC51F8"/>
    <w:rsid w:val="00DC706C"/>
    <w:rsid w:val="00DD3D8B"/>
    <w:rsid w:val="00DF3718"/>
    <w:rsid w:val="00DF5BA6"/>
    <w:rsid w:val="00E00714"/>
    <w:rsid w:val="00E00E48"/>
    <w:rsid w:val="00E03C5A"/>
    <w:rsid w:val="00E14BD4"/>
    <w:rsid w:val="00E1788B"/>
    <w:rsid w:val="00E220CD"/>
    <w:rsid w:val="00E24F2D"/>
    <w:rsid w:val="00E42E5F"/>
    <w:rsid w:val="00E43877"/>
    <w:rsid w:val="00E44DCA"/>
    <w:rsid w:val="00E518D8"/>
    <w:rsid w:val="00E520C3"/>
    <w:rsid w:val="00E5362E"/>
    <w:rsid w:val="00E57B38"/>
    <w:rsid w:val="00E63C68"/>
    <w:rsid w:val="00E64393"/>
    <w:rsid w:val="00E75559"/>
    <w:rsid w:val="00E769F3"/>
    <w:rsid w:val="00E80D45"/>
    <w:rsid w:val="00E90A45"/>
    <w:rsid w:val="00E973D1"/>
    <w:rsid w:val="00EA10B2"/>
    <w:rsid w:val="00EA5906"/>
    <w:rsid w:val="00EB0576"/>
    <w:rsid w:val="00EB1C7F"/>
    <w:rsid w:val="00EB29EA"/>
    <w:rsid w:val="00EC73DB"/>
    <w:rsid w:val="00ED071D"/>
    <w:rsid w:val="00ED53B2"/>
    <w:rsid w:val="00EE0CCD"/>
    <w:rsid w:val="00EE0F2C"/>
    <w:rsid w:val="00EE2F36"/>
    <w:rsid w:val="00EF47F5"/>
    <w:rsid w:val="00F011AB"/>
    <w:rsid w:val="00F01E91"/>
    <w:rsid w:val="00F1325D"/>
    <w:rsid w:val="00F1684B"/>
    <w:rsid w:val="00F24445"/>
    <w:rsid w:val="00F25A34"/>
    <w:rsid w:val="00F313A5"/>
    <w:rsid w:val="00F37900"/>
    <w:rsid w:val="00F37F79"/>
    <w:rsid w:val="00F451EC"/>
    <w:rsid w:val="00F46C85"/>
    <w:rsid w:val="00F5390A"/>
    <w:rsid w:val="00F6261B"/>
    <w:rsid w:val="00F731E1"/>
    <w:rsid w:val="00F93CEF"/>
    <w:rsid w:val="00F94FA6"/>
    <w:rsid w:val="00F95474"/>
    <w:rsid w:val="00F977D3"/>
    <w:rsid w:val="00FA33A2"/>
    <w:rsid w:val="00FA6AA8"/>
    <w:rsid w:val="00FA78A2"/>
    <w:rsid w:val="00FB02A1"/>
    <w:rsid w:val="00FC3A07"/>
    <w:rsid w:val="00FD7F5E"/>
    <w:rsid w:val="00FE1D2F"/>
    <w:rsid w:val="00FE2139"/>
    <w:rsid w:val="00FE77DF"/>
    <w:rsid w:val="00FF56AB"/>
    <w:rsid w:val="43018D0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F226F"/>
  <w15:chartTrackingRefBased/>
  <w15:docId w15:val="{7A06B383-B678-4987-A562-4B7445BFC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0B5A8C"/>
    <w:pPr>
      <w:spacing w:before="120"/>
    </w:pPr>
    <w:rPr>
      <w:color w:val="000000" w:themeColor="text1"/>
    </w:rPr>
  </w:style>
  <w:style w:type="paragraph" w:styleId="Heading1">
    <w:name w:val="heading 1"/>
    <w:basedOn w:val="Normal"/>
    <w:next w:val="Normal"/>
    <w:link w:val="Heading1Char"/>
    <w:uiPriority w:val="9"/>
    <w:qFormat/>
    <w:rsid w:val="00FE2139"/>
    <w:pPr>
      <w:keepNext/>
      <w:keepLines/>
      <w:numPr>
        <w:numId w:val="35"/>
      </w:numPr>
      <w:spacing w:before="440" w:line="240" w:lineRule="auto"/>
      <w:ind w:left="426" w:hanging="426"/>
      <w:outlineLvl w:val="0"/>
    </w:pPr>
    <w:rPr>
      <w:rFonts w:ascii="Doppio One" w:eastAsiaTheme="majorEastAsia" w:hAnsi="Doppio One" w:cstheme="majorBidi"/>
      <w:bCs/>
      <w:caps/>
      <w:spacing w:val="4"/>
      <w:sz w:val="44"/>
      <w:szCs w:val="36"/>
    </w:rPr>
  </w:style>
  <w:style w:type="paragraph" w:styleId="Heading2">
    <w:name w:val="heading 2"/>
    <w:basedOn w:val="Normal"/>
    <w:next w:val="Normal"/>
    <w:link w:val="Heading2Char"/>
    <w:uiPriority w:val="9"/>
    <w:unhideWhenUsed/>
    <w:qFormat/>
    <w:rsid w:val="005A4393"/>
    <w:pPr>
      <w:keepNext/>
      <w:keepLines/>
      <w:numPr>
        <w:ilvl w:val="1"/>
        <w:numId w:val="35"/>
      </w:numPr>
      <w:spacing w:after="0"/>
      <w:ind w:left="0" w:firstLine="0"/>
      <w:outlineLvl w:val="1"/>
    </w:pPr>
    <w:rPr>
      <w:rFonts w:ascii="Doppio One" w:eastAsiaTheme="majorEastAsia" w:hAnsi="Doppio One" w:cstheme="majorBidi"/>
      <w:bCs/>
      <w:sz w:val="36"/>
      <w:szCs w:val="28"/>
    </w:rPr>
  </w:style>
  <w:style w:type="paragraph" w:styleId="Heading3">
    <w:name w:val="heading 3"/>
    <w:basedOn w:val="Normal"/>
    <w:next w:val="Normal"/>
    <w:link w:val="Heading3Char"/>
    <w:uiPriority w:val="9"/>
    <w:unhideWhenUsed/>
    <w:qFormat/>
    <w:rsid w:val="005D1F1D"/>
    <w:pPr>
      <w:keepNext/>
      <w:keepLines/>
      <w:spacing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D1F1D"/>
    <w:pPr>
      <w:keepNext/>
      <w:keepLines/>
      <w:spacing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D1F1D"/>
    <w:pPr>
      <w:keepNext/>
      <w:keepLines/>
      <w:spacing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D1F1D"/>
    <w:pPr>
      <w:keepNext/>
      <w:keepLines/>
      <w:spacing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D1F1D"/>
    <w:pPr>
      <w:keepNext/>
      <w:keepLines/>
      <w:spacing w:after="0"/>
      <w:outlineLvl w:val="6"/>
    </w:pPr>
    <w:rPr>
      <w:i/>
      <w:iCs/>
    </w:rPr>
  </w:style>
  <w:style w:type="paragraph" w:styleId="Heading8">
    <w:name w:val="heading 8"/>
    <w:basedOn w:val="Normal"/>
    <w:next w:val="Normal"/>
    <w:link w:val="Heading8Char"/>
    <w:uiPriority w:val="9"/>
    <w:semiHidden/>
    <w:unhideWhenUsed/>
    <w:qFormat/>
    <w:rsid w:val="005D1F1D"/>
    <w:pPr>
      <w:keepNext/>
      <w:keepLines/>
      <w:spacing w:after="0"/>
      <w:outlineLvl w:val="7"/>
    </w:pPr>
    <w:rPr>
      <w:b/>
      <w:bCs/>
    </w:rPr>
  </w:style>
  <w:style w:type="paragraph" w:styleId="Heading9">
    <w:name w:val="heading 9"/>
    <w:basedOn w:val="Normal"/>
    <w:next w:val="Normal"/>
    <w:link w:val="Heading9Char"/>
    <w:uiPriority w:val="9"/>
    <w:semiHidden/>
    <w:unhideWhenUsed/>
    <w:qFormat/>
    <w:rsid w:val="005D1F1D"/>
    <w:pPr>
      <w:keepNext/>
      <w:keepLines/>
      <w:spacing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139"/>
    <w:rPr>
      <w:rFonts w:ascii="Doppio One" w:eastAsiaTheme="majorEastAsia" w:hAnsi="Doppio One" w:cstheme="majorBidi"/>
      <w:bCs/>
      <w:caps/>
      <w:color w:val="000000" w:themeColor="text1"/>
      <w:spacing w:val="4"/>
      <w:sz w:val="44"/>
      <w:szCs w:val="36"/>
    </w:rPr>
  </w:style>
  <w:style w:type="character" w:customStyle="1" w:styleId="Heading2Char">
    <w:name w:val="Heading 2 Char"/>
    <w:basedOn w:val="DefaultParagraphFont"/>
    <w:link w:val="Heading2"/>
    <w:uiPriority w:val="9"/>
    <w:rsid w:val="005A4393"/>
    <w:rPr>
      <w:rFonts w:ascii="Doppio One" w:eastAsiaTheme="majorEastAsia" w:hAnsi="Doppio One" w:cstheme="majorBidi"/>
      <w:bCs/>
      <w:color w:val="000000" w:themeColor="text1"/>
      <w:sz w:val="36"/>
      <w:szCs w:val="28"/>
    </w:rPr>
  </w:style>
  <w:style w:type="character" w:customStyle="1" w:styleId="Heading3Char">
    <w:name w:val="Heading 3 Char"/>
    <w:basedOn w:val="DefaultParagraphFont"/>
    <w:link w:val="Heading3"/>
    <w:uiPriority w:val="9"/>
    <w:rsid w:val="005D1F1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5D1F1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D1F1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D1F1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D1F1D"/>
    <w:rPr>
      <w:i/>
      <w:iCs/>
    </w:rPr>
  </w:style>
  <w:style w:type="character" w:customStyle="1" w:styleId="Heading8Char">
    <w:name w:val="Heading 8 Char"/>
    <w:basedOn w:val="DefaultParagraphFont"/>
    <w:link w:val="Heading8"/>
    <w:uiPriority w:val="9"/>
    <w:semiHidden/>
    <w:rsid w:val="005D1F1D"/>
    <w:rPr>
      <w:b/>
      <w:bCs/>
    </w:rPr>
  </w:style>
  <w:style w:type="character" w:customStyle="1" w:styleId="Heading9Char">
    <w:name w:val="Heading 9 Char"/>
    <w:basedOn w:val="DefaultParagraphFont"/>
    <w:link w:val="Heading9"/>
    <w:uiPriority w:val="9"/>
    <w:semiHidden/>
    <w:rsid w:val="005D1F1D"/>
    <w:rPr>
      <w:i/>
      <w:iCs/>
    </w:rPr>
  </w:style>
  <w:style w:type="paragraph" w:styleId="Caption">
    <w:name w:val="caption"/>
    <w:basedOn w:val="Normal"/>
    <w:next w:val="Normal"/>
    <w:link w:val="CaptionChar"/>
    <w:uiPriority w:val="35"/>
    <w:unhideWhenUsed/>
    <w:qFormat/>
    <w:rsid w:val="005D1F1D"/>
    <w:rPr>
      <w:b/>
      <w:bCs/>
      <w:sz w:val="18"/>
      <w:szCs w:val="18"/>
    </w:rPr>
  </w:style>
  <w:style w:type="character" w:customStyle="1" w:styleId="CaptionChar">
    <w:name w:val="Caption Char"/>
    <w:link w:val="Caption"/>
    <w:uiPriority w:val="35"/>
    <w:locked/>
    <w:rsid w:val="0013449C"/>
    <w:rPr>
      <w:b/>
      <w:bCs/>
      <w:color w:val="000000" w:themeColor="text1"/>
      <w:sz w:val="18"/>
      <w:szCs w:val="18"/>
    </w:rPr>
  </w:style>
  <w:style w:type="paragraph" w:styleId="Title">
    <w:name w:val="Title"/>
    <w:basedOn w:val="Normal"/>
    <w:next w:val="Normal"/>
    <w:link w:val="TitleChar"/>
    <w:autoRedefine/>
    <w:uiPriority w:val="10"/>
    <w:qFormat/>
    <w:rsid w:val="00B91B68"/>
    <w:pPr>
      <w:spacing w:before="240" w:after="120" w:line="240" w:lineRule="auto"/>
      <w:contextualSpacing/>
      <w:jc w:val="left"/>
    </w:pPr>
    <w:rPr>
      <w:rFonts w:ascii="Doppio One" w:eastAsiaTheme="majorEastAsia" w:hAnsi="Doppio One" w:cstheme="majorBidi"/>
      <w:spacing w:val="-7"/>
      <w:sz w:val="36"/>
      <w:szCs w:val="48"/>
    </w:rPr>
  </w:style>
  <w:style w:type="character" w:customStyle="1" w:styleId="TitleChar">
    <w:name w:val="Title Char"/>
    <w:basedOn w:val="DefaultParagraphFont"/>
    <w:link w:val="Title"/>
    <w:uiPriority w:val="10"/>
    <w:rsid w:val="00B91B68"/>
    <w:rPr>
      <w:rFonts w:ascii="Doppio One" w:eastAsiaTheme="majorEastAsia" w:hAnsi="Doppio One" w:cstheme="majorBidi"/>
      <w:color w:val="000000" w:themeColor="text1"/>
      <w:spacing w:val="-7"/>
      <w:sz w:val="36"/>
      <w:szCs w:val="48"/>
    </w:rPr>
  </w:style>
  <w:style w:type="paragraph" w:styleId="Subtitle">
    <w:name w:val="Subtitle"/>
    <w:basedOn w:val="Normal"/>
    <w:next w:val="Normal"/>
    <w:link w:val="SubtitleChar"/>
    <w:autoRedefine/>
    <w:uiPriority w:val="11"/>
    <w:qFormat/>
    <w:rsid w:val="00E520C3"/>
    <w:pPr>
      <w:numPr>
        <w:ilvl w:val="1"/>
      </w:numPr>
      <w:spacing w:before="440" w:line="240" w:lineRule="auto"/>
      <w:jc w:val="left"/>
    </w:pPr>
    <w:rPr>
      <w:rFonts w:ascii="Doppio One" w:eastAsiaTheme="majorEastAsia" w:hAnsi="Doppio One" w:cs="Times New Roman (Headings CS)"/>
      <w:caps/>
      <w:sz w:val="24"/>
      <w:szCs w:val="24"/>
    </w:rPr>
  </w:style>
  <w:style w:type="character" w:customStyle="1" w:styleId="SubtitleChar">
    <w:name w:val="Subtitle Char"/>
    <w:basedOn w:val="DefaultParagraphFont"/>
    <w:link w:val="Subtitle"/>
    <w:uiPriority w:val="11"/>
    <w:rsid w:val="00E520C3"/>
    <w:rPr>
      <w:rFonts w:ascii="Doppio One" w:eastAsiaTheme="majorEastAsia" w:hAnsi="Doppio One" w:cs="Times New Roman (Headings CS)"/>
      <w:caps/>
      <w:color w:val="000000" w:themeColor="text1"/>
      <w:sz w:val="24"/>
      <w:szCs w:val="24"/>
    </w:rPr>
  </w:style>
  <w:style w:type="character" w:styleId="Strong">
    <w:name w:val="Strong"/>
    <w:basedOn w:val="DefaultParagraphFont"/>
    <w:uiPriority w:val="22"/>
    <w:rsid w:val="005D1F1D"/>
    <w:rPr>
      <w:b/>
      <w:bCs/>
      <w:color w:val="auto"/>
    </w:rPr>
  </w:style>
  <w:style w:type="character" w:styleId="Emphasis">
    <w:name w:val="Emphasis"/>
    <w:basedOn w:val="DefaultParagraphFont"/>
    <w:uiPriority w:val="20"/>
    <w:rsid w:val="005D1F1D"/>
    <w:rPr>
      <w:i/>
      <w:iCs/>
      <w:color w:val="auto"/>
    </w:rPr>
  </w:style>
  <w:style w:type="paragraph" w:styleId="NoSpacing">
    <w:name w:val="No Spacing"/>
    <w:uiPriority w:val="1"/>
    <w:rsid w:val="005D1F1D"/>
    <w:pPr>
      <w:spacing w:after="0" w:line="240" w:lineRule="auto"/>
    </w:pPr>
  </w:style>
  <w:style w:type="paragraph" w:styleId="Quote">
    <w:name w:val="Quote"/>
    <w:basedOn w:val="Normal"/>
    <w:next w:val="Normal"/>
    <w:link w:val="QuoteChar"/>
    <w:autoRedefine/>
    <w:uiPriority w:val="29"/>
    <w:qFormat/>
    <w:rsid w:val="00E769F3"/>
    <w:pPr>
      <w:spacing w:before="200" w:line="264" w:lineRule="auto"/>
      <w:ind w:left="720" w:right="864"/>
      <w:jc w:val="left"/>
    </w:pPr>
    <w:rPr>
      <w:rFonts w:asciiTheme="majorHAnsi" w:eastAsiaTheme="majorEastAsia" w:hAnsiTheme="majorHAnsi" w:cs="Times New Roman (Headings CS)"/>
      <w:i/>
      <w:iCs/>
      <w:sz w:val="24"/>
      <w:szCs w:val="24"/>
    </w:rPr>
  </w:style>
  <w:style w:type="character" w:customStyle="1" w:styleId="QuoteChar">
    <w:name w:val="Quote Char"/>
    <w:basedOn w:val="DefaultParagraphFont"/>
    <w:link w:val="Quote"/>
    <w:uiPriority w:val="29"/>
    <w:rsid w:val="00E769F3"/>
    <w:rPr>
      <w:rFonts w:asciiTheme="majorHAnsi" w:eastAsiaTheme="majorEastAsia" w:hAnsiTheme="majorHAnsi" w:cs="Times New Roman (Headings CS)"/>
      <w:i/>
      <w:iCs/>
      <w:color w:val="000000" w:themeColor="text1"/>
      <w:sz w:val="24"/>
      <w:szCs w:val="24"/>
    </w:rPr>
  </w:style>
  <w:style w:type="paragraph" w:styleId="IntenseQuote">
    <w:name w:val="Intense Quote"/>
    <w:basedOn w:val="Normal"/>
    <w:next w:val="Normal"/>
    <w:link w:val="IntenseQuoteChar"/>
    <w:uiPriority w:val="30"/>
    <w:rsid w:val="005D1F1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D1F1D"/>
    <w:rPr>
      <w:rFonts w:asciiTheme="majorHAnsi" w:eastAsiaTheme="majorEastAsia" w:hAnsiTheme="majorHAnsi" w:cstheme="majorBidi"/>
      <w:sz w:val="26"/>
      <w:szCs w:val="26"/>
    </w:rPr>
  </w:style>
  <w:style w:type="character" w:styleId="SubtleEmphasis">
    <w:name w:val="Subtle Emphasis"/>
    <w:basedOn w:val="DefaultParagraphFont"/>
    <w:uiPriority w:val="19"/>
    <w:rsid w:val="005D1F1D"/>
    <w:rPr>
      <w:i/>
      <w:iCs/>
      <w:color w:val="auto"/>
    </w:rPr>
  </w:style>
  <w:style w:type="character" w:styleId="IntenseEmphasis">
    <w:name w:val="Intense Emphasis"/>
    <w:basedOn w:val="DefaultParagraphFont"/>
    <w:uiPriority w:val="21"/>
    <w:rsid w:val="005D1F1D"/>
    <w:rPr>
      <w:b/>
      <w:bCs/>
      <w:i/>
      <w:iCs/>
      <w:color w:val="auto"/>
    </w:rPr>
  </w:style>
  <w:style w:type="character" w:styleId="SubtleReference">
    <w:name w:val="Subtle Reference"/>
    <w:aliases w:val="Reference"/>
    <w:basedOn w:val="DefaultParagraphFont"/>
    <w:uiPriority w:val="31"/>
    <w:qFormat/>
    <w:rsid w:val="006F2461"/>
    <w:rPr>
      <w:rFonts w:ascii="Arial" w:hAnsi="Arial"/>
      <w:b w:val="0"/>
      <w:i w:val="0"/>
      <w:caps w:val="0"/>
      <w:smallCaps w:val="0"/>
      <w:color w:val="000000" w:themeColor="text1"/>
      <w:sz w:val="18"/>
      <w:u w:val="none" w:color="7F7F7F" w:themeColor="text1" w:themeTint="80"/>
    </w:rPr>
  </w:style>
  <w:style w:type="character" w:styleId="IntenseReference">
    <w:name w:val="Intense Reference"/>
    <w:basedOn w:val="DefaultParagraphFont"/>
    <w:uiPriority w:val="32"/>
    <w:rsid w:val="005D1F1D"/>
    <w:rPr>
      <w:b/>
      <w:bCs/>
      <w:smallCaps/>
      <w:color w:val="auto"/>
      <w:u w:val="single"/>
    </w:rPr>
  </w:style>
  <w:style w:type="character" w:styleId="BookTitle">
    <w:name w:val="Book Title"/>
    <w:basedOn w:val="DefaultParagraphFont"/>
    <w:uiPriority w:val="33"/>
    <w:rsid w:val="005D1F1D"/>
    <w:rPr>
      <w:b/>
      <w:bCs/>
      <w:smallCaps/>
      <w:color w:val="auto"/>
    </w:rPr>
  </w:style>
  <w:style w:type="paragraph" w:styleId="TOCHeading">
    <w:name w:val="TOC Heading"/>
    <w:basedOn w:val="Heading1"/>
    <w:next w:val="Normal"/>
    <w:uiPriority w:val="39"/>
    <w:unhideWhenUsed/>
    <w:qFormat/>
    <w:rsid w:val="00FE2139"/>
    <w:pPr>
      <w:numPr>
        <w:numId w:val="0"/>
      </w:numPr>
      <w:outlineLvl w:val="9"/>
    </w:pPr>
  </w:style>
  <w:style w:type="paragraph" w:styleId="Header">
    <w:name w:val="header"/>
    <w:basedOn w:val="Normal"/>
    <w:link w:val="HeaderChar"/>
    <w:uiPriority w:val="99"/>
    <w:unhideWhenUsed/>
    <w:rsid w:val="00016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4A9"/>
  </w:style>
  <w:style w:type="paragraph" w:styleId="Footer">
    <w:name w:val="footer"/>
    <w:basedOn w:val="Normal"/>
    <w:link w:val="FooterChar"/>
    <w:uiPriority w:val="99"/>
    <w:unhideWhenUsed/>
    <w:rsid w:val="00016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4A9"/>
  </w:style>
  <w:style w:type="paragraph" w:styleId="NormalWeb">
    <w:name w:val="Normal (Web)"/>
    <w:basedOn w:val="Normal"/>
    <w:uiPriority w:val="99"/>
    <w:semiHidden/>
    <w:unhideWhenUsed/>
    <w:rsid w:val="00A433C1"/>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0A2EC7"/>
    <w:rPr>
      <w:color w:val="0563C1" w:themeColor="hyperlink"/>
      <w:u w:val="single"/>
    </w:rPr>
  </w:style>
  <w:style w:type="paragraph" w:styleId="ListParagraph">
    <w:name w:val="List Paragraph"/>
    <w:basedOn w:val="Normal"/>
    <w:uiPriority w:val="34"/>
    <w:qFormat/>
    <w:rsid w:val="000A2EC7"/>
    <w:pPr>
      <w:spacing w:line="259" w:lineRule="auto"/>
      <w:ind w:left="720"/>
      <w:contextualSpacing/>
      <w:jc w:val="left"/>
    </w:pPr>
  </w:style>
  <w:style w:type="character" w:styleId="PageNumber">
    <w:name w:val="page number"/>
    <w:basedOn w:val="DefaultParagraphFont"/>
    <w:uiPriority w:val="99"/>
    <w:semiHidden/>
    <w:unhideWhenUsed/>
    <w:rsid w:val="000A2EC7"/>
  </w:style>
  <w:style w:type="table" w:styleId="TableGrid">
    <w:name w:val="Table Grid"/>
    <w:basedOn w:val="TableNormal"/>
    <w:uiPriority w:val="39"/>
    <w:rsid w:val="00B91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2">
    <w:name w:val="List Table 1 Light Accent 2"/>
    <w:basedOn w:val="TableNormal"/>
    <w:uiPriority w:val="46"/>
    <w:rsid w:val="00B91B68"/>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787AE9"/>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787AE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787AE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ref-title">
    <w:name w:val="ref-title"/>
    <w:basedOn w:val="DefaultParagraphFont"/>
    <w:rsid w:val="0013449C"/>
  </w:style>
  <w:style w:type="character" w:customStyle="1" w:styleId="ref-journal">
    <w:name w:val="ref-journal"/>
    <w:basedOn w:val="DefaultParagraphFont"/>
    <w:rsid w:val="0013449C"/>
  </w:style>
  <w:style w:type="character" w:customStyle="1" w:styleId="ref-vol">
    <w:name w:val="ref-vol"/>
    <w:basedOn w:val="DefaultParagraphFont"/>
    <w:rsid w:val="0013449C"/>
  </w:style>
  <w:style w:type="character" w:customStyle="1" w:styleId="ref-iss">
    <w:name w:val="ref-iss"/>
    <w:basedOn w:val="DefaultParagraphFont"/>
    <w:rsid w:val="0013449C"/>
  </w:style>
  <w:style w:type="character" w:customStyle="1" w:styleId="BalloonTextChar">
    <w:name w:val="Balloon Text Char"/>
    <w:basedOn w:val="DefaultParagraphFont"/>
    <w:link w:val="BalloonText"/>
    <w:uiPriority w:val="99"/>
    <w:semiHidden/>
    <w:rsid w:val="0013449C"/>
    <w:rPr>
      <w:rFonts w:ascii="Segoe UI" w:hAnsi="Segoe UI" w:cs="Segoe UI"/>
      <w:sz w:val="18"/>
      <w:szCs w:val="18"/>
    </w:rPr>
  </w:style>
  <w:style w:type="paragraph" w:styleId="BalloonText">
    <w:name w:val="Balloon Text"/>
    <w:basedOn w:val="Normal"/>
    <w:link w:val="BalloonTextChar"/>
    <w:uiPriority w:val="99"/>
    <w:semiHidden/>
    <w:unhideWhenUsed/>
    <w:rsid w:val="0013449C"/>
    <w:pPr>
      <w:spacing w:before="0" w:after="0" w:line="240" w:lineRule="auto"/>
      <w:jc w:val="left"/>
    </w:pPr>
    <w:rPr>
      <w:rFonts w:ascii="Segoe UI" w:hAnsi="Segoe UI" w:cs="Segoe UI"/>
      <w:color w:val="auto"/>
      <w:sz w:val="18"/>
      <w:szCs w:val="18"/>
    </w:rPr>
  </w:style>
  <w:style w:type="paragraph" w:styleId="TOC1">
    <w:name w:val="toc 1"/>
    <w:basedOn w:val="Normal"/>
    <w:next w:val="Normal"/>
    <w:autoRedefine/>
    <w:uiPriority w:val="39"/>
    <w:unhideWhenUsed/>
    <w:rsid w:val="0013449C"/>
    <w:pPr>
      <w:spacing w:before="0" w:after="100" w:line="256" w:lineRule="auto"/>
      <w:jc w:val="left"/>
    </w:pPr>
    <w:rPr>
      <w:color w:val="auto"/>
    </w:rPr>
  </w:style>
  <w:style w:type="paragraph" w:styleId="TOC2">
    <w:name w:val="toc 2"/>
    <w:basedOn w:val="Normal"/>
    <w:next w:val="Normal"/>
    <w:autoRedefine/>
    <w:uiPriority w:val="39"/>
    <w:unhideWhenUsed/>
    <w:rsid w:val="0013449C"/>
    <w:pPr>
      <w:spacing w:before="0" w:after="100" w:line="256" w:lineRule="auto"/>
      <w:ind w:left="220"/>
      <w:jc w:val="left"/>
    </w:pPr>
    <w:rPr>
      <w:color w:val="auto"/>
    </w:rPr>
  </w:style>
  <w:style w:type="paragraph" w:styleId="TOC3">
    <w:name w:val="toc 3"/>
    <w:basedOn w:val="Normal"/>
    <w:next w:val="Normal"/>
    <w:autoRedefine/>
    <w:uiPriority w:val="39"/>
    <w:unhideWhenUsed/>
    <w:rsid w:val="0013449C"/>
    <w:pPr>
      <w:spacing w:before="0" w:after="100" w:line="256" w:lineRule="auto"/>
      <w:ind w:left="440"/>
      <w:jc w:val="left"/>
    </w:pPr>
    <w:rPr>
      <w:color w:val="auto"/>
    </w:rPr>
  </w:style>
  <w:style w:type="character" w:customStyle="1" w:styleId="UnresolvedMention1">
    <w:name w:val="Unresolved Mention1"/>
    <w:basedOn w:val="DefaultParagraphFont"/>
    <w:uiPriority w:val="99"/>
    <w:semiHidden/>
    <w:unhideWhenUsed/>
    <w:rsid w:val="00C24A66"/>
    <w:rPr>
      <w:color w:val="605E5C"/>
      <w:shd w:val="clear" w:color="auto" w:fill="E1DFDD"/>
    </w:rPr>
  </w:style>
  <w:style w:type="character" w:styleId="CommentReference">
    <w:name w:val="annotation reference"/>
    <w:basedOn w:val="DefaultParagraphFont"/>
    <w:uiPriority w:val="99"/>
    <w:semiHidden/>
    <w:unhideWhenUsed/>
    <w:rsid w:val="00473C22"/>
    <w:rPr>
      <w:sz w:val="16"/>
      <w:szCs w:val="16"/>
    </w:rPr>
  </w:style>
  <w:style w:type="paragraph" w:styleId="CommentText">
    <w:name w:val="annotation text"/>
    <w:basedOn w:val="Normal"/>
    <w:link w:val="CommentTextChar"/>
    <w:uiPriority w:val="99"/>
    <w:semiHidden/>
    <w:unhideWhenUsed/>
    <w:rsid w:val="00473C22"/>
    <w:pPr>
      <w:spacing w:line="240" w:lineRule="auto"/>
    </w:pPr>
    <w:rPr>
      <w:sz w:val="20"/>
      <w:szCs w:val="20"/>
    </w:rPr>
  </w:style>
  <w:style w:type="character" w:customStyle="1" w:styleId="CommentTextChar">
    <w:name w:val="Comment Text Char"/>
    <w:basedOn w:val="DefaultParagraphFont"/>
    <w:link w:val="CommentText"/>
    <w:uiPriority w:val="99"/>
    <w:semiHidden/>
    <w:rsid w:val="00473C22"/>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73C22"/>
    <w:rPr>
      <w:b/>
      <w:bCs/>
    </w:rPr>
  </w:style>
  <w:style w:type="character" w:customStyle="1" w:styleId="CommentSubjectChar">
    <w:name w:val="Comment Subject Char"/>
    <w:basedOn w:val="CommentTextChar"/>
    <w:link w:val="CommentSubject"/>
    <w:uiPriority w:val="99"/>
    <w:semiHidden/>
    <w:rsid w:val="00473C22"/>
    <w:rPr>
      <w:b/>
      <w:bCs/>
      <w:color w:val="000000" w:themeColor="text1"/>
      <w:sz w:val="20"/>
      <w:szCs w:val="20"/>
    </w:rPr>
  </w:style>
  <w:style w:type="character" w:customStyle="1" w:styleId="UnresolvedMention2">
    <w:name w:val="Unresolved Mention2"/>
    <w:basedOn w:val="DefaultParagraphFont"/>
    <w:uiPriority w:val="99"/>
    <w:semiHidden/>
    <w:unhideWhenUsed/>
    <w:rsid w:val="00814F56"/>
    <w:rPr>
      <w:color w:val="605E5C"/>
      <w:shd w:val="clear" w:color="auto" w:fill="E1DFDD"/>
    </w:rPr>
  </w:style>
  <w:style w:type="paragraph" w:styleId="Revision">
    <w:name w:val="Revision"/>
    <w:hidden/>
    <w:uiPriority w:val="99"/>
    <w:semiHidden/>
    <w:rsid w:val="0037177D"/>
    <w:pPr>
      <w:spacing w:after="0" w:line="240" w:lineRule="auto"/>
      <w:jc w:val="left"/>
    </w:pPr>
    <w:rPr>
      <w:color w:val="000000" w:themeColor="text1"/>
    </w:rPr>
  </w:style>
  <w:style w:type="character" w:customStyle="1" w:styleId="normaltextrun">
    <w:name w:val="normaltextrun"/>
    <w:basedOn w:val="DefaultParagraphFont"/>
    <w:rsid w:val="00F1325D"/>
  </w:style>
  <w:style w:type="character" w:customStyle="1" w:styleId="eop">
    <w:name w:val="eop"/>
    <w:basedOn w:val="DefaultParagraphFont"/>
    <w:rsid w:val="00F1325D"/>
  </w:style>
  <w:style w:type="character" w:styleId="UnresolvedMention">
    <w:name w:val="Unresolved Mention"/>
    <w:basedOn w:val="DefaultParagraphFont"/>
    <w:uiPriority w:val="99"/>
    <w:semiHidden/>
    <w:unhideWhenUsed/>
    <w:rsid w:val="008020D3"/>
    <w:rPr>
      <w:color w:val="605E5C"/>
      <w:shd w:val="clear" w:color="auto" w:fill="E1DFDD"/>
    </w:rPr>
  </w:style>
  <w:style w:type="character" w:customStyle="1" w:styleId="fontstyle01">
    <w:name w:val="fontstyle01"/>
    <w:basedOn w:val="DefaultParagraphFont"/>
    <w:rsid w:val="00FE2139"/>
    <w:rPr>
      <w:rFonts w:ascii="Calibri" w:hAnsi="Calibri" w:cs="Calibri" w:hint="default"/>
      <w:b w:val="0"/>
      <w:bCs w:val="0"/>
      <w:i w:val="0"/>
      <w:iCs w:val="0"/>
      <w:color w:val="000000"/>
      <w:sz w:val="22"/>
      <w:szCs w:val="22"/>
    </w:rPr>
  </w:style>
  <w:style w:type="paragraph" w:customStyle="1" w:styleId="Tabletext">
    <w:name w:val="Table text"/>
    <w:basedOn w:val="Normal"/>
    <w:link w:val="TabletextChar"/>
    <w:qFormat/>
    <w:rsid w:val="00173CB7"/>
    <w:pPr>
      <w:spacing w:after="120" w:line="240" w:lineRule="auto"/>
      <w:jc w:val="left"/>
    </w:pPr>
    <w:rPr>
      <w:bCs/>
    </w:rPr>
  </w:style>
  <w:style w:type="paragraph" w:customStyle="1" w:styleId="commandlinetext">
    <w:name w:val="commandline text"/>
    <w:basedOn w:val="Normal"/>
    <w:link w:val="commandlinetextChar"/>
    <w:qFormat/>
    <w:rsid w:val="004332B1"/>
    <w:pPr>
      <w:spacing w:before="0" w:after="0" w:line="240" w:lineRule="auto"/>
      <w:contextualSpacing/>
    </w:pPr>
    <w:rPr>
      <w:rFonts w:ascii="Courier New" w:hAnsi="Courier New" w:cs="Courier New"/>
      <w:sz w:val="20"/>
      <w:szCs w:val="20"/>
    </w:rPr>
  </w:style>
  <w:style w:type="character" w:customStyle="1" w:styleId="TabletextChar">
    <w:name w:val="Table text Char"/>
    <w:basedOn w:val="DefaultParagraphFont"/>
    <w:link w:val="Tabletext"/>
    <w:rsid w:val="00173CB7"/>
    <w:rPr>
      <w:bCs/>
      <w:color w:val="000000" w:themeColor="text1"/>
    </w:rPr>
  </w:style>
  <w:style w:type="character" w:customStyle="1" w:styleId="commandlinetextChar">
    <w:name w:val="commandline text Char"/>
    <w:basedOn w:val="DefaultParagraphFont"/>
    <w:link w:val="commandlinetext"/>
    <w:rsid w:val="004332B1"/>
    <w:rPr>
      <w:rFonts w:ascii="Courier New" w:hAnsi="Courier New" w:cs="Courier New"/>
      <w:color w:val="000000" w:themeColor="text1"/>
      <w:sz w:val="20"/>
      <w:szCs w:val="20"/>
    </w:rPr>
  </w:style>
  <w:style w:type="paragraph" w:customStyle="1" w:styleId="steps">
    <w:name w:val="steps"/>
    <w:basedOn w:val="Normal"/>
    <w:link w:val="stepsChar"/>
    <w:qFormat/>
    <w:rsid w:val="002136D7"/>
    <w:pPr>
      <w:numPr>
        <w:numId w:val="32"/>
      </w:numPr>
      <w:spacing w:before="0"/>
    </w:pPr>
  </w:style>
  <w:style w:type="character" w:customStyle="1" w:styleId="stepsChar">
    <w:name w:val="steps Char"/>
    <w:basedOn w:val="DefaultParagraphFont"/>
    <w:link w:val="steps"/>
    <w:rsid w:val="002136D7"/>
    <w:rPr>
      <w:color w:val="000000" w:themeColor="text1"/>
    </w:rPr>
  </w:style>
  <w:style w:type="paragraph" w:customStyle="1" w:styleId="figure">
    <w:name w:val="figure"/>
    <w:basedOn w:val="Normal"/>
    <w:link w:val="figureChar"/>
    <w:qFormat/>
    <w:rsid w:val="00246ED4"/>
    <w:pPr>
      <w:jc w:val="center"/>
    </w:pPr>
  </w:style>
  <w:style w:type="character" w:customStyle="1" w:styleId="figureChar">
    <w:name w:val="figure Char"/>
    <w:basedOn w:val="DefaultParagraphFont"/>
    <w:link w:val="figure"/>
    <w:rsid w:val="00246ED4"/>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75232">
      <w:bodyDiv w:val="1"/>
      <w:marLeft w:val="0"/>
      <w:marRight w:val="0"/>
      <w:marTop w:val="0"/>
      <w:marBottom w:val="0"/>
      <w:divBdr>
        <w:top w:val="none" w:sz="0" w:space="0" w:color="auto"/>
        <w:left w:val="none" w:sz="0" w:space="0" w:color="auto"/>
        <w:bottom w:val="none" w:sz="0" w:space="0" w:color="auto"/>
        <w:right w:val="none" w:sz="0" w:space="0" w:color="auto"/>
      </w:divBdr>
    </w:div>
    <w:div w:id="867254169">
      <w:bodyDiv w:val="1"/>
      <w:marLeft w:val="0"/>
      <w:marRight w:val="0"/>
      <w:marTop w:val="0"/>
      <w:marBottom w:val="0"/>
      <w:divBdr>
        <w:top w:val="none" w:sz="0" w:space="0" w:color="auto"/>
        <w:left w:val="none" w:sz="0" w:space="0" w:color="auto"/>
        <w:bottom w:val="none" w:sz="0" w:space="0" w:color="auto"/>
        <w:right w:val="none" w:sz="0" w:space="0" w:color="auto"/>
      </w:divBdr>
    </w:div>
    <w:div w:id="1140340836">
      <w:bodyDiv w:val="1"/>
      <w:marLeft w:val="0"/>
      <w:marRight w:val="0"/>
      <w:marTop w:val="0"/>
      <w:marBottom w:val="0"/>
      <w:divBdr>
        <w:top w:val="none" w:sz="0" w:space="0" w:color="auto"/>
        <w:left w:val="none" w:sz="0" w:space="0" w:color="auto"/>
        <w:bottom w:val="none" w:sz="0" w:space="0" w:color="auto"/>
        <w:right w:val="none" w:sz="0" w:space="0" w:color="auto"/>
      </w:divBdr>
    </w:div>
    <w:div w:id="1262643242">
      <w:bodyDiv w:val="1"/>
      <w:marLeft w:val="0"/>
      <w:marRight w:val="0"/>
      <w:marTop w:val="0"/>
      <w:marBottom w:val="0"/>
      <w:divBdr>
        <w:top w:val="none" w:sz="0" w:space="0" w:color="auto"/>
        <w:left w:val="none" w:sz="0" w:space="0" w:color="auto"/>
        <w:bottom w:val="none" w:sz="0" w:space="0" w:color="auto"/>
        <w:right w:val="none" w:sz="0" w:space="0" w:color="auto"/>
      </w:divBdr>
    </w:div>
    <w:div w:id="1338195865">
      <w:bodyDiv w:val="1"/>
      <w:marLeft w:val="0"/>
      <w:marRight w:val="0"/>
      <w:marTop w:val="0"/>
      <w:marBottom w:val="0"/>
      <w:divBdr>
        <w:top w:val="none" w:sz="0" w:space="0" w:color="auto"/>
        <w:left w:val="none" w:sz="0" w:space="0" w:color="auto"/>
        <w:bottom w:val="none" w:sz="0" w:space="0" w:color="auto"/>
        <w:right w:val="none" w:sz="0" w:space="0" w:color="auto"/>
      </w:divBdr>
    </w:div>
    <w:div w:id="1339430194">
      <w:bodyDiv w:val="1"/>
      <w:marLeft w:val="0"/>
      <w:marRight w:val="0"/>
      <w:marTop w:val="0"/>
      <w:marBottom w:val="0"/>
      <w:divBdr>
        <w:top w:val="none" w:sz="0" w:space="0" w:color="auto"/>
        <w:left w:val="none" w:sz="0" w:space="0" w:color="auto"/>
        <w:bottom w:val="none" w:sz="0" w:space="0" w:color="auto"/>
        <w:right w:val="none" w:sz="0" w:space="0" w:color="auto"/>
      </w:divBdr>
    </w:div>
    <w:div w:id="1343778694">
      <w:bodyDiv w:val="1"/>
      <w:marLeft w:val="0"/>
      <w:marRight w:val="0"/>
      <w:marTop w:val="0"/>
      <w:marBottom w:val="0"/>
      <w:divBdr>
        <w:top w:val="none" w:sz="0" w:space="0" w:color="auto"/>
        <w:left w:val="none" w:sz="0" w:space="0" w:color="auto"/>
        <w:bottom w:val="none" w:sz="0" w:space="0" w:color="auto"/>
        <w:right w:val="none" w:sz="0" w:space="0" w:color="auto"/>
      </w:divBdr>
    </w:div>
    <w:div w:id="1377465759">
      <w:bodyDiv w:val="1"/>
      <w:marLeft w:val="0"/>
      <w:marRight w:val="0"/>
      <w:marTop w:val="0"/>
      <w:marBottom w:val="0"/>
      <w:divBdr>
        <w:top w:val="none" w:sz="0" w:space="0" w:color="auto"/>
        <w:left w:val="none" w:sz="0" w:space="0" w:color="auto"/>
        <w:bottom w:val="none" w:sz="0" w:space="0" w:color="auto"/>
        <w:right w:val="none" w:sz="0" w:space="0" w:color="auto"/>
      </w:divBdr>
    </w:div>
    <w:div w:id="1620913109">
      <w:bodyDiv w:val="1"/>
      <w:marLeft w:val="0"/>
      <w:marRight w:val="0"/>
      <w:marTop w:val="0"/>
      <w:marBottom w:val="0"/>
      <w:divBdr>
        <w:top w:val="none" w:sz="0" w:space="0" w:color="auto"/>
        <w:left w:val="none" w:sz="0" w:space="0" w:color="auto"/>
        <w:bottom w:val="none" w:sz="0" w:space="0" w:color="auto"/>
        <w:right w:val="none" w:sz="0" w:space="0" w:color="auto"/>
      </w:divBdr>
    </w:div>
    <w:div w:id="1730759531">
      <w:bodyDiv w:val="1"/>
      <w:marLeft w:val="0"/>
      <w:marRight w:val="0"/>
      <w:marTop w:val="0"/>
      <w:marBottom w:val="0"/>
      <w:divBdr>
        <w:top w:val="none" w:sz="0" w:space="0" w:color="auto"/>
        <w:left w:val="none" w:sz="0" w:space="0" w:color="auto"/>
        <w:bottom w:val="none" w:sz="0" w:space="0" w:color="auto"/>
        <w:right w:val="none" w:sz="0" w:space="0" w:color="auto"/>
      </w:divBdr>
    </w:div>
    <w:div w:id="1920795496">
      <w:bodyDiv w:val="1"/>
      <w:marLeft w:val="0"/>
      <w:marRight w:val="0"/>
      <w:marTop w:val="0"/>
      <w:marBottom w:val="0"/>
      <w:divBdr>
        <w:top w:val="none" w:sz="0" w:space="0" w:color="auto"/>
        <w:left w:val="none" w:sz="0" w:space="0" w:color="auto"/>
        <w:bottom w:val="none" w:sz="0" w:space="0" w:color="auto"/>
        <w:right w:val="none" w:sz="0" w:space="0" w:color="auto"/>
      </w:divBdr>
    </w:div>
    <w:div w:id="202119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paraview.org/" TargetMode="External"/><Relationship Id="rId25" Type="http://schemas.openxmlformats.org/officeDocument/2006/relationships/image" Target="media/image9.png"/><Relationship Id="rId33"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hyperlink" Target="https://qgis.org/en/sit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2.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pesthomepage.org/groundwater-utilities" TargetMode="External"/><Relationship Id="rId23"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6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eg"/><Relationship Id="rId35"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work\gmdsi\tutorial\documentation\tutorial_template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C52BD06AF1CC42A76B92878F2115D5" ma:contentTypeVersion="4" ma:contentTypeDescription="Create a new document." ma:contentTypeScope="" ma:versionID="8ddce1c1317ab55fcbcadee6227ebe22">
  <xsd:schema xmlns:xsd="http://www.w3.org/2001/XMLSchema" xmlns:xs="http://www.w3.org/2001/XMLSchema" xmlns:p="http://schemas.microsoft.com/office/2006/metadata/properties" xmlns:ns2="660b6cf3-f752-4b5c-9267-ae02aea68345" targetNamespace="http://schemas.microsoft.com/office/2006/metadata/properties" ma:root="true" ma:fieldsID="bd352c6b73d2c6441c0860e77b587b28" ns2:_="">
    <xsd:import namespace="660b6cf3-f752-4b5c-9267-ae02aea683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b6cf3-f752-4b5c-9267-ae02aea683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F41239-6C33-49EB-84EF-53B3F879AD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b6cf3-f752-4b5c-9267-ae02aea683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EF2ADA-2862-4F73-94DC-4368B74A4B19}">
  <ds:schemaRefs>
    <ds:schemaRef ds:uri="http://schemas.openxmlformats.org/officeDocument/2006/bibliography"/>
  </ds:schemaRefs>
</ds:datastoreItem>
</file>

<file path=customXml/itemProps3.xml><?xml version="1.0" encoding="utf-8"?>
<ds:datastoreItem xmlns:ds="http://schemas.openxmlformats.org/officeDocument/2006/customXml" ds:itemID="{7D99CF7A-F157-4553-9591-4F3D3B3C00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561053-754C-4F9F-9C77-44F95D90AD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tutorial_template_v2.dotx</Template>
  <TotalTime>4</TotalTime>
  <Pages>23</Pages>
  <Words>5676</Words>
  <Characters>32357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37958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Hugman</dc:creator>
  <cp:keywords/>
  <dc:description/>
  <cp:lastModifiedBy>Rui Hugman</cp:lastModifiedBy>
  <cp:revision>5</cp:revision>
  <cp:lastPrinted>2020-11-09T15:26:00Z</cp:lastPrinted>
  <dcterms:created xsi:type="dcterms:W3CDTF">2020-11-09T15:23:00Z</dcterms:created>
  <dcterms:modified xsi:type="dcterms:W3CDTF">2020-11-09T15:27:00Z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0x010100D6C52BD06AF1CC42A76B92878F2115D5</vt:lpwstr>
  </property>
</Properties>
</file>