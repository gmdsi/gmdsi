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A4A62" w14:textId="77777777" w:rsidR="00804641" w:rsidRDefault="0013449C" w:rsidP="00323CE7">
      <w:r w:rsidRPr="00EE0CCD">
        <w:rPr>
          <w:noProof/>
          <w:lang w:eastAsia="en-AU"/>
        </w:rPr>
        <mc:AlternateContent>
          <mc:Choice Requires="wps">
            <w:drawing>
              <wp:anchor distT="0" distB="0" distL="114300" distR="114300" simplePos="0" relativeHeight="251665408" behindDoc="0" locked="1" layoutInCell="1" allowOverlap="1" wp14:anchorId="6FD7D931" wp14:editId="46B41CAB">
                <wp:simplePos x="0" y="0"/>
                <wp:positionH relativeFrom="page">
                  <wp:align>left</wp:align>
                </wp:positionH>
                <wp:positionV relativeFrom="paragraph">
                  <wp:posOffset>-892810</wp:posOffset>
                </wp:positionV>
                <wp:extent cx="7585200" cy="10710000"/>
                <wp:effectExtent l="0" t="0" r="0" b="0"/>
                <wp:wrapNone/>
                <wp:docPr id="7" name="Rectangle 7"/>
                <wp:cNvGraphicFramePr/>
                <a:graphic xmlns:a="http://schemas.openxmlformats.org/drawingml/2006/main">
                  <a:graphicData uri="http://schemas.microsoft.com/office/word/2010/wordprocessingShape">
                    <wps:wsp>
                      <wps:cNvSpPr/>
                      <wps:spPr>
                        <a:xfrm>
                          <a:off x="0" y="0"/>
                          <a:ext cx="7585200" cy="10710000"/>
                        </a:xfrm>
                        <a:prstGeom prst="rect">
                          <a:avLst/>
                        </a:prstGeom>
                        <a:blipFill dpi="0" rotWithShape="1">
                          <a:blip r:embed="rId11"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45D04" id="Rectangle 7" o:spid="_x0000_s1026" style="position:absolute;margin-left:0;margin-top:-70.3pt;width:597.25pt;height:843.3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" stroked="f" strokeweight="1pt">
                <v:fill r:id="rId12" o:title="" recolor="t" rotate="t" type="frame"/>
                <w10:wrap anchorx="page"/>
                <w10:anchorlock/>
              </v:rect>
            </w:pict>
          </mc:Fallback>
        </mc:AlternateContent>
      </w:r>
    </w:p>
    <w:sdt>
      <w:sdtPr>
        <w:id w:val="-801851790"/>
        <w:docPartObj>
          <w:docPartGallery w:val="Cover Pages"/>
          <w:docPartUnique/>
        </w:docPartObj>
      </w:sdtPr>
      <w:sdtContent>
        <w:p w14:paraId="0E045CE8" w14:textId="77777777" w:rsidR="009F32AB" w:rsidRPr="00EE0CCD" w:rsidRDefault="009F32AB" w:rsidP="00323CE7"/>
        <w:p w14:paraId="586CF8D0" w14:textId="77777777" w:rsidR="009F32AB" w:rsidRPr="00EE0CCD" w:rsidRDefault="009F32AB" w:rsidP="00323CE7"/>
        <w:p w14:paraId="679216CE" w14:textId="77777777" w:rsidR="000164A9" w:rsidRPr="00EE0CCD" w:rsidRDefault="000164A9" w:rsidP="00323CE7"/>
        <w:p w14:paraId="6A81D578" w14:textId="77777777" w:rsidR="00FB02A1" w:rsidRPr="00FB02A1" w:rsidRDefault="00804641" w:rsidP="00323CE7">
          <w:r w:rsidRPr="00804641">
            <w:rPr>
              <w:noProof/>
              <w:lang w:eastAsia="en-AU"/>
            </w:rPr>
            <mc:AlternateContent>
              <mc:Choice Requires="wps">
                <w:drawing>
                  <wp:anchor distT="45720" distB="45720" distL="114300" distR="114300" simplePos="0" relativeHeight="251669504" behindDoc="0" locked="1" layoutInCell="1" allowOverlap="1" wp14:anchorId="06BCAD4F" wp14:editId="20779F79">
                    <wp:simplePos x="0" y="0"/>
                    <wp:positionH relativeFrom="page">
                      <wp:posOffset>285750</wp:posOffset>
                    </wp:positionH>
                    <wp:positionV relativeFrom="paragraph">
                      <wp:posOffset>1834515</wp:posOffset>
                    </wp:positionV>
                    <wp:extent cx="4906645" cy="3628390"/>
                    <wp:effectExtent l="0" t="0" r="825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6645" cy="3628390"/>
                            </a:xfrm>
                            <a:prstGeom prst="rect">
                              <a:avLst/>
                            </a:prstGeom>
                            <a:solidFill>
                              <a:srgbClr val="FFFFFF"/>
                            </a:solidFill>
                            <a:ln w="9525">
                              <a:noFill/>
                              <a:miter lim="800000"/>
                              <a:headEnd/>
                              <a:tailEnd/>
                            </a:ln>
                          </wps:spPr>
                          <wps:txbx>
                            <w:txbxContent>
                              <w:p w14:paraId="557DACBA" w14:textId="332F15CF" w:rsidR="00FB1FB0" w:rsidRPr="003C532B" w:rsidRDefault="00FB1FB0" w:rsidP="00323CE7">
                                <w:pPr>
                                  <w:jc w:val="left"/>
                                  <w:rPr>
                                    <w:rFonts w:ascii="Doppio One" w:hAnsi="Doppio One"/>
                                    <w:b/>
                                    <w:bCs/>
                                    <w:sz w:val="72"/>
                                    <w:szCs w:val="72"/>
                                  </w:rPr>
                                </w:pPr>
                                <w:r>
                                  <w:rPr>
                                    <w:rFonts w:ascii="Doppio One" w:hAnsi="Doppio One"/>
                                    <w:b/>
                                    <w:bCs/>
                                    <w:sz w:val="72"/>
                                    <w:szCs w:val="72"/>
                                  </w:rPr>
                                  <w:t>OLPROC</w:t>
                                </w:r>
                              </w:p>
                              <w:p w14:paraId="5158454B" w14:textId="1F11486C" w:rsidR="00FB1FB0" w:rsidRPr="003C532B" w:rsidRDefault="00FB1FB0" w:rsidP="00323CE7">
                                <w:pPr>
                                  <w:jc w:val="left"/>
                                  <w:rPr>
                                    <w:rFonts w:ascii="Doppio One" w:hAnsi="Doppio One"/>
                                    <w:b/>
                                    <w:bCs/>
                                    <w:sz w:val="48"/>
                                    <w:szCs w:val="48"/>
                                  </w:rPr>
                                </w:pPr>
                                <w:r>
                                  <w:rPr>
                                    <w:rFonts w:ascii="Doppio One" w:hAnsi="Doppio One"/>
                                    <w:b/>
                                    <w:bCs/>
                                    <w:sz w:val="48"/>
                                    <w:szCs w:val="48"/>
                                  </w:rPr>
                                  <w:t>Processing Observations Made Easy</w:t>
                                </w:r>
                              </w:p>
                              <w:p w14:paraId="42673366" w14:textId="77777777" w:rsidR="00FB1FB0" w:rsidRPr="003C532B" w:rsidRDefault="00FB1FB0" w:rsidP="00323CE7">
                                <w:pPr>
                                  <w:rPr>
                                    <w:rFonts w:asciiTheme="majorHAnsi" w:hAnsiTheme="majorHAnsi" w:cstheme="majorHAnsi"/>
                                    <w:sz w:val="48"/>
                                    <w:szCs w:val="48"/>
                                  </w:rPr>
                                </w:pPr>
                              </w:p>
                              <w:p w14:paraId="0C2BB224" w14:textId="77777777" w:rsidR="00FB1FB0" w:rsidRPr="003C532B" w:rsidRDefault="00FB1FB0" w:rsidP="00323CE7">
                                <w:pPr>
                                  <w:rPr>
                                    <w:rFonts w:asciiTheme="majorHAnsi" w:hAnsiTheme="majorHAnsi" w:cstheme="majorHAnsi"/>
                                    <w:sz w:val="48"/>
                                    <w:szCs w:val="48"/>
                                  </w:rPr>
                                </w:pPr>
                                <w:r>
                                  <w:rPr>
                                    <w:rFonts w:asciiTheme="majorHAnsi" w:hAnsiTheme="majorHAnsi" w:cstheme="majorHAnsi"/>
                                    <w:sz w:val="48"/>
                                    <w:szCs w:val="48"/>
                                  </w:rPr>
                                  <w:t>A GMDSI tutorial</w:t>
                                </w:r>
                              </w:p>
                              <w:p w14:paraId="035DB9A4" w14:textId="77777777" w:rsidR="00FB1FB0" w:rsidRDefault="00FB1FB0" w:rsidP="00323CE7">
                                <w:pPr>
                                  <w:rPr>
                                    <w:rFonts w:asciiTheme="majorHAnsi" w:hAnsiTheme="majorHAnsi" w:cstheme="majorHAnsi"/>
                                    <w:sz w:val="36"/>
                                    <w:szCs w:val="36"/>
                                  </w:rPr>
                                </w:pPr>
                                <w:r>
                                  <w:rPr>
                                    <w:rFonts w:asciiTheme="majorHAnsi" w:hAnsiTheme="majorHAnsi" w:cstheme="majorHAnsi"/>
                                    <w:sz w:val="36"/>
                                    <w:szCs w:val="36"/>
                                  </w:rPr>
                                  <w:t>by Rui Hugman and John Doherty</w:t>
                                </w:r>
                              </w:p>
                              <w:p w14:paraId="1F4BF392" w14:textId="77777777" w:rsidR="00FB1FB0" w:rsidRDefault="00FB1FB0" w:rsidP="00323C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BCAD4F" id="_x0000_t202" coordsize="21600,21600" o:spt="202" path="m,l,21600r21600,l21600,xe">
                    <v:stroke joinstyle="miter"/>
                    <v:path gradientshapeok="t" o:connecttype="rect"/>
                  </v:shapetype>
                  <v:shape id="Text Box 2" o:spid="_x0000_s1026" type="#_x0000_t202" style="position:absolute;left:0;text-align:left;margin-left:22.5pt;margin-top:144.45pt;width:386.35pt;height:285.7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" stroked="f">
                    <v:textbox>
                      <w:txbxContent>
                        <w:p w14:paraId="557DACBA" w14:textId="332F15CF" w:rsidR="00FB1FB0" w:rsidRPr="003C532B" w:rsidRDefault="00FB1FB0" w:rsidP="00323CE7">
                          <w:pPr>
                            <w:jc w:val="left"/>
                            <w:rPr>
                              <w:rFonts w:ascii="Doppio One" w:hAnsi="Doppio One"/>
                              <w:b/>
                              <w:bCs/>
                              <w:sz w:val="72"/>
                              <w:szCs w:val="72"/>
                            </w:rPr>
                          </w:pPr>
                          <w:r>
                            <w:rPr>
                              <w:rFonts w:ascii="Doppio One" w:hAnsi="Doppio One"/>
                              <w:b/>
                              <w:bCs/>
                              <w:sz w:val="72"/>
                              <w:szCs w:val="72"/>
                            </w:rPr>
                            <w:t>OLPROC</w:t>
                          </w:r>
                        </w:p>
                        <w:p w14:paraId="5158454B" w14:textId="1F11486C" w:rsidR="00FB1FB0" w:rsidRPr="003C532B" w:rsidRDefault="00FB1FB0" w:rsidP="00323CE7">
                          <w:pPr>
                            <w:jc w:val="left"/>
                            <w:rPr>
                              <w:rFonts w:ascii="Doppio One" w:hAnsi="Doppio One"/>
                              <w:b/>
                              <w:bCs/>
                              <w:sz w:val="48"/>
                              <w:szCs w:val="48"/>
                            </w:rPr>
                          </w:pPr>
                          <w:r>
                            <w:rPr>
                              <w:rFonts w:ascii="Doppio One" w:hAnsi="Doppio One"/>
                              <w:b/>
                              <w:bCs/>
                              <w:sz w:val="48"/>
                              <w:szCs w:val="48"/>
                            </w:rPr>
                            <w:t>Processing Observations Made Easy</w:t>
                          </w:r>
                        </w:p>
                        <w:p w14:paraId="42673366" w14:textId="77777777" w:rsidR="00FB1FB0" w:rsidRPr="003C532B" w:rsidRDefault="00FB1FB0" w:rsidP="00323CE7">
                          <w:pPr>
                            <w:rPr>
                              <w:rFonts w:asciiTheme="majorHAnsi" w:hAnsiTheme="majorHAnsi" w:cstheme="majorHAnsi"/>
                              <w:sz w:val="48"/>
                              <w:szCs w:val="48"/>
                            </w:rPr>
                          </w:pPr>
                        </w:p>
                        <w:p w14:paraId="0C2BB224" w14:textId="77777777" w:rsidR="00FB1FB0" w:rsidRPr="003C532B" w:rsidRDefault="00FB1FB0" w:rsidP="00323CE7">
                          <w:pPr>
                            <w:rPr>
                              <w:rFonts w:asciiTheme="majorHAnsi" w:hAnsiTheme="majorHAnsi" w:cstheme="majorHAnsi"/>
                              <w:sz w:val="48"/>
                              <w:szCs w:val="48"/>
                            </w:rPr>
                          </w:pPr>
                          <w:r>
                            <w:rPr>
                              <w:rFonts w:asciiTheme="majorHAnsi" w:hAnsiTheme="majorHAnsi" w:cstheme="majorHAnsi"/>
                              <w:sz w:val="48"/>
                              <w:szCs w:val="48"/>
                            </w:rPr>
                            <w:t>A GMDSI tutorial</w:t>
                          </w:r>
                        </w:p>
                        <w:p w14:paraId="035DB9A4" w14:textId="77777777" w:rsidR="00FB1FB0" w:rsidRDefault="00FB1FB0" w:rsidP="00323CE7">
                          <w:pPr>
                            <w:rPr>
                              <w:rFonts w:asciiTheme="majorHAnsi" w:hAnsiTheme="majorHAnsi" w:cstheme="majorHAnsi"/>
                              <w:sz w:val="36"/>
                              <w:szCs w:val="36"/>
                            </w:rPr>
                          </w:pPr>
                          <w:r>
                            <w:rPr>
                              <w:rFonts w:asciiTheme="majorHAnsi" w:hAnsiTheme="majorHAnsi" w:cstheme="majorHAnsi"/>
                              <w:sz w:val="36"/>
                              <w:szCs w:val="36"/>
                            </w:rPr>
                            <w:t>by Rui Hugman and John Doherty</w:t>
                          </w:r>
                        </w:p>
                        <w:p w14:paraId="1F4BF392" w14:textId="77777777" w:rsidR="00FB1FB0" w:rsidRDefault="00FB1FB0" w:rsidP="00323CE7"/>
                      </w:txbxContent>
                    </v:textbox>
                    <w10:wrap type="square" anchorx="page"/>
                    <w10:anchorlock/>
                  </v:shape>
                </w:pict>
              </mc:Fallback>
            </mc:AlternateContent>
          </w:r>
        </w:p>
        <w:p w14:paraId="11E7475F" w14:textId="77777777" w:rsidR="00DB5072" w:rsidRDefault="00FB02A1" w:rsidP="00323CE7">
          <w:pPr>
            <w:pStyle w:val="Heading1"/>
          </w:pPr>
          <w:r>
            <w:br w:type="page"/>
          </w:r>
          <w:bookmarkStart w:id="0" w:name="_Toc47008223"/>
        </w:p>
        <w:p w14:paraId="70A9B4C4" w14:textId="77777777" w:rsidR="00DB5072" w:rsidRPr="00FE2139" w:rsidRDefault="00DB5072" w:rsidP="00323CE7"/>
        <w:p w14:paraId="3988B851" w14:textId="77777777" w:rsidR="00DB5072" w:rsidRPr="00FE2139" w:rsidRDefault="00DB5072" w:rsidP="00323CE7"/>
        <w:p w14:paraId="4D13D1AB" w14:textId="77777777" w:rsidR="00DB5072" w:rsidRPr="00FE2139" w:rsidRDefault="00DB5072" w:rsidP="00323CE7"/>
        <w:p w14:paraId="0C5F6996" w14:textId="77777777" w:rsidR="00DB5072" w:rsidRPr="00FE2139" w:rsidRDefault="00DB5072" w:rsidP="00323CE7"/>
        <w:p w14:paraId="43625883" w14:textId="77777777" w:rsidR="00DB5072" w:rsidRPr="00FE2139" w:rsidRDefault="00DB5072" w:rsidP="00323CE7"/>
        <w:p w14:paraId="2EEA7C32" w14:textId="77777777" w:rsidR="00E520C3" w:rsidRDefault="00E520C3" w:rsidP="00323CE7"/>
        <w:p w14:paraId="74AB6580" w14:textId="77777777" w:rsidR="00FE2139" w:rsidRDefault="00FE2139" w:rsidP="00323CE7"/>
        <w:p w14:paraId="6E61C972" w14:textId="77777777" w:rsidR="00FE2139" w:rsidRDefault="00FE2139" w:rsidP="00323CE7"/>
        <w:p w14:paraId="387A149F" w14:textId="77777777" w:rsidR="00FE2139" w:rsidRDefault="00FE2139" w:rsidP="00323CE7"/>
        <w:p w14:paraId="3E75FB7E" w14:textId="77777777" w:rsidR="00FE2139" w:rsidRDefault="00FE2139" w:rsidP="00323CE7"/>
        <w:p w14:paraId="4F3DE18C" w14:textId="77777777" w:rsidR="00E520C3" w:rsidRDefault="00E520C3" w:rsidP="00323CE7"/>
        <w:p w14:paraId="14028A5C" w14:textId="77777777" w:rsidR="005D6079" w:rsidRDefault="005D6079" w:rsidP="00323CE7"/>
        <w:p w14:paraId="40829E60" w14:textId="77777777" w:rsidR="005D6079" w:rsidRDefault="005D6079" w:rsidP="00323CE7"/>
        <w:p w14:paraId="6E029021" w14:textId="77777777" w:rsidR="005D6079" w:rsidRDefault="005D6079" w:rsidP="00323CE7"/>
        <w:p w14:paraId="73603839" w14:textId="77777777" w:rsidR="005D6079" w:rsidRDefault="005D6079" w:rsidP="00323CE7"/>
        <w:p w14:paraId="4D59D4D3" w14:textId="77777777" w:rsidR="005D6079" w:rsidRDefault="005D6079" w:rsidP="00323CE7"/>
        <w:p w14:paraId="0A466EB5" w14:textId="77777777" w:rsidR="005D6079" w:rsidRDefault="005D6079" w:rsidP="00323CE7"/>
        <w:p w14:paraId="4B11D73E" w14:textId="77777777" w:rsidR="005D6079" w:rsidRDefault="005D6079" w:rsidP="00323CE7"/>
        <w:p w14:paraId="067B35ED" w14:textId="77777777" w:rsidR="005D6079" w:rsidRDefault="005D6079" w:rsidP="00323CE7"/>
        <w:p w14:paraId="3FD074C1" w14:textId="77777777" w:rsidR="005D6079" w:rsidRDefault="005D6079" w:rsidP="00323CE7"/>
        <w:p w14:paraId="3B1BD7AC" w14:textId="77777777" w:rsidR="005D6079" w:rsidRPr="00E520C3" w:rsidRDefault="005D6079" w:rsidP="00323CE7"/>
        <w:p w14:paraId="0D7FC476" w14:textId="77777777" w:rsidR="00323CE7" w:rsidRPr="00E520C3" w:rsidRDefault="00323CE7" w:rsidP="00323CE7">
          <w:pPr>
            <w:pStyle w:val="TOCHeading"/>
          </w:pPr>
          <w:bookmarkStart w:id="1" w:name="_Hlk49775275"/>
          <w:r w:rsidRPr="00E520C3">
            <w:t>Published By</w:t>
          </w:r>
        </w:p>
        <w:p w14:paraId="79A0967D" w14:textId="77777777" w:rsidR="00323CE7" w:rsidRDefault="00323CE7" w:rsidP="00323CE7">
          <w:pPr>
            <w:spacing w:before="0" w:after="0" w:line="240" w:lineRule="auto"/>
            <w:rPr>
              <w:rFonts w:ascii="Arial" w:hAnsi="Arial"/>
              <w:bCs/>
              <w:sz w:val="18"/>
              <w:u w:color="7F7F7F" w:themeColor="text1" w:themeTint="80"/>
            </w:rPr>
          </w:pPr>
          <w:r w:rsidRPr="00E520C3">
            <w:rPr>
              <w:rFonts w:ascii="Arial" w:hAnsi="Arial"/>
              <w:bCs/>
              <w:sz w:val="18"/>
              <w:u w:color="7F7F7F" w:themeColor="text1" w:themeTint="80"/>
            </w:rPr>
            <w:t>The National Centre for Groundwater Research and Training</w:t>
          </w:r>
        </w:p>
        <w:p w14:paraId="20BA3F62" w14:textId="77777777" w:rsidR="00323CE7" w:rsidRDefault="00323CE7" w:rsidP="00323CE7">
          <w:pPr>
            <w:spacing w:before="0" w:after="0" w:line="240" w:lineRule="auto"/>
            <w:rPr>
              <w:rFonts w:ascii="Arial" w:hAnsi="Arial"/>
              <w:bCs/>
              <w:sz w:val="18"/>
              <w:u w:color="7F7F7F" w:themeColor="text1" w:themeTint="80"/>
            </w:rPr>
          </w:pPr>
          <w:r>
            <w:rPr>
              <w:rFonts w:ascii="Arial" w:hAnsi="Arial"/>
              <w:bCs/>
              <w:sz w:val="18"/>
              <w:u w:color="7F7F7F" w:themeColor="text1" w:themeTint="80"/>
            </w:rPr>
            <w:t>C/O Flinders University</w:t>
          </w:r>
        </w:p>
        <w:p w14:paraId="241E63C0" w14:textId="77777777" w:rsidR="00323CE7" w:rsidRDefault="00323CE7" w:rsidP="00323CE7">
          <w:pPr>
            <w:spacing w:before="0" w:after="0" w:line="240" w:lineRule="auto"/>
            <w:rPr>
              <w:rFonts w:ascii="Arial" w:hAnsi="Arial"/>
              <w:bCs/>
              <w:sz w:val="18"/>
              <w:u w:color="7F7F7F" w:themeColor="text1" w:themeTint="80"/>
            </w:rPr>
          </w:pPr>
          <w:r>
            <w:rPr>
              <w:rFonts w:ascii="Arial" w:hAnsi="Arial"/>
              <w:bCs/>
              <w:sz w:val="18"/>
              <w:u w:color="7F7F7F" w:themeColor="text1" w:themeTint="80"/>
            </w:rPr>
            <w:t>GPO Box 2100</w:t>
          </w:r>
        </w:p>
        <w:p w14:paraId="3CE58BBA" w14:textId="77777777" w:rsidR="00323CE7" w:rsidRDefault="00323CE7" w:rsidP="00323CE7">
          <w:pPr>
            <w:spacing w:before="0" w:after="0" w:line="240" w:lineRule="auto"/>
            <w:rPr>
              <w:rFonts w:ascii="Arial" w:hAnsi="Arial"/>
              <w:bCs/>
              <w:sz w:val="18"/>
              <w:u w:color="7F7F7F" w:themeColor="text1" w:themeTint="80"/>
            </w:rPr>
          </w:pPr>
          <w:r>
            <w:rPr>
              <w:rFonts w:ascii="Arial" w:hAnsi="Arial"/>
              <w:bCs/>
              <w:sz w:val="18"/>
              <w:u w:color="7F7F7F" w:themeColor="text1" w:themeTint="80"/>
            </w:rPr>
            <w:t>Adelaide SA 5001</w:t>
          </w:r>
        </w:p>
        <w:p w14:paraId="4D2E2347" w14:textId="77777777" w:rsidR="00323CE7" w:rsidRPr="00E520C3" w:rsidRDefault="00323CE7" w:rsidP="00323CE7">
          <w:pPr>
            <w:spacing w:before="0" w:after="0" w:line="240" w:lineRule="auto"/>
            <w:rPr>
              <w:rFonts w:ascii="Arial" w:hAnsi="Arial"/>
              <w:bCs/>
              <w:sz w:val="18"/>
              <w:u w:color="7F7F7F" w:themeColor="text1" w:themeTint="80"/>
            </w:rPr>
          </w:pPr>
          <w:r>
            <w:rPr>
              <w:rFonts w:ascii="Arial" w:hAnsi="Arial"/>
              <w:bCs/>
              <w:sz w:val="18"/>
              <w:u w:color="7F7F7F" w:themeColor="text1" w:themeTint="80"/>
            </w:rPr>
            <w:t>+61 8 8201 2193</w:t>
          </w:r>
        </w:p>
        <w:p w14:paraId="7E0C4A48" w14:textId="77777777" w:rsidR="00323CE7" w:rsidRPr="00E520C3" w:rsidRDefault="00323CE7" w:rsidP="00323CE7">
          <w:pPr>
            <w:pStyle w:val="TOCHeading"/>
          </w:pPr>
          <w:r w:rsidRPr="00E520C3">
            <w:t>DisclaimeR</w:t>
          </w:r>
        </w:p>
        <w:p w14:paraId="388AB726" w14:textId="159C6AE6" w:rsidR="00323CE7" w:rsidRDefault="00323CE7" w:rsidP="00323CE7">
          <w:pPr>
            <w:rPr>
              <w:sz w:val="18"/>
              <w:szCs w:val="18"/>
              <w:u w:color="7F7F7F" w:themeColor="text1" w:themeTint="80"/>
            </w:rPr>
          </w:pPr>
          <w:r w:rsidRPr="00E520C3">
            <w:rPr>
              <w:sz w:val="18"/>
              <w:szCs w:val="18"/>
              <w:u w:color="7F7F7F" w:themeColor="text1" w:themeTint="80"/>
            </w:rPr>
            <w:t xml:space="preserve">The National Centre for Groundwater Research and Training, Flinders University advises that the information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w:t>
          </w:r>
          <w:r w:rsidR="00626447" w:rsidRPr="00E520C3">
            <w:rPr>
              <w:sz w:val="18"/>
              <w:szCs w:val="18"/>
              <w:u w:color="7F7F7F" w:themeColor="text1" w:themeTint="80"/>
            </w:rPr>
            <w:t>scientific,</w:t>
          </w:r>
          <w:r w:rsidRPr="00E520C3">
            <w:rPr>
              <w:sz w:val="18"/>
              <w:szCs w:val="18"/>
              <w:u w:color="7F7F7F" w:themeColor="text1" w:themeTint="80"/>
            </w:rPr>
            <w:t xml:space="preserve"> and technical advice.</w:t>
          </w:r>
        </w:p>
        <w:p w14:paraId="4F46642F" w14:textId="77777777" w:rsidR="005D6079" w:rsidRDefault="005D6079" w:rsidP="00323CE7">
          <w:pPr>
            <w:rPr>
              <w:u w:color="7F7F7F" w:themeColor="text1" w:themeTint="80"/>
            </w:rPr>
          </w:pPr>
          <w:r>
            <w:rPr>
              <w:u w:color="7F7F7F" w:themeColor="text1" w:themeTint="80"/>
            </w:rPr>
            <w:br w:type="page"/>
          </w:r>
        </w:p>
        <w:p w14:paraId="5A7E4952" w14:textId="77777777" w:rsidR="00FB02A1" w:rsidRPr="00FE2139" w:rsidRDefault="00FB02A1" w:rsidP="00323CE7">
          <w:pPr>
            <w:pStyle w:val="TOCHeading"/>
          </w:pPr>
          <w:bookmarkStart w:id="2" w:name="_Toc49427457"/>
          <w:bookmarkEnd w:id="1"/>
          <w:r w:rsidRPr="00FE2139">
            <w:lastRenderedPageBreak/>
            <w:t>Preface</w:t>
          </w:r>
          <w:bookmarkEnd w:id="0"/>
          <w:bookmarkEnd w:id="2"/>
          <w:r w:rsidRPr="00FE2139">
            <w:t xml:space="preserve"> </w:t>
          </w:r>
        </w:p>
        <w:p w14:paraId="39CFBE5C" w14:textId="77777777" w:rsidR="005D6079" w:rsidRDefault="005D6079" w:rsidP="00323CE7">
          <w:r w:rsidRPr="0030719D">
            <w:t xml:space="preserve">The Groundwater Modelling Decision Support Initiative (GMDSI) is an industry-funded and industry-aligned project focused on improving the role that groundwater modelling plays in supporting environmental management and decision-making. </w:t>
          </w:r>
        </w:p>
        <w:p w14:paraId="71C694A7" w14:textId="6278C55C" w:rsidR="005D6079" w:rsidRDefault="005D6079" w:rsidP="00323CE7">
          <w:r w:rsidRPr="0030719D">
            <w:t xml:space="preserve">Over the life of the project, </w:t>
          </w:r>
          <w:r>
            <w:t>GMDSI</w:t>
          </w:r>
          <w:r w:rsidRPr="0030719D">
            <w:t xml:space="preserve"> will produce a</w:t>
          </w:r>
          <w:r>
            <w:t xml:space="preserve"> suite of tutorials. These are intended to assist modellers in setting up and using model-partner software in ways that support the decision-support imperatives of data assimilation and uncertainty quantification. Not only will they focus on software usage details. They will also suggest ways in which the ideas behind the software which they demonstrate can be put into practice in everyday, real-world modelling.</w:t>
          </w:r>
          <w:r w:rsidDel="00635D2C">
            <w:t xml:space="preserve"> </w:t>
          </w:r>
        </w:p>
        <w:p w14:paraId="6A41C493" w14:textId="77777777" w:rsidR="005D6079" w:rsidRPr="0030719D" w:rsidRDefault="005D6079" w:rsidP="00323CE7">
          <w:r>
            <w:t xml:space="preserve">GMDSI tutorials are designed to be modular and independent of each other. Each tutorial addresses its own specific modelling topic. Hence there is no need to work through them in a pre-ordained sequence. That being said, they also complement each other. Many employ variations of the same synthetic case and are based on the same simulator (MODFLOW 6). Utility software from the PEST suite is used extensively to assist in model parameterization, objective function definition and general PEST/PEST++ setup. Some tutorials focus on the use of PEST and PEST++, while others focus on ancillary issues such as introducing transient recharge to a groundwater model and visualization of a model’s grid, parameterization, and calculated states. </w:t>
          </w:r>
        </w:p>
        <w:p w14:paraId="781F299E" w14:textId="77777777" w:rsidR="005D6079" w:rsidRDefault="005D6079" w:rsidP="00323CE7">
          <w:r>
            <w:t>The authors of GMDSI tutorials do not claim that the workflows and methodologies that are described in these tutorials comprise the best approach to decision-support modelling. Their desire is to introduce modellers, and those who are interested in modelling, to concepts and tools that can improve the role that simulation plays in decision-support. Meanwhile, the workflows attempt to demonstrate the innovative and practical use of widely available, public domain and commonly used software in ways that do not require extensive modelling experience nor an extensive modelling skillset. However, users who are adept at programming can readily extend the workflows for more creative deployment in their own modelling contexts.</w:t>
          </w:r>
        </w:p>
        <w:p w14:paraId="5E8C9A04" w14:textId="77777777" w:rsidR="005D6079" w:rsidRDefault="005D6079" w:rsidP="00323CE7">
          <w:r>
            <w:t>We thank and acknowledge our collaborators, and GMDSI project funders, for making these tutorials possible.</w:t>
          </w:r>
        </w:p>
        <w:p w14:paraId="52FD82F7" w14:textId="77777777" w:rsidR="005D6079" w:rsidRDefault="005D6079" w:rsidP="00323CE7">
          <w:r>
            <w:t>Rui Hugman</w:t>
          </w:r>
        </w:p>
        <w:p w14:paraId="62960CB4" w14:textId="77777777" w:rsidR="005D6079" w:rsidRDefault="005D6079" w:rsidP="00323CE7">
          <w:pPr>
            <w:sectPr w:rsidR="005D6079" w:rsidSect="00DB5072">
              <w:footerReference w:type="default" r:id="rId13"/>
              <w:footerReference w:type="first" r:id="rId14"/>
              <w:pgSz w:w="11906" w:h="16838"/>
              <w:pgMar w:top="1440" w:right="1440" w:bottom="1134" w:left="1440" w:header="708" w:footer="708" w:gutter="0"/>
              <w:cols w:space="708"/>
              <w:docGrid w:linePitch="360"/>
            </w:sectPr>
          </w:pPr>
          <w:r>
            <w:t>John Doherty</w:t>
          </w:r>
        </w:p>
        <w:sdt>
          <w:sdtPr>
            <w:rPr>
              <w:rFonts w:asciiTheme="minorHAnsi" w:eastAsiaTheme="minorHAnsi" w:hAnsiTheme="minorHAnsi" w:cstheme="minorBidi"/>
              <w:bCs w:val="0"/>
              <w:caps w:val="0"/>
              <w:spacing w:val="0"/>
              <w:sz w:val="22"/>
              <w:szCs w:val="22"/>
            </w:rPr>
            <w:id w:val="-529347126"/>
            <w:docPartObj>
              <w:docPartGallery w:val="Table of Contents"/>
              <w:docPartUnique/>
            </w:docPartObj>
          </w:sdtPr>
          <w:sdtEndPr>
            <w:rPr>
              <w:noProof/>
            </w:rPr>
          </w:sdtEndPr>
          <w:sdtContent>
            <w:p w14:paraId="31724077" w14:textId="77777777" w:rsidR="00A260FE" w:rsidRPr="00FE2139" w:rsidRDefault="00A260FE" w:rsidP="00323CE7">
              <w:pPr>
                <w:pStyle w:val="TOCHeading"/>
              </w:pPr>
              <w:r w:rsidRPr="00FE2139">
                <w:t>Contents</w:t>
              </w:r>
            </w:p>
            <w:p w14:paraId="1B53147E" w14:textId="63D0A784" w:rsidR="00E07478" w:rsidRDefault="00A260FE">
              <w:pPr>
                <w:pStyle w:val="TOC1"/>
                <w:rPr>
                  <w:rFonts w:eastAsiaTheme="minorEastAsia"/>
                  <w:noProof/>
                  <w:lang w:val="en-ZA" w:eastAsia="en-ZA"/>
                </w:rPr>
              </w:pPr>
              <w:r>
                <w:fldChar w:fldCharType="begin"/>
              </w:r>
              <w:r>
                <w:instrText xml:space="preserve"> TOC \o "1-3" \h \z \u </w:instrText>
              </w:r>
              <w:r>
                <w:fldChar w:fldCharType="separate"/>
              </w:r>
              <w:hyperlink w:anchor="_Toc64967037" w:history="1">
                <w:r w:rsidR="00E07478" w:rsidRPr="00ED05C0">
                  <w:rPr>
                    <w:rStyle w:val="Hyperlink"/>
                    <w:noProof/>
                    <w14:scene3d>
                      <w14:camera w14:prst="orthographicFront"/>
                      <w14:lightRig w14:rig="threePt" w14:dir="t">
                        <w14:rot w14:lat="0" w14:lon="0" w14:rev="0"/>
                      </w14:lightRig>
                    </w14:scene3d>
                  </w:rPr>
                  <w:t>1.</w:t>
                </w:r>
                <w:r w:rsidR="00E07478">
                  <w:rPr>
                    <w:rFonts w:eastAsiaTheme="minorEastAsia"/>
                    <w:noProof/>
                    <w:lang w:val="en-ZA" w:eastAsia="en-ZA"/>
                  </w:rPr>
                  <w:tab/>
                </w:r>
                <w:r w:rsidR="00E07478" w:rsidRPr="00ED05C0">
                  <w:rPr>
                    <w:rStyle w:val="Hyperlink"/>
                    <w:noProof/>
                  </w:rPr>
                  <w:t>Introduction</w:t>
                </w:r>
                <w:r w:rsidR="00E07478">
                  <w:rPr>
                    <w:noProof/>
                    <w:webHidden/>
                  </w:rPr>
                  <w:tab/>
                </w:r>
                <w:r w:rsidR="00E07478">
                  <w:rPr>
                    <w:noProof/>
                    <w:webHidden/>
                  </w:rPr>
                  <w:fldChar w:fldCharType="begin"/>
                </w:r>
                <w:r w:rsidR="00E07478">
                  <w:rPr>
                    <w:noProof/>
                    <w:webHidden/>
                  </w:rPr>
                  <w:instrText xml:space="preserve"> PAGEREF _Toc64967037 \h </w:instrText>
                </w:r>
                <w:r w:rsidR="00E07478">
                  <w:rPr>
                    <w:noProof/>
                    <w:webHidden/>
                  </w:rPr>
                </w:r>
                <w:r w:rsidR="00E07478">
                  <w:rPr>
                    <w:noProof/>
                    <w:webHidden/>
                  </w:rPr>
                  <w:fldChar w:fldCharType="separate"/>
                </w:r>
                <w:r w:rsidR="00FB1FB0">
                  <w:rPr>
                    <w:noProof/>
                    <w:webHidden/>
                  </w:rPr>
                  <w:t>5</w:t>
                </w:r>
                <w:r w:rsidR="00E07478">
                  <w:rPr>
                    <w:noProof/>
                    <w:webHidden/>
                  </w:rPr>
                  <w:fldChar w:fldCharType="end"/>
                </w:r>
              </w:hyperlink>
            </w:p>
            <w:p w14:paraId="5D45EADC" w14:textId="5E5C82C7" w:rsidR="00E07478" w:rsidRDefault="00FB1FB0">
              <w:pPr>
                <w:pStyle w:val="TOC2"/>
                <w:tabs>
                  <w:tab w:val="left" w:pos="880"/>
                  <w:tab w:val="right" w:leader="dot" w:pos="9016"/>
                </w:tabs>
                <w:rPr>
                  <w:rFonts w:eastAsiaTheme="minorEastAsia"/>
                  <w:noProof/>
                  <w:lang w:val="en-ZA" w:eastAsia="en-ZA"/>
                </w:rPr>
              </w:pPr>
              <w:hyperlink w:anchor="_Toc64967038" w:history="1">
                <w:r w:rsidR="00E07478" w:rsidRPr="00ED05C0">
                  <w:rPr>
                    <w:rStyle w:val="Hyperlink"/>
                    <w:noProof/>
                    <w14:scene3d>
                      <w14:camera w14:prst="orthographicFront"/>
                      <w14:lightRig w14:rig="threePt" w14:dir="t">
                        <w14:rot w14:lat="0" w14:lon="0" w14:rev="0"/>
                      </w14:lightRig>
                    </w14:scene3d>
                  </w:rPr>
                  <w:t>1.1</w:t>
                </w:r>
                <w:r w:rsidR="00E07478">
                  <w:rPr>
                    <w:rFonts w:eastAsiaTheme="minorEastAsia"/>
                    <w:noProof/>
                    <w:lang w:val="en-ZA" w:eastAsia="en-ZA"/>
                  </w:rPr>
                  <w:tab/>
                </w:r>
                <w:r w:rsidR="00E07478" w:rsidRPr="00ED05C0">
                  <w:rPr>
                    <w:rStyle w:val="Hyperlink"/>
                    <w:noProof/>
                  </w:rPr>
                  <w:t>What is OLPROC and Why Should I care?</w:t>
                </w:r>
                <w:r w:rsidR="00E07478">
                  <w:rPr>
                    <w:noProof/>
                    <w:webHidden/>
                  </w:rPr>
                  <w:tab/>
                </w:r>
                <w:r w:rsidR="00E07478">
                  <w:rPr>
                    <w:noProof/>
                    <w:webHidden/>
                  </w:rPr>
                  <w:fldChar w:fldCharType="begin"/>
                </w:r>
                <w:r w:rsidR="00E07478">
                  <w:rPr>
                    <w:noProof/>
                    <w:webHidden/>
                  </w:rPr>
                  <w:instrText xml:space="preserve"> PAGEREF _Toc64967038 \h </w:instrText>
                </w:r>
                <w:r w:rsidR="00E07478">
                  <w:rPr>
                    <w:noProof/>
                    <w:webHidden/>
                  </w:rPr>
                </w:r>
                <w:r w:rsidR="00E07478">
                  <w:rPr>
                    <w:noProof/>
                    <w:webHidden/>
                  </w:rPr>
                  <w:fldChar w:fldCharType="separate"/>
                </w:r>
                <w:r>
                  <w:rPr>
                    <w:noProof/>
                    <w:webHidden/>
                  </w:rPr>
                  <w:t>5</w:t>
                </w:r>
                <w:r w:rsidR="00E07478">
                  <w:rPr>
                    <w:noProof/>
                    <w:webHidden/>
                  </w:rPr>
                  <w:fldChar w:fldCharType="end"/>
                </w:r>
              </w:hyperlink>
            </w:p>
            <w:p w14:paraId="5E4FD688" w14:textId="300CB425" w:rsidR="00E07478" w:rsidRDefault="00FB1FB0">
              <w:pPr>
                <w:pStyle w:val="TOC3"/>
                <w:tabs>
                  <w:tab w:val="right" w:leader="dot" w:pos="9016"/>
                </w:tabs>
                <w:rPr>
                  <w:rFonts w:eastAsiaTheme="minorEastAsia"/>
                  <w:noProof/>
                  <w:lang w:val="en-ZA" w:eastAsia="en-ZA"/>
                </w:rPr>
              </w:pPr>
              <w:hyperlink w:anchor="_Toc64967039" w:history="1">
                <w:r w:rsidR="00E07478" w:rsidRPr="00ED05C0">
                  <w:rPr>
                    <w:rStyle w:val="Hyperlink"/>
                    <w:noProof/>
                  </w:rPr>
                  <w:t>Time-Interpolation of Model Outputs to Field Measurement Times</w:t>
                </w:r>
                <w:r w:rsidR="00E07478">
                  <w:rPr>
                    <w:noProof/>
                    <w:webHidden/>
                  </w:rPr>
                  <w:tab/>
                </w:r>
                <w:r w:rsidR="00E07478">
                  <w:rPr>
                    <w:noProof/>
                    <w:webHidden/>
                  </w:rPr>
                  <w:fldChar w:fldCharType="begin"/>
                </w:r>
                <w:r w:rsidR="00E07478">
                  <w:rPr>
                    <w:noProof/>
                    <w:webHidden/>
                  </w:rPr>
                  <w:instrText xml:space="preserve"> PAGEREF _Toc64967039 \h </w:instrText>
                </w:r>
                <w:r w:rsidR="00E07478">
                  <w:rPr>
                    <w:noProof/>
                    <w:webHidden/>
                  </w:rPr>
                </w:r>
                <w:r w:rsidR="00E07478">
                  <w:rPr>
                    <w:noProof/>
                    <w:webHidden/>
                  </w:rPr>
                  <w:fldChar w:fldCharType="separate"/>
                </w:r>
                <w:r>
                  <w:rPr>
                    <w:noProof/>
                    <w:webHidden/>
                  </w:rPr>
                  <w:t>5</w:t>
                </w:r>
                <w:r w:rsidR="00E07478">
                  <w:rPr>
                    <w:noProof/>
                    <w:webHidden/>
                  </w:rPr>
                  <w:fldChar w:fldCharType="end"/>
                </w:r>
              </w:hyperlink>
            </w:p>
            <w:p w14:paraId="37E60CBA" w14:textId="1148B05A" w:rsidR="00E07478" w:rsidRDefault="00FB1FB0">
              <w:pPr>
                <w:pStyle w:val="TOC3"/>
                <w:tabs>
                  <w:tab w:val="right" w:leader="dot" w:pos="9016"/>
                </w:tabs>
                <w:rPr>
                  <w:rFonts w:eastAsiaTheme="minorEastAsia"/>
                  <w:noProof/>
                  <w:lang w:val="en-ZA" w:eastAsia="en-ZA"/>
                </w:rPr>
              </w:pPr>
              <w:hyperlink w:anchor="_Toc64967040" w:history="1">
                <w:r w:rsidR="00E07478" w:rsidRPr="00ED05C0">
                  <w:rPr>
                    <w:rStyle w:val="Hyperlink"/>
                    <w:noProof/>
                  </w:rPr>
                  <w:t>Temporal-Differences as Observations</w:t>
                </w:r>
                <w:r w:rsidR="00E07478">
                  <w:rPr>
                    <w:noProof/>
                    <w:webHidden/>
                  </w:rPr>
                  <w:tab/>
                </w:r>
                <w:r w:rsidR="00E07478">
                  <w:rPr>
                    <w:noProof/>
                    <w:webHidden/>
                  </w:rPr>
                  <w:fldChar w:fldCharType="begin"/>
                </w:r>
                <w:r w:rsidR="00E07478">
                  <w:rPr>
                    <w:noProof/>
                    <w:webHidden/>
                  </w:rPr>
                  <w:instrText xml:space="preserve"> PAGEREF _Toc64967040 \h </w:instrText>
                </w:r>
                <w:r w:rsidR="00E07478">
                  <w:rPr>
                    <w:noProof/>
                    <w:webHidden/>
                  </w:rPr>
                </w:r>
                <w:r w:rsidR="00E07478">
                  <w:rPr>
                    <w:noProof/>
                    <w:webHidden/>
                  </w:rPr>
                  <w:fldChar w:fldCharType="separate"/>
                </w:r>
                <w:r>
                  <w:rPr>
                    <w:noProof/>
                    <w:webHidden/>
                  </w:rPr>
                  <w:t>6</w:t>
                </w:r>
                <w:r w:rsidR="00E07478">
                  <w:rPr>
                    <w:noProof/>
                    <w:webHidden/>
                  </w:rPr>
                  <w:fldChar w:fldCharType="end"/>
                </w:r>
              </w:hyperlink>
            </w:p>
            <w:p w14:paraId="0F8315F0" w14:textId="620C916A" w:rsidR="00E07478" w:rsidRDefault="00FB1FB0">
              <w:pPr>
                <w:pStyle w:val="TOC3"/>
                <w:tabs>
                  <w:tab w:val="right" w:leader="dot" w:pos="9016"/>
                </w:tabs>
                <w:rPr>
                  <w:rFonts w:eastAsiaTheme="minorEastAsia"/>
                  <w:noProof/>
                  <w:lang w:val="en-ZA" w:eastAsia="en-ZA"/>
                </w:rPr>
              </w:pPr>
              <w:hyperlink w:anchor="_Toc64967041" w:history="1">
                <w:r w:rsidR="00E07478" w:rsidRPr="00ED05C0">
                  <w:rPr>
                    <w:rStyle w:val="Hyperlink"/>
                    <w:noProof/>
                  </w:rPr>
                  <w:t>Secondary Model Outcomes</w:t>
                </w:r>
                <w:r w:rsidR="00E07478">
                  <w:rPr>
                    <w:noProof/>
                    <w:webHidden/>
                  </w:rPr>
                  <w:tab/>
                </w:r>
                <w:r w:rsidR="00E07478">
                  <w:rPr>
                    <w:noProof/>
                    <w:webHidden/>
                  </w:rPr>
                  <w:fldChar w:fldCharType="begin"/>
                </w:r>
                <w:r w:rsidR="00E07478">
                  <w:rPr>
                    <w:noProof/>
                    <w:webHidden/>
                  </w:rPr>
                  <w:instrText xml:space="preserve"> PAGEREF _Toc64967041 \h </w:instrText>
                </w:r>
                <w:r w:rsidR="00E07478">
                  <w:rPr>
                    <w:noProof/>
                    <w:webHidden/>
                  </w:rPr>
                </w:r>
                <w:r w:rsidR="00E07478">
                  <w:rPr>
                    <w:noProof/>
                    <w:webHidden/>
                  </w:rPr>
                  <w:fldChar w:fldCharType="separate"/>
                </w:r>
                <w:r>
                  <w:rPr>
                    <w:noProof/>
                    <w:webHidden/>
                  </w:rPr>
                  <w:t>7</w:t>
                </w:r>
                <w:r w:rsidR="00E07478">
                  <w:rPr>
                    <w:noProof/>
                    <w:webHidden/>
                  </w:rPr>
                  <w:fldChar w:fldCharType="end"/>
                </w:r>
              </w:hyperlink>
            </w:p>
            <w:p w14:paraId="32ED4DEA" w14:textId="2CDB704C" w:rsidR="00E07478" w:rsidRDefault="00FB1FB0">
              <w:pPr>
                <w:pStyle w:val="TOC3"/>
                <w:tabs>
                  <w:tab w:val="right" w:leader="dot" w:pos="9016"/>
                </w:tabs>
                <w:rPr>
                  <w:rFonts w:eastAsiaTheme="minorEastAsia"/>
                  <w:noProof/>
                  <w:lang w:val="en-ZA" w:eastAsia="en-ZA"/>
                </w:rPr>
              </w:pPr>
              <w:hyperlink w:anchor="_Toc64967042" w:history="1">
                <w:r w:rsidR="00E07478" w:rsidRPr="00ED05C0">
                  <w:rPr>
                    <w:rStyle w:val="Hyperlink"/>
                    <w:noProof/>
                  </w:rPr>
                  <w:t>PEST Input Dataset Construction</w:t>
                </w:r>
                <w:r w:rsidR="00E07478">
                  <w:rPr>
                    <w:noProof/>
                    <w:webHidden/>
                  </w:rPr>
                  <w:tab/>
                </w:r>
                <w:r w:rsidR="00E07478">
                  <w:rPr>
                    <w:noProof/>
                    <w:webHidden/>
                  </w:rPr>
                  <w:fldChar w:fldCharType="begin"/>
                </w:r>
                <w:r w:rsidR="00E07478">
                  <w:rPr>
                    <w:noProof/>
                    <w:webHidden/>
                  </w:rPr>
                  <w:instrText xml:space="preserve"> PAGEREF _Toc64967042 \h </w:instrText>
                </w:r>
                <w:r w:rsidR="00E07478">
                  <w:rPr>
                    <w:noProof/>
                    <w:webHidden/>
                  </w:rPr>
                </w:r>
                <w:r w:rsidR="00E07478">
                  <w:rPr>
                    <w:noProof/>
                    <w:webHidden/>
                  </w:rPr>
                  <w:fldChar w:fldCharType="separate"/>
                </w:r>
                <w:r>
                  <w:rPr>
                    <w:noProof/>
                    <w:webHidden/>
                  </w:rPr>
                  <w:t>8</w:t>
                </w:r>
                <w:r w:rsidR="00E07478">
                  <w:rPr>
                    <w:noProof/>
                    <w:webHidden/>
                  </w:rPr>
                  <w:fldChar w:fldCharType="end"/>
                </w:r>
              </w:hyperlink>
            </w:p>
            <w:p w14:paraId="54D2C68D" w14:textId="51045F5A" w:rsidR="00E07478" w:rsidRDefault="00FB1FB0">
              <w:pPr>
                <w:pStyle w:val="TOC1"/>
                <w:rPr>
                  <w:rFonts w:eastAsiaTheme="minorEastAsia"/>
                  <w:noProof/>
                  <w:lang w:val="en-ZA" w:eastAsia="en-ZA"/>
                </w:rPr>
              </w:pPr>
              <w:hyperlink w:anchor="_Toc64967043" w:history="1">
                <w:r w:rsidR="00E07478" w:rsidRPr="00ED05C0">
                  <w:rPr>
                    <w:rStyle w:val="Hyperlink"/>
                    <w:noProof/>
                    <w14:scene3d>
                      <w14:camera w14:prst="orthographicFront"/>
                      <w14:lightRig w14:rig="threePt" w14:dir="t">
                        <w14:rot w14:lat="0" w14:lon="0" w14:rev="0"/>
                      </w14:lightRig>
                    </w14:scene3d>
                  </w:rPr>
                  <w:t>2.</w:t>
                </w:r>
                <w:r w:rsidR="00E07478">
                  <w:rPr>
                    <w:rFonts w:eastAsiaTheme="minorEastAsia"/>
                    <w:noProof/>
                    <w:lang w:val="en-ZA" w:eastAsia="en-ZA"/>
                  </w:rPr>
                  <w:tab/>
                </w:r>
                <w:r w:rsidR="00E07478" w:rsidRPr="00ED05C0">
                  <w:rPr>
                    <w:rStyle w:val="Hyperlink"/>
                    <w:noProof/>
                  </w:rPr>
                  <w:t>Background</w:t>
                </w:r>
                <w:r w:rsidR="00E07478">
                  <w:rPr>
                    <w:noProof/>
                    <w:webHidden/>
                  </w:rPr>
                  <w:tab/>
                </w:r>
                <w:r w:rsidR="00E07478">
                  <w:rPr>
                    <w:noProof/>
                    <w:webHidden/>
                  </w:rPr>
                  <w:fldChar w:fldCharType="begin"/>
                </w:r>
                <w:r w:rsidR="00E07478">
                  <w:rPr>
                    <w:noProof/>
                    <w:webHidden/>
                  </w:rPr>
                  <w:instrText xml:space="preserve"> PAGEREF _Toc64967043 \h </w:instrText>
                </w:r>
                <w:r w:rsidR="00E07478">
                  <w:rPr>
                    <w:noProof/>
                    <w:webHidden/>
                  </w:rPr>
                </w:r>
                <w:r w:rsidR="00E07478">
                  <w:rPr>
                    <w:noProof/>
                    <w:webHidden/>
                  </w:rPr>
                  <w:fldChar w:fldCharType="separate"/>
                </w:r>
                <w:r>
                  <w:rPr>
                    <w:noProof/>
                    <w:webHidden/>
                  </w:rPr>
                  <w:t>10</w:t>
                </w:r>
                <w:r w:rsidR="00E07478">
                  <w:rPr>
                    <w:noProof/>
                    <w:webHidden/>
                  </w:rPr>
                  <w:fldChar w:fldCharType="end"/>
                </w:r>
              </w:hyperlink>
            </w:p>
            <w:p w14:paraId="3517E012" w14:textId="15839D60" w:rsidR="00E07478" w:rsidRDefault="00FB1FB0">
              <w:pPr>
                <w:pStyle w:val="TOC2"/>
                <w:tabs>
                  <w:tab w:val="left" w:pos="880"/>
                  <w:tab w:val="right" w:leader="dot" w:pos="9016"/>
                </w:tabs>
                <w:rPr>
                  <w:rFonts w:eastAsiaTheme="minorEastAsia"/>
                  <w:noProof/>
                  <w:lang w:val="en-ZA" w:eastAsia="en-ZA"/>
                </w:rPr>
              </w:pPr>
              <w:hyperlink w:anchor="_Toc64967044" w:history="1">
                <w:r w:rsidR="00E07478" w:rsidRPr="00ED05C0">
                  <w:rPr>
                    <w:rStyle w:val="Hyperlink"/>
                    <w:noProof/>
                    <w14:scene3d>
                      <w14:camera w14:prst="orthographicFront"/>
                      <w14:lightRig w14:rig="threePt" w14:dir="t">
                        <w14:rot w14:lat="0" w14:lon="0" w14:rev="0"/>
                      </w14:lightRig>
                    </w14:scene3d>
                  </w:rPr>
                  <w:t>2.1</w:t>
                </w:r>
                <w:r w:rsidR="00E07478">
                  <w:rPr>
                    <w:rFonts w:eastAsiaTheme="minorEastAsia"/>
                    <w:noProof/>
                    <w:lang w:val="en-ZA" w:eastAsia="en-ZA"/>
                  </w:rPr>
                  <w:tab/>
                </w:r>
                <w:r w:rsidR="00E07478" w:rsidRPr="00ED05C0">
                  <w:rPr>
                    <w:rStyle w:val="Hyperlink"/>
                    <w:noProof/>
                  </w:rPr>
                  <w:t>The Groundwater Model</w:t>
                </w:r>
                <w:r w:rsidR="00E07478">
                  <w:rPr>
                    <w:noProof/>
                    <w:webHidden/>
                  </w:rPr>
                  <w:tab/>
                </w:r>
                <w:r w:rsidR="00E07478">
                  <w:rPr>
                    <w:noProof/>
                    <w:webHidden/>
                  </w:rPr>
                  <w:fldChar w:fldCharType="begin"/>
                </w:r>
                <w:r w:rsidR="00E07478">
                  <w:rPr>
                    <w:noProof/>
                    <w:webHidden/>
                  </w:rPr>
                  <w:instrText xml:space="preserve"> PAGEREF _Toc64967044 \h </w:instrText>
                </w:r>
                <w:r w:rsidR="00E07478">
                  <w:rPr>
                    <w:noProof/>
                    <w:webHidden/>
                  </w:rPr>
                </w:r>
                <w:r w:rsidR="00E07478">
                  <w:rPr>
                    <w:noProof/>
                    <w:webHidden/>
                  </w:rPr>
                  <w:fldChar w:fldCharType="separate"/>
                </w:r>
                <w:r>
                  <w:rPr>
                    <w:noProof/>
                    <w:webHidden/>
                  </w:rPr>
                  <w:t>10</w:t>
                </w:r>
                <w:r w:rsidR="00E07478">
                  <w:rPr>
                    <w:noProof/>
                    <w:webHidden/>
                  </w:rPr>
                  <w:fldChar w:fldCharType="end"/>
                </w:r>
              </w:hyperlink>
            </w:p>
            <w:p w14:paraId="6FFBEC00" w14:textId="2A5ADE0B" w:rsidR="00E07478" w:rsidRDefault="00FB1FB0">
              <w:pPr>
                <w:pStyle w:val="TOC2"/>
                <w:tabs>
                  <w:tab w:val="left" w:pos="880"/>
                  <w:tab w:val="right" w:leader="dot" w:pos="9016"/>
                </w:tabs>
                <w:rPr>
                  <w:rFonts w:eastAsiaTheme="minorEastAsia"/>
                  <w:noProof/>
                  <w:lang w:val="en-ZA" w:eastAsia="en-ZA"/>
                </w:rPr>
              </w:pPr>
              <w:hyperlink w:anchor="_Toc64967045" w:history="1">
                <w:r w:rsidR="00E07478" w:rsidRPr="00ED05C0">
                  <w:rPr>
                    <w:rStyle w:val="Hyperlink"/>
                    <w:noProof/>
                    <w14:scene3d>
                      <w14:camera w14:prst="orthographicFront"/>
                      <w14:lightRig w14:rig="threePt" w14:dir="t">
                        <w14:rot w14:lat="0" w14:lon="0" w14:rev="0"/>
                      </w14:lightRig>
                    </w14:scene3d>
                  </w:rPr>
                  <w:t>2.2</w:t>
                </w:r>
                <w:r w:rsidR="00E07478">
                  <w:rPr>
                    <w:rFonts w:eastAsiaTheme="minorEastAsia"/>
                    <w:noProof/>
                    <w:lang w:val="en-ZA" w:eastAsia="en-ZA"/>
                  </w:rPr>
                  <w:tab/>
                </w:r>
                <w:r w:rsidR="00E07478" w:rsidRPr="00ED05C0">
                  <w:rPr>
                    <w:rStyle w:val="Hyperlink"/>
                    <w:noProof/>
                  </w:rPr>
                  <w:t>The Field Measurements</w:t>
                </w:r>
                <w:r w:rsidR="00E07478">
                  <w:rPr>
                    <w:noProof/>
                    <w:webHidden/>
                  </w:rPr>
                  <w:tab/>
                </w:r>
                <w:r w:rsidR="00E07478">
                  <w:rPr>
                    <w:noProof/>
                    <w:webHidden/>
                  </w:rPr>
                  <w:fldChar w:fldCharType="begin"/>
                </w:r>
                <w:r w:rsidR="00E07478">
                  <w:rPr>
                    <w:noProof/>
                    <w:webHidden/>
                  </w:rPr>
                  <w:instrText xml:space="preserve"> PAGEREF _Toc64967045 \h </w:instrText>
                </w:r>
                <w:r w:rsidR="00E07478">
                  <w:rPr>
                    <w:noProof/>
                    <w:webHidden/>
                  </w:rPr>
                </w:r>
                <w:r w:rsidR="00E07478">
                  <w:rPr>
                    <w:noProof/>
                    <w:webHidden/>
                  </w:rPr>
                  <w:fldChar w:fldCharType="separate"/>
                </w:r>
                <w:r>
                  <w:rPr>
                    <w:noProof/>
                    <w:webHidden/>
                  </w:rPr>
                  <w:t>10</w:t>
                </w:r>
                <w:r w:rsidR="00E07478">
                  <w:rPr>
                    <w:noProof/>
                    <w:webHidden/>
                  </w:rPr>
                  <w:fldChar w:fldCharType="end"/>
                </w:r>
              </w:hyperlink>
            </w:p>
            <w:p w14:paraId="2E99B78F" w14:textId="0CC0747E" w:rsidR="00E07478" w:rsidRDefault="00FB1FB0">
              <w:pPr>
                <w:pStyle w:val="TOC2"/>
                <w:tabs>
                  <w:tab w:val="left" w:pos="880"/>
                  <w:tab w:val="right" w:leader="dot" w:pos="9016"/>
                </w:tabs>
                <w:rPr>
                  <w:rFonts w:eastAsiaTheme="minorEastAsia"/>
                  <w:noProof/>
                  <w:lang w:val="en-ZA" w:eastAsia="en-ZA"/>
                </w:rPr>
              </w:pPr>
              <w:hyperlink w:anchor="_Toc64967046" w:history="1">
                <w:r w:rsidR="00E07478" w:rsidRPr="00ED05C0">
                  <w:rPr>
                    <w:rStyle w:val="Hyperlink"/>
                    <w:noProof/>
                    <w14:scene3d>
                      <w14:camera w14:prst="orthographicFront"/>
                      <w14:lightRig w14:rig="threePt" w14:dir="t">
                        <w14:rot w14:lat="0" w14:lon="0" w14:rev="0"/>
                      </w14:lightRig>
                    </w14:scene3d>
                  </w:rPr>
                  <w:t>2.3</w:t>
                </w:r>
                <w:r w:rsidR="00E07478">
                  <w:rPr>
                    <w:rFonts w:eastAsiaTheme="minorEastAsia"/>
                    <w:noProof/>
                    <w:lang w:val="en-ZA" w:eastAsia="en-ZA"/>
                  </w:rPr>
                  <w:tab/>
                </w:r>
                <w:r w:rsidR="00E07478" w:rsidRPr="00ED05C0">
                  <w:rPr>
                    <w:rStyle w:val="Hyperlink"/>
                    <w:noProof/>
                  </w:rPr>
                  <w:t>The History-Matching Strategy</w:t>
                </w:r>
                <w:r w:rsidR="00E07478">
                  <w:rPr>
                    <w:noProof/>
                    <w:webHidden/>
                  </w:rPr>
                  <w:tab/>
                </w:r>
                <w:r w:rsidR="00E07478">
                  <w:rPr>
                    <w:noProof/>
                    <w:webHidden/>
                  </w:rPr>
                  <w:fldChar w:fldCharType="begin"/>
                </w:r>
                <w:r w:rsidR="00E07478">
                  <w:rPr>
                    <w:noProof/>
                    <w:webHidden/>
                  </w:rPr>
                  <w:instrText xml:space="preserve"> PAGEREF _Toc64967046 \h </w:instrText>
                </w:r>
                <w:r w:rsidR="00E07478">
                  <w:rPr>
                    <w:noProof/>
                    <w:webHidden/>
                  </w:rPr>
                </w:r>
                <w:r w:rsidR="00E07478">
                  <w:rPr>
                    <w:noProof/>
                    <w:webHidden/>
                  </w:rPr>
                  <w:fldChar w:fldCharType="separate"/>
                </w:r>
                <w:r>
                  <w:rPr>
                    <w:noProof/>
                    <w:webHidden/>
                  </w:rPr>
                  <w:t>11</w:t>
                </w:r>
                <w:r w:rsidR="00E07478">
                  <w:rPr>
                    <w:noProof/>
                    <w:webHidden/>
                  </w:rPr>
                  <w:fldChar w:fldCharType="end"/>
                </w:r>
              </w:hyperlink>
            </w:p>
            <w:p w14:paraId="5A23B0A8" w14:textId="4850363C" w:rsidR="00E07478" w:rsidRDefault="00FB1FB0">
              <w:pPr>
                <w:pStyle w:val="TOC2"/>
                <w:tabs>
                  <w:tab w:val="left" w:pos="880"/>
                  <w:tab w:val="right" w:leader="dot" w:pos="9016"/>
                </w:tabs>
                <w:rPr>
                  <w:rFonts w:eastAsiaTheme="minorEastAsia"/>
                  <w:noProof/>
                  <w:lang w:val="en-ZA" w:eastAsia="en-ZA"/>
                </w:rPr>
              </w:pPr>
              <w:hyperlink w:anchor="_Toc64967047" w:history="1">
                <w:r w:rsidR="00E07478" w:rsidRPr="00ED05C0">
                  <w:rPr>
                    <w:rStyle w:val="Hyperlink"/>
                    <w:noProof/>
                    <w14:scene3d>
                      <w14:camera w14:prst="orthographicFront"/>
                      <w14:lightRig w14:rig="threePt" w14:dir="t">
                        <w14:rot w14:lat="0" w14:lon="0" w14:rev="0"/>
                      </w14:lightRig>
                    </w14:scene3d>
                  </w:rPr>
                  <w:t>2.4</w:t>
                </w:r>
                <w:r w:rsidR="00E07478">
                  <w:rPr>
                    <w:rFonts w:eastAsiaTheme="minorEastAsia"/>
                    <w:noProof/>
                    <w:lang w:val="en-ZA" w:eastAsia="en-ZA"/>
                  </w:rPr>
                  <w:tab/>
                </w:r>
                <w:r w:rsidR="00E07478" w:rsidRPr="00ED05C0">
                  <w:rPr>
                    <w:rStyle w:val="Hyperlink"/>
                    <w:noProof/>
                  </w:rPr>
                  <w:t>Site Sample Files</w:t>
                </w:r>
                <w:r w:rsidR="00E07478">
                  <w:rPr>
                    <w:noProof/>
                    <w:webHidden/>
                  </w:rPr>
                  <w:tab/>
                </w:r>
                <w:r w:rsidR="00E07478">
                  <w:rPr>
                    <w:noProof/>
                    <w:webHidden/>
                  </w:rPr>
                  <w:fldChar w:fldCharType="begin"/>
                </w:r>
                <w:r w:rsidR="00E07478">
                  <w:rPr>
                    <w:noProof/>
                    <w:webHidden/>
                  </w:rPr>
                  <w:instrText xml:space="preserve"> PAGEREF _Toc64967047 \h </w:instrText>
                </w:r>
                <w:r w:rsidR="00E07478">
                  <w:rPr>
                    <w:noProof/>
                    <w:webHidden/>
                  </w:rPr>
                </w:r>
                <w:r w:rsidR="00E07478">
                  <w:rPr>
                    <w:noProof/>
                    <w:webHidden/>
                  </w:rPr>
                  <w:fldChar w:fldCharType="separate"/>
                </w:r>
                <w:r>
                  <w:rPr>
                    <w:noProof/>
                    <w:webHidden/>
                  </w:rPr>
                  <w:t>11</w:t>
                </w:r>
                <w:r w:rsidR="00E07478">
                  <w:rPr>
                    <w:noProof/>
                    <w:webHidden/>
                  </w:rPr>
                  <w:fldChar w:fldCharType="end"/>
                </w:r>
              </w:hyperlink>
            </w:p>
            <w:p w14:paraId="263CF05A" w14:textId="79E4F3BA" w:rsidR="00E07478" w:rsidRDefault="00FB1FB0">
              <w:pPr>
                <w:pStyle w:val="TOC2"/>
                <w:tabs>
                  <w:tab w:val="left" w:pos="880"/>
                  <w:tab w:val="right" w:leader="dot" w:pos="9016"/>
                </w:tabs>
                <w:rPr>
                  <w:rFonts w:eastAsiaTheme="minorEastAsia"/>
                  <w:noProof/>
                  <w:lang w:val="en-ZA" w:eastAsia="en-ZA"/>
                </w:rPr>
              </w:pPr>
              <w:hyperlink w:anchor="_Toc64967048" w:history="1">
                <w:r w:rsidR="00E07478" w:rsidRPr="00ED05C0">
                  <w:rPr>
                    <w:rStyle w:val="Hyperlink"/>
                    <w:noProof/>
                    <w14:scene3d>
                      <w14:camera w14:prst="orthographicFront"/>
                      <w14:lightRig w14:rig="threePt" w14:dir="t">
                        <w14:rot w14:lat="0" w14:lon="0" w14:rev="0"/>
                      </w14:lightRig>
                    </w14:scene3d>
                  </w:rPr>
                  <w:t>2.5</w:t>
                </w:r>
                <w:r w:rsidR="00E07478">
                  <w:rPr>
                    <w:rFonts w:eastAsiaTheme="minorEastAsia"/>
                    <w:noProof/>
                    <w:lang w:val="en-ZA" w:eastAsia="en-ZA"/>
                  </w:rPr>
                  <w:tab/>
                </w:r>
                <w:r w:rsidR="00E07478" w:rsidRPr="00ED05C0">
                  <w:rPr>
                    <w:rStyle w:val="Hyperlink"/>
                    <w:noProof/>
                  </w:rPr>
                  <w:t>MODFLOW 6 OBS Output Files</w:t>
                </w:r>
                <w:r w:rsidR="00E07478">
                  <w:rPr>
                    <w:noProof/>
                    <w:webHidden/>
                  </w:rPr>
                  <w:tab/>
                </w:r>
                <w:r w:rsidR="00E07478">
                  <w:rPr>
                    <w:noProof/>
                    <w:webHidden/>
                  </w:rPr>
                  <w:fldChar w:fldCharType="begin"/>
                </w:r>
                <w:r w:rsidR="00E07478">
                  <w:rPr>
                    <w:noProof/>
                    <w:webHidden/>
                  </w:rPr>
                  <w:instrText xml:space="preserve"> PAGEREF _Toc64967048 \h </w:instrText>
                </w:r>
                <w:r w:rsidR="00E07478">
                  <w:rPr>
                    <w:noProof/>
                    <w:webHidden/>
                  </w:rPr>
                </w:r>
                <w:r w:rsidR="00E07478">
                  <w:rPr>
                    <w:noProof/>
                    <w:webHidden/>
                  </w:rPr>
                  <w:fldChar w:fldCharType="separate"/>
                </w:r>
                <w:r>
                  <w:rPr>
                    <w:noProof/>
                    <w:webHidden/>
                  </w:rPr>
                  <w:t>12</w:t>
                </w:r>
                <w:r w:rsidR="00E07478">
                  <w:rPr>
                    <w:noProof/>
                    <w:webHidden/>
                  </w:rPr>
                  <w:fldChar w:fldCharType="end"/>
                </w:r>
              </w:hyperlink>
            </w:p>
            <w:p w14:paraId="0ADD85F0" w14:textId="12A652EC" w:rsidR="00E07478" w:rsidRDefault="00FB1FB0">
              <w:pPr>
                <w:pStyle w:val="TOC1"/>
                <w:rPr>
                  <w:rFonts w:eastAsiaTheme="minorEastAsia"/>
                  <w:noProof/>
                  <w:lang w:val="en-ZA" w:eastAsia="en-ZA"/>
                </w:rPr>
              </w:pPr>
              <w:hyperlink w:anchor="_Toc64967049" w:history="1">
                <w:r w:rsidR="00E07478" w:rsidRPr="00ED05C0">
                  <w:rPr>
                    <w:rStyle w:val="Hyperlink"/>
                    <w:noProof/>
                    <w14:scene3d>
                      <w14:camera w14:prst="orthographicFront"/>
                      <w14:lightRig w14:rig="threePt" w14:dir="t">
                        <w14:rot w14:lat="0" w14:lon="0" w14:rev="0"/>
                      </w14:lightRig>
                    </w14:scene3d>
                  </w:rPr>
                  <w:t>3.</w:t>
                </w:r>
                <w:r w:rsidR="00E07478">
                  <w:rPr>
                    <w:rFonts w:eastAsiaTheme="minorEastAsia"/>
                    <w:noProof/>
                    <w:lang w:val="en-ZA" w:eastAsia="en-ZA"/>
                  </w:rPr>
                  <w:tab/>
                </w:r>
                <w:r w:rsidR="00E07478" w:rsidRPr="00ED05C0">
                  <w:rPr>
                    <w:rStyle w:val="Hyperlink"/>
                    <w:noProof/>
                  </w:rPr>
                  <w:t>OLPROC Tutorial</w:t>
                </w:r>
                <w:r w:rsidR="00E07478">
                  <w:rPr>
                    <w:noProof/>
                    <w:webHidden/>
                  </w:rPr>
                  <w:tab/>
                </w:r>
                <w:r w:rsidR="00E07478">
                  <w:rPr>
                    <w:noProof/>
                    <w:webHidden/>
                  </w:rPr>
                  <w:fldChar w:fldCharType="begin"/>
                </w:r>
                <w:r w:rsidR="00E07478">
                  <w:rPr>
                    <w:noProof/>
                    <w:webHidden/>
                  </w:rPr>
                  <w:instrText xml:space="preserve"> PAGEREF _Toc64967049 \h </w:instrText>
                </w:r>
                <w:r w:rsidR="00E07478">
                  <w:rPr>
                    <w:noProof/>
                    <w:webHidden/>
                  </w:rPr>
                </w:r>
                <w:r w:rsidR="00E07478">
                  <w:rPr>
                    <w:noProof/>
                    <w:webHidden/>
                  </w:rPr>
                  <w:fldChar w:fldCharType="separate"/>
                </w:r>
                <w:r>
                  <w:rPr>
                    <w:noProof/>
                    <w:webHidden/>
                  </w:rPr>
                  <w:t>13</w:t>
                </w:r>
                <w:r w:rsidR="00E07478">
                  <w:rPr>
                    <w:noProof/>
                    <w:webHidden/>
                  </w:rPr>
                  <w:fldChar w:fldCharType="end"/>
                </w:r>
              </w:hyperlink>
            </w:p>
            <w:p w14:paraId="6F680879" w14:textId="3C428C01" w:rsidR="00E07478" w:rsidRDefault="00FB1FB0">
              <w:pPr>
                <w:pStyle w:val="TOC2"/>
                <w:tabs>
                  <w:tab w:val="left" w:pos="880"/>
                  <w:tab w:val="right" w:leader="dot" w:pos="9016"/>
                </w:tabs>
                <w:rPr>
                  <w:rFonts w:eastAsiaTheme="minorEastAsia"/>
                  <w:noProof/>
                  <w:lang w:val="en-ZA" w:eastAsia="en-ZA"/>
                </w:rPr>
              </w:pPr>
              <w:hyperlink w:anchor="_Toc64967050" w:history="1">
                <w:r w:rsidR="00E07478" w:rsidRPr="00ED05C0">
                  <w:rPr>
                    <w:rStyle w:val="Hyperlink"/>
                    <w:noProof/>
                    <w14:scene3d>
                      <w14:camera w14:prst="orthographicFront"/>
                      <w14:lightRig w14:rig="threePt" w14:dir="t">
                        <w14:rot w14:lat="0" w14:lon="0" w14:rev="0"/>
                      </w14:lightRig>
                    </w14:scene3d>
                  </w:rPr>
                  <w:t>3.1</w:t>
                </w:r>
                <w:r w:rsidR="00E07478">
                  <w:rPr>
                    <w:rFonts w:eastAsiaTheme="minorEastAsia"/>
                    <w:noProof/>
                    <w:lang w:val="en-ZA" w:eastAsia="en-ZA"/>
                  </w:rPr>
                  <w:tab/>
                </w:r>
                <w:r w:rsidR="00E07478" w:rsidRPr="00ED05C0">
                  <w:rPr>
                    <w:rStyle w:val="Hyperlink"/>
                    <w:noProof/>
                  </w:rPr>
                  <w:t>Building a Simple OLPROC Control File</w:t>
                </w:r>
                <w:r w:rsidR="00E07478">
                  <w:rPr>
                    <w:noProof/>
                    <w:webHidden/>
                  </w:rPr>
                  <w:tab/>
                </w:r>
                <w:r w:rsidR="00E07478">
                  <w:rPr>
                    <w:noProof/>
                    <w:webHidden/>
                  </w:rPr>
                  <w:fldChar w:fldCharType="begin"/>
                </w:r>
                <w:r w:rsidR="00E07478">
                  <w:rPr>
                    <w:noProof/>
                    <w:webHidden/>
                  </w:rPr>
                  <w:instrText xml:space="preserve"> PAGEREF _Toc64967050 \h </w:instrText>
                </w:r>
                <w:r w:rsidR="00E07478">
                  <w:rPr>
                    <w:noProof/>
                    <w:webHidden/>
                  </w:rPr>
                </w:r>
                <w:r w:rsidR="00E07478">
                  <w:rPr>
                    <w:noProof/>
                    <w:webHidden/>
                  </w:rPr>
                  <w:fldChar w:fldCharType="separate"/>
                </w:r>
                <w:r>
                  <w:rPr>
                    <w:noProof/>
                    <w:webHidden/>
                  </w:rPr>
                  <w:t>13</w:t>
                </w:r>
                <w:r w:rsidR="00E07478">
                  <w:rPr>
                    <w:noProof/>
                    <w:webHidden/>
                  </w:rPr>
                  <w:fldChar w:fldCharType="end"/>
                </w:r>
              </w:hyperlink>
            </w:p>
            <w:p w14:paraId="051A0452" w14:textId="412A76EB" w:rsidR="00E07478" w:rsidRDefault="00FB1FB0">
              <w:pPr>
                <w:pStyle w:val="TOC3"/>
                <w:tabs>
                  <w:tab w:val="right" w:leader="dot" w:pos="9016"/>
                </w:tabs>
                <w:rPr>
                  <w:rFonts w:eastAsiaTheme="minorEastAsia"/>
                  <w:noProof/>
                  <w:lang w:val="en-ZA" w:eastAsia="en-ZA"/>
                </w:rPr>
              </w:pPr>
              <w:hyperlink w:anchor="_Toc64967051" w:history="1">
                <w:r w:rsidR="00E07478" w:rsidRPr="00ED05C0">
                  <w:rPr>
                    <w:rStyle w:val="Hyperlink"/>
                    <w:noProof/>
                  </w:rPr>
                  <w:t>The GENERAL Block</w:t>
                </w:r>
                <w:r w:rsidR="00E07478">
                  <w:rPr>
                    <w:noProof/>
                    <w:webHidden/>
                  </w:rPr>
                  <w:tab/>
                </w:r>
                <w:r w:rsidR="00E07478">
                  <w:rPr>
                    <w:noProof/>
                    <w:webHidden/>
                  </w:rPr>
                  <w:fldChar w:fldCharType="begin"/>
                </w:r>
                <w:r w:rsidR="00E07478">
                  <w:rPr>
                    <w:noProof/>
                    <w:webHidden/>
                  </w:rPr>
                  <w:instrText xml:space="preserve"> PAGEREF _Toc64967051 \h </w:instrText>
                </w:r>
                <w:r w:rsidR="00E07478">
                  <w:rPr>
                    <w:noProof/>
                    <w:webHidden/>
                  </w:rPr>
                </w:r>
                <w:r w:rsidR="00E07478">
                  <w:rPr>
                    <w:noProof/>
                    <w:webHidden/>
                  </w:rPr>
                  <w:fldChar w:fldCharType="separate"/>
                </w:r>
                <w:r>
                  <w:rPr>
                    <w:noProof/>
                    <w:webHidden/>
                  </w:rPr>
                  <w:t>13</w:t>
                </w:r>
                <w:r w:rsidR="00E07478">
                  <w:rPr>
                    <w:noProof/>
                    <w:webHidden/>
                  </w:rPr>
                  <w:fldChar w:fldCharType="end"/>
                </w:r>
              </w:hyperlink>
            </w:p>
            <w:p w14:paraId="522462BA" w14:textId="2B04621C" w:rsidR="00E07478" w:rsidRDefault="00FB1FB0">
              <w:pPr>
                <w:pStyle w:val="TOC3"/>
                <w:tabs>
                  <w:tab w:val="right" w:leader="dot" w:pos="9016"/>
                </w:tabs>
                <w:rPr>
                  <w:rFonts w:eastAsiaTheme="minorEastAsia"/>
                  <w:noProof/>
                  <w:lang w:val="en-ZA" w:eastAsia="en-ZA"/>
                </w:rPr>
              </w:pPr>
              <w:hyperlink w:anchor="_Toc64967052" w:history="1">
                <w:r w:rsidR="00E07478" w:rsidRPr="00ED05C0">
                  <w:rPr>
                    <w:rStyle w:val="Hyperlink"/>
                    <w:noProof/>
                  </w:rPr>
                  <w:t>The MEAS_SSF_FILES Block</w:t>
                </w:r>
                <w:r w:rsidR="00E07478">
                  <w:rPr>
                    <w:noProof/>
                    <w:webHidden/>
                  </w:rPr>
                  <w:tab/>
                </w:r>
                <w:r w:rsidR="00E07478">
                  <w:rPr>
                    <w:noProof/>
                    <w:webHidden/>
                  </w:rPr>
                  <w:fldChar w:fldCharType="begin"/>
                </w:r>
                <w:r w:rsidR="00E07478">
                  <w:rPr>
                    <w:noProof/>
                    <w:webHidden/>
                  </w:rPr>
                  <w:instrText xml:space="preserve"> PAGEREF _Toc64967052 \h </w:instrText>
                </w:r>
                <w:r w:rsidR="00E07478">
                  <w:rPr>
                    <w:noProof/>
                    <w:webHidden/>
                  </w:rPr>
                </w:r>
                <w:r w:rsidR="00E07478">
                  <w:rPr>
                    <w:noProof/>
                    <w:webHidden/>
                  </w:rPr>
                  <w:fldChar w:fldCharType="separate"/>
                </w:r>
                <w:r>
                  <w:rPr>
                    <w:noProof/>
                    <w:webHidden/>
                  </w:rPr>
                  <w:t>14</w:t>
                </w:r>
                <w:r w:rsidR="00E07478">
                  <w:rPr>
                    <w:noProof/>
                    <w:webHidden/>
                  </w:rPr>
                  <w:fldChar w:fldCharType="end"/>
                </w:r>
              </w:hyperlink>
            </w:p>
            <w:p w14:paraId="58EC6877" w14:textId="17CBFE88" w:rsidR="00E07478" w:rsidRDefault="00FB1FB0">
              <w:pPr>
                <w:pStyle w:val="TOC3"/>
                <w:tabs>
                  <w:tab w:val="right" w:leader="dot" w:pos="9016"/>
                </w:tabs>
                <w:rPr>
                  <w:rFonts w:eastAsiaTheme="minorEastAsia"/>
                  <w:noProof/>
                  <w:lang w:val="en-ZA" w:eastAsia="en-ZA"/>
                </w:rPr>
              </w:pPr>
              <w:hyperlink w:anchor="_Toc64967053" w:history="1">
                <w:r w:rsidR="00E07478" w:rsidRPr="00ED05C0">
                  <w:rPr>
                    <w:rStyle w:val="Hyperlink"/>
                    <w:noProof/>
                  </w:rPr>
                  <w:t>The MF6_OBS_FILES Block</w:t>
                </w:r>
                <w:r w:rsidR="00E07478">
                  <w:rPr>
                    <w:noProof/>
                    <w:webHidden/>
                  </w:rPr>
                  <w:tab/>
                </w:r>
                <w:r w:rsidR="00E07478">
                  <w:rPr>
                    <w:noProof/>
                    <w:webHidden/>
                  </w:rPr>
                  <w:fldChar w:fldCharType="begin"/>
                </w:r>
                <w:r w:rsidR="00E07478">
                  <w:rPr>
                    <w:noProof/>
                    <w:webHidden/>
                  </w:rPr>
                  <w:instrText xml:space="preserve"> PAGEREF _Toc64967053 \h </w:instrText>
                </w:r>
                <w:r w:rsidR="00E07478">
                  <w:rPr>
                    <w:noProof/>
                    <w:webHidden/>
                  </w:rPr>
                </w:r>
                <w:r w:rsidR="00E07478">
                  <w:rPr>
                    <w:noProof/>
                    <w:webHidden/>
                  </w:rPr>
                  <w:fldChar w:fldCharType="separate"/>
                </w:r>
                <w:r>
                  <w:rPr>
                    <w:noProof/>
                    <w:webHidden/>
                  </w:rPr>
                  <w:t>15</w:t>
                </w:r>
                <w:r w:rsidR="00E07478">
                  <w:rPr>
                    <w:noProof/>
                    <w:webHidden/>
                  </w:rPr>
                  <w:fldChar w:fldCharType="end"/>
                </w:r>
              </w:hyperlink>
            </w:p>
            <w:p w14:paraId="0070707B" w14:textId="2F3F4F35" w:rsidR="00E07478" w:rsidRDefault="00FB1FB0">
              <w:pPr>
                <w:pStyle w:val="TOC3"/>
                <w:tabs>
                  <w:tab w:val="right" w:leader="dot" w:pos="9016"/>
                </w:tabs>
                <w:rPr>
                  <w:rFonts w:eastAsiaTheme="minorEastAsia"/>
                  <w:noProof/>
                  <w:lang w:val="en-ZA" w:eastAsia="en-ZA"/>
                </w:rPr>
              </w:pPr>
              <w:hyperlink w:anchor="_Toc64967054" w:history="1">
                <w:r w:rsidR="00E07478" w:rsidRPr="00ED05C0">
                  <w:rPr>
                    <w:rStyle w:val="Hyperlink"/>
                    <w:noProof/>
                  </w:rPr>
                  <w:t>The OUTPUT Block</w:t>
                </w:r>
                <w:r w:rsidR="00E07478">
                  <w:rPr>
                    <w:noProof/>
                    <w:webHidden/>
                  </w:rPr>
                  <w:tab/>
                </w:r>
                <w:r w:rsidR="00E07478">
                  <w:rPr>
                    <w:noProof/>
                    <w:webHidden/>
                  </w:rPr>
                  <w:fldChar w:fldCharType="begin"/>
                </w:r>
                <w:r w:rsidR="00E07478">
                  <w:rPr>
                    <w:noProof/>
                    <w:webHidden/>
                  </w:rPr>
                  <w:instrText xml:space="preserve"> PAGEREF _Toc64967054 \h </w:instrText>
                </w:r>
                <w:r w:rsidR="00E07478">
                  <w:rPr>
                    <w:noProof/>
                    <w:webHidden/>
                  </w:rPr>
                </w:r>
                <w:r w:rsidR="00E07478">
                  <w:rPr>
                    <w:noProof/>
                    <w:webHidden/>
                  </w:rPr>
                  <w:fldChar w:fldCharType="separate"/>
                </w:r>
                <w:r>
                  <w:rPr>
                    <w:noProof/>
                    <w:webHidden/>
                  </w:rPr>
                  <w:t>16</w:t>
                </w:r>
                <w:r w:rsidR="00E07478">
                  <w:rPr>
                    <w:noProof/>
                    <w:webHidden/>
                  </w:rPr>
                  <w:fldChar w:fldCharType="end"/>
                </w:r>
              </w:hyperlink>
            </w:p>
            <w:p w14:paraId="7497CA97" w14:textId="4EB4114C" w:rsidR="00E07478" w:rsidRDefault="00FB1FB0">
              <w:pPr>
                <w:pStyle w:val="TOC2"/>
                <w:tabs>
                  <w:tab w:val="left" w:pos="880"/>
                  <w:tab w:val="right" w:leader="dot" w:pos="9016"/>
                </w:tabs>
                <w:rPr>
                  <w:rFonts w:eastAsiaTheme="minorEastAsia"/>
                  <w:noProof/>
                  <w:lang w:val="en-ZA" w:eastAsia="en-ZA"/>
                </w:rPr>
              </w:pPr>
              <w:hyperlink w:anchor="_Toc64967055" w:history="1">
                <w:r w:rsidR="00E07478" w:rsidRPr="00ED05C0">
                  <w:rPr>
                    <w:rStyle w:val="Hyperlink"/>
                    <w:noProof/>
                    <w14:scene3d>
                      <w14:camera w14:prst="orthographicFront"/>
                      <w14:lightRig w14:rig="threePt" w14:dir="t">
                        <w14:rot w14:lat="0" w14:lon="0" w14:rev="0"/>
                      </w14:lightRig>
                    </w14:scene3d>
                  </w:rPr>
                  <w:t>3.2</w:t>
                </w:r>
                <w:r w:rsidR="00E07478">
                  <w:rPr>
                    <w:rFonts w:eastAsiaTheme="minorEastAsia"/>
                    <w:noProof/>
                    <w:lang w:val="en-ZA" w:eastAsia="en-ZA"/>
                  </w:rPr>
                  <w:tab/>
                </w:r>
                <w:r w:rsidR="00E07478" w:rsidRPr="00ED05C0">
                  <w:rPr>
                    <w:rStyle w:val="Hyperlink"/>
                    <w:noProof/>
                  </w:rPr>
                  <w:t>Running OLPROC</w:t>
                </w:r>
                <w:r w:rsidR="00E07478">
                  <w:rPr>
                    <w:noProof/>
                    <w:webHidden/>
                  </w:rPr>
                  <w:tab/>
                </w:r>
                <w:r w:rsidR="00E07478">
                  <w:rPr>
                    <w:noProof/>
                    <w:webHidden/>
                  </w:rPr>
                  <w:fldChar w:fldCharType="begin"/>
                </w:r>
                <w:r w:rsidR="00E07478">
                  <w:rPr>
                    <w:noProof/>
                    <w:webHidden/>
                  </w:rPr>
                  <w:instrText xml:space="preserve"> PAGEREF _Toc64967055 \h </w:instrText>
                </w:r>
                <w:r w:rsidR="00E07478">
                  <w:rPr>
                    <w:noProof/>
                    <w:webHidden/>
                  </w:rPr>
                </w:r>
                <w:r w:rsidR="00E07478">
                  <w:rPr>
                    <w:noProof/>
                    <w:webHidden/>
                  </w:rPr>
                  <w:fldChar w:fldCharType="separate"/>
                </w:r>
                <w:r>
                  <w:rPr>
                    <w:noProof/>
                    <w:webHidden/>
                  </w:rPr>
                  <w:t>16</w:t>
                </w:r>
                <w:r w:rsidR="00E07478">
                  <w:rPr>
                    <w:noProof/>
                    <w:webHidden/>
                  </w:rPr>
                  <w:fldChar w:fldCharType="end"/>
                </w:r>
              </w:hyperlink>
            </w:p>
            <w:p w14:paraId="7E43EDA0" w14:textId="756A40A6" w:rsidR="00E07478" w:rsidRDefault="00FB1FB0">
              <w:pPr>
                <w:pStyle w:val="TOC3"/>
                <w:tabs>
                  <w:tab w:val="right" w:leader="dot" w:pos="9016"/>
                </w:tabs>
                <w:rPr>
                  <w:rFonts w:eastAsiaTheme="minorEastAsia"/>
                  <w:noProof/>
                  <w:lang w:val="en-ZA" w:eastAsia="en-ZA"/>
                </w:rPr>
              </w:pPr>
              <w:hyperlink w:anchor="_Toc64967056" w:history="1">
                <w:r w:rsidR="00E07478" w:rsidRPr="00ED05C0">
                  <w:rPr>
                    <w:rStyle w:val="Hyperlink"/>
                    <w:noProof/>
                  </w:rPr>
                  <w:t>Running OLPROC in Postprocessor Mode</w:t>
                </w:r>
                <w:r w:rsidR="00E07478">
                  <w:rPr>
                    <w:noProof/>
                    <w:webHidden/>
                  </w:rPr>
                  <w:tab/>
                </w:r>
                <w:r w:rsidR="00E07478">
                  <w:rPr>
                    <w:noProof/>
                    <w:webHidden/>
                  </w:rPr>
                  <w:fldChar w:fldCharType="begin"/>
                </w:r>
                <w:r w:rsidR="00E07478">
                  <w:rPr>
                    <w:noProof/>
                    <w:webHidden/>
                  </w:rPr>
                  <w:instrText xml:space="preserve"> PAGEREF _Toc64967056 \h </w:instrText>
                </w:r>
                <w:r w:rsidR="00E07478">
                  <w:rPr>
                    <w:noProof/>
                    <w:webHidden/>
                  </w:rPr>
                </w:r>
                <w:r w:rsidR="00E07478">
                  <w:rPr>
                    <w:noProof/>
                    <w:webHidden/>
                  </w:rPr>
                  <w:fldChar w:fldCharType="separate"/>
                </w:r>
                <w:r>
                  <w:rPr>
                    <w:noProof/>
                    <w:webHidden/>
                  </w:rPr>
                  <w:t>16</w:t>
                </w:r>
                <w:r w:rsidR="00E07478">
                  <w:rPr>
                    <w:noProof/>
                    <w:webHidden/>
                  </w:rPr>
                  <w:fldChar w:fldCharType="end"/>
                </w:r>
              </w:hyperlink>
            </w:p>
            <w:p w14:paraId="0F0018BA" w14:textId="74A75CD2" w:rsidR="00E07478" w:rsidRDefault="00FB1FB0">
              <w:pPr>
                <w:pStyle w:val="TOC3"/>
                <w:tabs>
                  <w:tab w:val="right" w:leader="dot" w:pos="9016"/>
                </w:tabs>
                <w:rPr>
                  <w:rFonts w:eastAsiaTheme="minorEastAsia"/>
                  <w:noProof/>
                  <w:lang w:val="en-ZA" w:eastAsia="en-ZA"/>
                </w:rPr>
              </w:pPr>
              <w:hyperlink w:anchor="_Toc64967057" w:history="1">
                <w:r w:rsidR="00E07478" w:rsidRPr="00ED05C0">
                  <w:rPr>
                    <w:rStyle w:val="Hyperlink"/>
                    <w:noProof/>
                  </w:rPr>
                  <w:t>Running OLPROC in Constructor Mode</w:t>
                </w:r>
                <w:r w:rsidR="00E07478">
                  <w:rPr>
                    <w:noProof/>
                    <w:webHidden/>
                  </w:rPr>
                  <w:tab/>
                </w:r>
                <w:r w:rsidR="00E07478">
                  <w:rPr>
                    <w:noProof/>
                    <w:webHidden/>
                  </w:rPr>
                  <w:fldChar w:fldCharType="begin"/>
                </w:r>
                <w:r w:rsidR="00E07478">
                  <w:rPr>
                    <w:noProof/>
                    <w:webHidden/>
                  </w:rPr>
                  <w:instrText xml:space="preserve"> PAGEREF _Toc64967057 \h </w:instrText>
                </w:r>
                <w:r w:rsidR="00E07478">
                  <w:rPr>
                    <w:noProof/>
                    <w:webHidden/>
                  </w:rPr>
                </w:r>
                <w:r w:rsidR="00E07478">
                  <w:rPr>
                    <w:noProof/>
                    <w:webHidden/>
                  </w:rPr>
                  <w:fldChar w:fldCharType="separate"/>
                </w:r>
                <w:r>
                  <w:rPr>
                    <w:noProof/>
                    <w:webHidden/>
                  </w:rPr>
                  <w:t>17</w:t>
                </w:r>
                <w:r w:rsidR="00E07478">
                  <w:rPr>
                    <w:noProof/>
                    <w:webHidden/>
                  </w:rPr>
                  <w:fldChar w:fldCharType="end"/>
                </w:r>
              </w:hyperlink>
            </w:p>
            <w:p w14:paraId="11C145F4" w14:textId="5DEEED01" w:rsidR="00E07478" w:rsidRDefault="00FB1FB0">
              <w:pPr>
                <w:pStyle w:val="TOC3"/>
                <w:tabs>
                  <w:tab w:val="right" w:leader="dot" w:pos="9016"/>
                </w:tabs>
                <w:rPr>
                  <w:rFonts w:eastAsiaTheme="minorEastAsia"/>
                  <w:noProof/>
                  <w:lang w:val="en-ZA" w:eastAsia="en-ZA"/>
                </w:rPr>
              </w:pPr>
              <w:hyperlink w:anchor="_Toc64967058" w:history="1">
                <w:r w:rsidR="00E07478" w:rsidRPr="00ED05C0">
                  <w:rPr>
                    <w:rStyle w:val="Hyperlink"/>
                    <w:noProof/>
                  </w:rPr>
                  <w:t>Constructor Mode: The History-Matching Dataset</w:t>
                </w:r>
                <w:r w:rsidR="00E07478">
                  <w:rPr>
                    <w:noProof/>
                    <w:webHidden/>
                  </w:rPr>
                  <w:tab/>
                </w:r>
                <w:r w:rsidR="00E07478">
                  <w:rPr>
                    <w:noProof/>
                    <w:webHidden/>
                  </w:rPr>
                  <w:fldChar w:fldCharType="begin"/>
                </w:r>
                <w:r w:rsidR="00E07478">
                  <w:rPr>
                    <w:noProof/>
                    <w:webHidden/>
                  </w:rPr>
                  <w:instrText xml:space="preserve"> PAGEREF _Toc64967058 \h </w:instrText>
                </w:r>
                <w:r w:rsidR="00E07478">
                  <w:rPr>
                    <w:noProof/>
                    <w:webHidden/>
                  </w:rPr>
                </w:r>
                <w:r w:rsidR="00E07478">
                  <w:rPr>
                    <w:noProof/>
                    <w:webHidden/>
                  </w:rPr>
                  <w:fldChar w:fldCharType="separate"/>
                </w:r>
                <w:r>
                  <w:rPr>
                    <w:noProof/>
                    <w:webHidden/>
                  </w:rPr>
                  <w:t>18</w:t>
                </w:r>
                <w:r w:rsidR="00E07478">
                  <w:rPr>
                    <w:noProof/>
                    <w:webHidden/>
                  </w:rPr>
                  <w:fldChar w:fldCharType="end"/>
                </w:r>
              </w:hyperlink>
            </w:p>
            <w:p w14:paraId="3EA565D3" w14:textId="58DCA957" w:rsidR="00E07478" w:rsidRDefault="00FB1FB0">
              <w:pPr>
                <w:pStyle w:val="TOC3"/>
                <w:tabs>
                  <w:tab w:val="right" w:leader="dot" w:pos="9016"/>
                </w:tabs>
                <w:rPr>
                  <w:rFonts w:eastAsiaTheme="minorEastAsia"/>
                  <w:noProof/>
                  <w:lang w:val="en-ZA" w:eastAsia="en-ZA"/>
                </w:rPr>
              </w:pPr>
              <w:hyperlink w:anchor="_Toc64967059" w:history="1">
                <w:r w:rsidR="00E07478" w:rsidRPr="00ED05C0">
                  <w:rPr>
                    <w:rStyle w:val="Hyperlink"/>
                    <w:noProof/>
                  </w:rPr>
                  <w:t>Constructor Mode: PEST Instruction Files</w:t>
                </w:r>
                <w:r w:rsidR="00E07478">
                  <w:rPr>
                    <w:noProof/>
                    <w:webHidden/>
                  </w:rPr>
                  <w:tab/>
                </w:r>
                <w:r w:rsidR="00E07478">
                  <w:rPr>
                    <w:noProof/>
                    <w:webHidden/>
                  </w:rPr>
                  <w:fldChar w:fldCharType="begin"/>
                </w:r>
                <w:r w:rsidR="00E07478">
                  <w:rPr>
                    <w:noProof/>
                    <w:webHidden/>
                  </w:rPr>
                  <w:instrText xml:space="preserve"> PAGEREF _Toc64967059 \h </w:instrText>
                </w:r>
                <w:r w:rsidR="00E07478">
                  <w:rPr>
                    <w:noProof/>
                    <w:webHidden/>
                  </w:rPr>
                </w:r>
                <w:r w:rsidR="00E07478">
                  <w:rPr>
                    <w:noProof/>
                    <w:webHidden/>
                  </w:rPr>
                  <w:fldChar w:fldCharType="separate"/>
                </w:r>
                <w:r>
                  <w:rPr>
                    <w:noProof/>
                    <w:webHidden/>
                  </w:rPr>
                  <w:t>18</w:t>
                </w:r>
                <w:r w:rsidR="00E07478">
                  <w:rPr>
                    <w:noProof/>
                    <w:webHidden/>
                  </w:rPr>
                  <w:fldChar w:fldCharType="end"/>
                </w:r>
              </w:hyperlink>
            </w:p>
            <w:p w14:paraId="6A4034BA" w14:textId="1392C8AE" w:rsidR="00E07478" w:rsidRDefault="00FB1FB0">
              <w:pPr>
                <w:pStyle w:val="TOC3"/>
                <w:tabs>
                  <w:tab w:val="right" w:leader="dot" w:pos="9016"/>
                </w:tabs>
                <w:rPr>
                  <w:rFonts w:eastAsiaTheme="minorEastAsia"/>
                  <w:noProof/>
                  <w:lang w:val="en-ZA" w:eastAsia="en-ZA"/>
                </w:rPr>
              </w:pPr>
              <w:hyperlink w:anchor="_Toc64967060" w:history="1">
                <w:r w:rsidR="00E07478" w:rsidRPr="00ED05C0">
                  <w:rPr>
                    <w:rStyle w:val="Hyperlink"/>
                    <w:noProof/>
                  </w:rPr>
                  <w:t>Constructor Mode: The Partial PEST Control File</w:t>
                </w:r>
                <w:r w:rsidR="00E07478">
                  <w:rPr>
                    <w:noProof/>
                    <w:webHidden/>
                  </w:rPr>
                  <w:tab/>
                </w:r>
                <w:r w:rsidR="00E07478">
                  <w:rPr>
                    <w:noProof/>
                    <w:webHidden/>
                  </w:rPr>
                  <w:fldChar w:fldCharType="begin"/>
                </w:r>
                <w:r w:rsidR="00E07478">
                  <w:rPr>
                    <w:noProof/>
                    <w:webHidden/>
                  </w:rPr>
                  <w:instrText xml:space="preserve"> PAGEREF _Toc64967060 \h </w:instrText>
                </w:r>
                <w:r w:rsidR="00E07478">
                  <w:rPr>
                    <w:noProof/>
                    <w:webHidden/>
                  </w:rPr>
                </w:r>
                <w:r w:rsidR="00E07478">
                  <w:rPr>
                    <w:noProof/>
                    <w:webHidden/>
                  </w:rPr>
                  <w:fldChar w:fldCharType="separate"/>
                </w:r>
                <w:r>
                  <w:rPr>
                    <w:noProof/>
                    <w:webHidden/>
                  </w:rPr>
                  <w:t>19</w:t>
                </w:r>
                <w:r w:rsidR="00E07478">
                  <w:rPr>
                    <w:noProof/>
                    <w:webHidden/>
                  </w:rPr>
                  <w:fldChar w:fldCharType="end"/>
                </w:r>
              </w:hyperlink>
            </w:p>
            <w:p w14:paraId="3C33C50C" w14:textId="2E03C20D" w:rsidR="00E07478" w:rsidRDefault="00FB1FB0">
              <w:pPr>
                <w:pStyle w:val="TOC2"/>
                <w:tabs>
                  <w:tab w:val="left" w:pos="880"/>
                  <w:tab w:val="right" w:leader="dot" w:pos="9016"/>
                </w:tabs>
                <w:rPr>
                  <w:rFonts w:eastAsiaTheme="minorEastAsia"/>
                  <w:noProof/>
                  <w:lang w:val="en-ZA" w:eastAsia="en-ZA"/>
                </w:rPr>
              </w:pPr>
              <w:hyperlink w:anchor="_Toc64967061" w:history="1">
                <w:r w:rsidR="00E07478" w:rsidRPr="00ED05C0">
                  <w:rPr>
                    <w:rStyle w:val="Hyperlink"/>
                    <w:noProof/>
                    <w14:scene3d>
                      <w14:camera w14:prst="orthographicFront"/>
                      <w14:lightRig w14:rig="threePt" w14:dir="t">
                        <w14:rot w14:lat="0" w14:lon="0" w14:rev="0"/>
                      </w14:lightRig>
                    </w14:scene3d>
                  </w:rPr>
                  <w:t>3.3</w:t>
                </w:r>
                <w:r w:rsidR="00E07478">
                  <w:rPr>
                    <w:rFonts w:eastAsiaTheme="minorEastAsia"/>
                    <w:noProof/>
                    <w:lang w:val="en-ZA" w:eastAsia="en-ZA"/>
                  </w:rPr>
                  <w:tab/>
                </w:r>
                <w:r w:rsidR="00E07478" w:rsidRPr="00ED05C0">
                  <w:rPr>
                    <w:rStyle w:val="Hyperlink"/>
                    <w:noProof/>
                  </w:rPr>
                  <w:t>Observation Weights</w:t>
                </w:r>
                <w:r w:rsidR="00E07478">
                  <w:rPr>
                    <w:noProof/>
                    <w:webHidden/>
                  </w:rPr>
                  <w:tab/>
                </w:r>
                <w:r w:rsidR="00E07478">
                  <w:rPr>
                    <w:noProof/>
                    <w:webHidden/>
                  </w:rPr>
                  <w:fldChar w:fldCharType="begin"/>
                </w:r>
                <w:r w:rsidR="00E07478">
                  <w:rPr>
                    <w:noProof/>
                    <w:webHidden/>
                  </w:rPr>
                  <w:instrText xml:space="preserve"> PAGEREF _Toc64967061 \h </w:instrText>
                </w:r>
                <w:r w:rsidR="00E07478">
                  <w:rPr>
                    <w:noProof/>
                    <w:webHidden/>
                  </w:rPr>
                </w:r>
                <w:r w:rsidR="00E07478">
                  <w:rPr>
                    <w:noProof/>
                    <w:webHidden/>
                  </w:rPr>
                  <w:fldChar w:fldCharType="separate"/>
                </w:r>
                <w:r>
                  <w:rPr>
                    <w:noProof/>
                    <w:webHidden/>
                  </w:rPr>
                  <w:t>19</w:t>
                </w:r>
                <w:r w:rsidR="00E07478">
                  <w:rPr>
                    <w:noProof/>
                    <w:webHidden/>
                  </w:rPr>
                  <w:fldChar w:fldCharType="end"/>
                </w:r>
              </w:hyperlink>
            </w:p>
            <w:p w14:paraId="291B3268" w14:textId="43576942" w:rsidR="00E07478" w:rsidRDefault="00FB1FB0">
              <w:pPr>
                <w:pStyle w:val="TOC2"/>
                <w:tabs>
                  <w:tab w:val="left" w:pos="880"/>
                  <w:tab w:val="right" w:leader="dot" w:pos="9016"/>
                </w:tabs>
                <w:rPr>
                  <w:rFonts w:eastAsiaTheme="minorEastAsia"/>
                  <w:noProof/>
                  <w:lang w:val="en-ZA" w:eastAsia="en-ZA"/>
                </w:rPr>
              </w:pPr>
              <w:hyperlink w:anchor="_Toc64967062" w:history="1">
                <w:r w:rsidR="00E07478" w:rsidRPr="00ED05C0">
                  <w:rPr>
                    <w:rStyle w:val="Hyperlink"/>
                    <w:noProof/>
                    <w14:scene3d>
                      <w14:camera w14:prst="orthographicFront"/>
                      <w14:lightRig w14:rig="threePt" w14:dir="t">
                        <w14:rot w14:lat="0" w14:lon="0" w14:rev="0"/>
                      </w14:lightRig>
                    </w14:scene3d>
                  </w:rPr>
                  <w:t>3.4</w:t>
                </w:r>
                <w:r w:rsidR="00E07478">
                  <w:rPr>
                    <w:rFonts w:eastAsiaTheme="minorEastAsia"/>
                    <w:noProof/>
                    <w:lang w:val="en-ZA" w:eastAsia="en-ZA"/>
                  </w:rPr>
                  <w:tab/>
                </w:r>
                <w:r w:rsidR="00E07478" w:rsidRPr="00ED05C0">
                  <w:rPr>
                    <w:rStyle w:val="Hyperlink"/>
                    <w:noProof/>
                  </w:rPr>
                  <w:t>Secondary Model Outcomes</w:t>
                </w:r>
                <w:r w:rsidR="00E07478">
                  <w:rPr>
                    <w:noProof/>
                    <w:webHidden/>
                  </w:rPr>
                  <w:tab/>
                </w:r>
                <w:r w:rsidR="00E07478">
                  <w:rPr>
                    <w:noProof/>
                    <w:webHidden/>
                  </w:rPr>
                  <w:fldChar w:fldCharType="begin"/>
                </w:r>
                <w:r w:rsidR="00E07478">
                  <w:rPr>
                    <w:noProof/>
                    <w:webHidden/>
                  </w:rPr>
                  <w:instrText xml:space="preserve"> PAGEREF _Toc64967062 \h </w:instrText>
                </w:r>
                <w:r w:rsidR="00E07478">
                  <w:rPr>
                    <w:noProof/>
                    <w:webHidden/>
                  </w:rPr>
                </w:r>
                <w:r w:rsidR="00E07478">
                  <w:rPr>
                    <w:noProof/>
                    <w:webHidden/>
                  </w:rPr>
                  <w:fldChar w:fldCharType="separate"/>
                </w:r>
                <w:r>
                  <w:rPr>
                    <w:noProof/>
                    <w:webHidden/>
                  </w:rPr>
                  <w:t>21</w:t>
                </w:r>
                <w:r w:rsidR="00E07478">
                  <w:rPr>
                    <w:noProof/>
                    <w:webHidden/>
                  </w:rPr>
                  <w:fldChar w:fldCharType="end"/>
                </w:r>
              </w:hyperlink>
            </w:p>
            <w:p w14:paraId="1369797B" w14:textId="1207D913" w:rsidR="00E07478" w:rsidRDefault="00FB1FB0">
              <w:pPr>
                <w:pStyle w:val="TOC2"/>
                <w:tabs>
                  <w:tab w:val="left" w:pos="880"/>
                  <w:tab w:val="right" w:leader="dot" w:pos="9016"/>
                </w:tabs>
                <w:rPr>
                  <w:rFonts w:eastAsiaTheme="minorEastAsia"/>
                  <w:noProof/>
                  <w:lang w:val="en-ZA" w:eastAsia="en-ZA"/>
                </w:rPr>
              </w:pPr>
              <w:hyperlink w:anchor="_Toc64967063" w:history="1">
                <w:r w:rsidR="00E07478" w:rsidRPr="00ED05C0">
                  <w:rPr>
                    <w:rStyle w:val="Hyperlink"/>
                    <w:noProof/>
                    <w14:scene3d>
                      <w14:camera w14:prst="orthographicFront"/>
                      <w14:lightRig w14:rig="threePt" w14:dir="t">
                        <w14:rot w14:lat="0" w14:lon="0" w14:rev="0"/>
                      </w14:lightRig>
                    </w14:scene3d>
                  </w:rPr>
                  <w:t>3.5</w:t>
                </w:r>
                <w:r w:rsidR="00E07478">
                  <w:rPr>
                    <w:rFonts w:eastAsiaTheme="minorEastAsia"/>
                    <w:noProof/>
                    <w:lang w:val="en-ZA" w:eastAsia="en-ZA"/>
                  </w:rPr>
                  <w:tab/>
                </w:r>
                <w:r w:rsidR="00E07478" w:rsidRPr="00ED05C0">
                  <w:rPr>
                    <w:rStyle w:val="Hyperlink"/>
                    <w:noProof/>
                  </w:rPr>
                  <w:t>Constructing a Full PEST Control File</w:t>
                </w:r>
                <w:r w:rsidR="00E07478">
                  <w:rPr>
                    <w:noProof/>
                    <w:webHidden/>
                  </w:rPr>
                  <w:tab/>
                </w:r>
                <w:r w:rsidR="00E07478">
                  <w:rPr>
                    <w:noProof/>
                    <w:webHidden/>
                  </w:rPr>
                  <w:fldChar w:fldCharType="begin"/>
                </w:r>
                <w:r w:rsidR="00E07478">
                  <w:rPr>
                    <w:noProof/>
                    <w:webHidden/>
                  </w:rPr>
                  <w:instrText xml:space="preserve"> PAGEREF _Toc64967063 \h </w:instrText>
                </w:r>
                <w:r w:rsidR="00E07478">
                  <w:rPr>
                    <w:noProof/>
                    <w:webHidden/>
                  </w:rPr>
                </w:r>
                <w:r w:rsidR="00E07478">
                  <w:rPr>
                    <w:noProof/>
                    <w:webHidden/>
                  </w:rPr>
                  <w:fldChar w:fldCharType="separate"/>
                </w:r>
                <w:r>
                  <w:rPr>
                    <w:noProof/>
                    <w:webHidden/>
                  </w:rPr>
                  <w:t>24</w:t>
                </w:r>
                <w:r w:rsidR="00E07478">
                  <w:rPr>
                    <w:noProof/>
                    <w:webHidden/>
                  </w:rPr>
                  <w:fldChar w:fldCharType="end"/>
                </w:r>
              </w:hyperlink>
            </w:p>
            <w:p w14:paraId="506611EA" w14:textId="1A37E8C8" w:rsidR="00E07478" w:rsidRDefault="00FB1FB0">
              <w:pPr>
                <w:pStyle w:val="TOC3"/>
                <w:tabs>
                  <w:tab w:val="right" w:leader="dot" w:pos="9016"/>
                </w:tabs>
                <w:rPr>
                  <w:rFonts w:eastAsiaTheme="minorEastAsia"/>
                  <w:noProof/>
                  <w:lang w:val="en-ZA" w:eastAsia="en-ZA"/>
                </w:rPr>
              </w:pPr>
              <w:hyperlink w:anchor="_Toc64967064" w:history="1">
                <w:r w:rsidR="00E07478" w:rsidRPr="00ED05C0">
                  <w:rPr>
                    <w:rStyle w:val="Hyperlink"/>
                    <w:noProof/>
                  </w:rPr>
                  <w:t>Merge the Control Files</w:t>
                </w:r>
                <w:r w:rsidR="00E07478">
                  <w:rPr>
                    <w:noProof/>
                    <w:webHidden/>
                  </w:rPr>
                  <w:tab/>
                </w:r>
                <w:r w:rsidR="00E07478">
                  <w:rPr>
                    <w:noProof/>
                    <w:webHidden/>
                  </w:rPr>
                  <w:fldChar w:fldCharType="begin"/>
                </w:r>
                <w:r w:rsidR="00E07478">
                  <w:rPr>
                    <w:noProof/>
                    <w:webHidden/>
                  </w:rPr>
                  <w:instrText xml:space="preserve"> PAGEREF _Toc64967064 \h </w:instrText>
                </w:r>
                <w:r w:rsidR="00E07478">
                  <w:rPr>
                    <w:noProof/>
                    <w:webHidden/>
                  </w:rPr>
                </w:r>
                <w:r w:rsidR="00E07478">
                  <w:rPr>
                    <w:noProof/>
                    <w:webHidden/>
                  </w:rPr>
                  <w:fldChar w:fldCharType="separate"/>
                </w:r>
                <w:r>
                  <w:rPr>
                    <w:noProof/>
                    <w:webHidden/>
                  </w:rPr>
                  <w:t>25</w:t>
                </w:r>
                <w:r w:rsidR="00E07478">
                  <w:rPr>
                    <w:noProof/>
                    <w:webHidden/>
                  </w:rPr>
                  <w:fldChar w:fldCharType="end"/>
                </w:r>
              </w:hyperlink>
            </w:p>
            <w:p w14:paraId="76CA1A9E" w14:textId="45B19238" w:rsidR="00E07478" w:rsidRDefault="00FB1FB0">
              <w:pPr>
                <w:pStyle w:val="TOC3"/>
                <w:tabs>
                  <w:tab w:val="right" w:leader="dot" w:pos="9016"/>
                </w:tabs>
                <w:rPr>
                  <w:rFonts w:eastAsiaTheme="minorEastAsia"/>
                  <w:noProof/>
                  <w:lang w:val="en-ZA" w:eastAsia="en-ZA"/>
                </w:rPr>
              </w:pPr>
              <w:hyperlink w:anchor="_Toc64967065" w:history="1">
                <w:r w:rsidR="00E07478" w:rsidRPr="00ED05C0">
                  <w:rPr>
                    <w:rStyle w:val="Hyperlink"/>
                    <w:noProof/>
                  </w:rPr>
                  <w:t>The Model-Run Batch File</w:t>
                </w:r>
                <w:r w:rsidR="00E07478">
                  <w:rPr>
                    <w:noProof/>
                    <w:webHidden/>
                  </w:rPr>
                  <w:tab/>
                </w:r>
                <w:r w:rsidR="00E07478">
                  <w:rPr>
                    <w:noProof/>
                    <w:webHidden/>
                  </w:rPr>
                  <w:fldChar w:fldCharType="begin"/>
                </w:r>
                <w:r w:rsidR="00E07478">
                  <w:rPr>
                    <w:noProof/>
                    <w:webHidden/>
                  </w:rPr>
                  <w:instrText xml:space="preserve"> PAGEREF _Toc64967065 \h </w:instrText>
                </w:r>
                <w:r w:rsidR="00E07478">
                  <w:rPr>
                    <w:noProof/>
                    <w:webHidden/>
                  </w:rPr>
                </w:r>
                <w:r w:rsidR="00E07478">
                  <w:rPr>
                    <w:noProof/>
                    <w:webHidden/>
                  </w:rPr>
                  <w:fldChar w:fldCharType="separate"/>
                </w:r>
                <w:r>
                  <w:rPr>
                    <w:noProof/>
                    <w:webHidden/>
                  </w:rPr>
                  <w:t>26</w:t>
                </w:r>
                <w:r w:rsidR="00E07478">
                  <w:rPr>
                    <w:noProof/>
                    <w:webHidden/>
                  </w:rPr>
                  <w:fldChar w:fldCharType="end"/>
                </w:r>
              </w:hyperlink>
            </w:p>
            <w:p w14:paraId="2A7F4E64" w14:textId="426C0CB8" w:rsidR="00A260FE" w:rsidRDefault="00A260FE" w:rsidP="00323CE7">
              <w:r>
                <w:rPr>
                  <w:bCs/>
                  <w:noProof/>
                </w:rPr>
                <w:fldChar w:fldCharType="end"/>
              </w:r>
            </w:p>
          </w:sdtContent>
        </w:sdt>
        <w:p w14:paraId="70EF19E2" w14:textId="77777777" w:rsidR="00B91B68" w:rsidRPr="00F46C85" w:rsidRDefault="00B91B68" w:rsidP="00323CE7">
          <w:pPr>
            <w:rPr>
              <w:highlight w:val="yellow"/>
            </w:rPr>
          </w:pPr>
        </w:p>
        <w:p w14:paraId="6A8BC682" w14:textId="77777777" w:rsidR="004B05CC" w:rsidRDefault="004B05CC" w:rsidP="00323CE7">
          <w:pPr>
            <w:rPr>
              <w:highlight w:val="yellow"/>
            </w:rPr>
            <w:sectPr w:rsidR="004B05CC" w:rsidSect="00DB5072">
              <w:footerReference w:type="default" r:id="rId15"/>
              <w:footerReference w:type="first" r:id="rId16"/>
              <w:pgSz w:w="11906" w:h="16838"/>
              <w:pgMar w:top="1440" w:right="1440" w:bottom="1134" w:left="1440" w:header="708" w:footer="708" w:gutter="0"/>
              <w:cols w:space="708"/>
              <w:docGrid w:linePitch="360"/>
            </w:sectPr>
          </w:pPr>
        </w:p>
        <w:p w14:paraId="0F4B4D42" w14:textId="77777777" w:rsidR="00FE2139" w:rsidRPr="00FE2139" w:rsidRDefault="00FB02A1" w:rsidP="00A245CE">
          <w:pPr>
            <w:pStyle w:val="Heading1"/>
            <w:numPr>
              <w:ilvl w:val="0"/>
              <w:numId w:val="3"/>
            </w:numPr>
          </w:pPr>
          <w:bookmarkStart w:id="3" w:name="_Toc47008225"/>
          <w:bookmarkStart w:id="4" w:name="_Toc64967037"/>
          <w:r w:rsidRPr="00FE2139">
            <w:lastRenderedPageBreak/>
            <w:t>Introduction</w:t>
          </w:r>
          <w:bookmarkEnd w:id="3"/>
          <w:bookmarkEnd w:id="4"/>
        </w:p>
        <w:p w14:paraId="664FB8D1" w14:textId="01F5CBB9" w:rsidR="00242AC4" w:rsidRDefault="00242AC4" w:rsidP="00323CE7">
          <w:r w:rsidRPr="00570763">
            <w:t xml:space="preserve">"OLPROC" stands for "observation list processor". </w:t>
          </w:r>
          <w:r>
            <w:t>Its name complements those of other members of a suite of programs that facilitates use</w:t>
          </w:r>
          <w:r w:rsidR="00C66BDE">
            <w:t xml:space="preserve"> of</w:t>
          </w:r>
          <w:r>
            <w:t xml:space="preserve"> PEST and PEST++ in conjunction with groundwater models in general, and the MODFLOW family of models in particular. </w:t>
          </w:r>
        </w:p>
        <w:p w14:paraId="60D112E3" w14:textId="4568CA81" w:rsidR="00D231EE" w:rsidRDefault="00D231EE" w:rsidP="00D231EE">
          <w:r w:rsidRPr="002A30EE">
            <w:t xml:space="preserve">OLPROC is a model dancing partner. Its role is to postprocess model output time series to </w:t>
          </w:r>
          <w:r w:rsidR="0018150E" w:rsidRPr="002A30EE">
            <w:t>enable</w:t>
          </w:r>
          <w:r w:rsidRPr="002A30EE">
            <w:t xml:space="preserve"> their comparison with field measurements by PEST. </w:t>
          </w:r>
          <w:r>
            <w:t>It also facilitates the construction of a PEST input dataset (control file and instruction files) in which OLPROC</w:t>
          </w:r>
          <w:r w:rsidR="00CD611D">
            <w:t xml:space="preserve"> itself</w:t>
          </w:r>
          <w:r>
            <w:t xml:space="preserve"> is run as a model output postprocessor.</w:t>
          </w:r>
          <w:r w:rsidR="00CD611D" w:rsidRPr="00CD611D">
            <w:t xml:space="preserve"> </w:t>
          </w:r>
          <w:r w:rsidR="00CD611D">
            <w:t>These two modes in which OLPROC operates are referred to as “postprocessor mode” and “constructor mode”.</w:t>
          </w:r>
        </w:p>
        <w:p w14:paraId="112B3953" w14:textId="4A31429E" w:rsidR="00A939AD" w:rsidRDefault="00242AC4" w:rsidP="00323CE7">
          <w:r>
            <w:t>The current document and accompanying files offer a gentle introduction to OLPROC.</w:t>
          </w:r>
          <w:r w:rsidR="00D231EE">
            <w:t xml:space="preserve"> First, they provide a brief overview of what OLPROC can do, and why that is useful in a parameter estimation context. Then, t</w:t>
          </w:r>
          <w:r>
            <w:t xml:space="preserve">hey demonstrate how to set up OLPROC control files to construct </w:t>
          </w:r>
          <w:r w:rsidR="002B41F4">
            <w:t xml:space="preserve">part of a </w:t>
          </w:r>
          <w:r>
            <w:t>PEST control file</w:t>
          </w:r>
          <w:r w:rsidR="002B41F4">
            <w:t>, starting from a dataset of measurement data</w:t>
          </w:r>
          <w:r w:rsidR="00C66BDE">
            <w:t xml:space="preserve"> files</w:t>
          </w:r>
          <w:r w:rsidR="002B41F4">
            <w:t xml:space="preserve"> and corresponding MODFLOW 6 output</w:t>
          </w:r>
          <w:r w:rsidR="00C66BDE">
            <w:t xml:space="preserve"> files</w:t>
          </w:r>
          <w:r>
            <w:t>. The same OLPROC control files are later used</w:t>
          </w:r>
          <w:r w:rsidR="00C66BDE">
            <w:t xml:space="preserve"> </w:t>
          </w:r>
          <w:r w:rsidR="00D231EE">
            <w:t>with</w:t>
          </w:r>
          <w:r w:rsidR="00C66BDE">
            <w:t xml:space="preserve"> OLPROC </w:t>
          </w:r>
          <w:r w:rsidR="00D231EE">
            <w:t>as a model-output postprocessor</w:t>
          </w:r>
          <w:r w:rsidR="007C0E93">
            <w:t>;</w:t>
          </w:r>
          <w:r w:rsidR="003A68EA">
            <w:t xml:space="preserve"> </w:t>
          </w:r>
          <w:r w:rsidR="007C0E93">
            <w:t xml:space="preserve">this is its role when </w:t>
          </w:r>
          <w:r>
            <w:t>model runs</w:t>
          </w:r>
          <w:r w:rsidR="00C66BDE">
            <w:t xml:space="preserve"> are undertaken by PEST</w:t>
          </w:r>
          <w:r>
            <w:t>.</w:t>
          </w:r>
          <w:r w:rsidR="005F0FC8">
            <w:t xml:space="preserve"> </w:t>
          </w:r>
        </w:p>
        <w:p w14:paraId="3F477B54" w14:textId="53289A40" w:rsidR="00242AC4" w:rsidRDefault="00242AC4" w:rsidP="00323CE7">
          <w:r>
            <w:t xml:space="preserve">This demonstration does not comprise a comprehensive review of all functionality available in OLPROC. Nevertheless, it should illuminate the basics of OLPROC usage. At the same time, it provides some insights into how to configure OLPROC for use in </w:t>
          </w:r>
          <w:r w:rsidR="00C66BDE">
            <w:t>your</w:t>
          </w:r>
          <w:r>
            <w:t xml:space="preserve"> own modelling context.</w:t>
          </w:r>
        </w:p>
        <w:p w14:paraId="036A1942" w14:textId="0EAF8EE7" w:rsidR="00890175" w:rsidRDefault="001C34CF" w:rsidP="00323CE7">
          <w:r>
            <w:t>As well as OLPROC, this tutorial makes use of several other programs</w:t>
          </w:r>
          <w:r w:rsidR="00A769B5">
            <w:t>,</w:t>
          </w:r>
          <w:r>
            <w:t xml:space="preserve"> such as PLPROC, PESTCHEK, PEST</w:t>
          </w:r>
          <w:r w:rsidRPr="00890175">
            <w:t xml:space="preserve"> </w:t>
          </w:r>
          <w:r>
            <w:t>and MODFLOW 6. T</w:t>
          </w:r>
          <w:r w:rsidR="0057098F" w:rsidRPr="00890175">
            <w:t xml:space="preserve">o make this tutorial easy, </w:t>
          </w:r>
          <w:r w:rsidR="00D21396" w:rsidRPr="00890175">
            <w:t>executable</w:t>
          </w:r>
          <w:r w:rsidR="00D21396">
            <w:t xml:space="preserve"> versions of programs</w:t>
          </w:r>
          <w:r w:rsidR="00FA750C">
            <w:t xml:space="preserve"> that are needed for </w:t>
          </w:r>
          <w:r w:rsidR="00630D6E">
            <w:t>its completion</w:t>
          </w:r>
          <w:r w:rsidR="00D21396" w:rsidRPr="00890175">
            <w:t xml:space="preserve"> </w:t>
          </w:r>
          <w:r w:rsidR="0057098F" w:rsidRPr="00890175">
            <w:t>are provided in the tutorial folder</w:t>
          </w:r>
          <w:r w:rsidR="00FA750C">
            <w:t xml:space="preserve"> itself</w:t>
          </w:r>
          <w:r w:rsidR="0057098F" w:rsidRPr="00890175">
            <w:t>.</w:t>
          </w:r>
          <w:r>
            <w:t xml:space="preserve"> However, e</w:t>
          </w:r>
          <w:r w:rsidRPr="00890175">
            <w:t>xecutable version</w:t>
          </w:r>
          <w:r>
            <w:t>s</w:t>
          </w:r>
          <w:r w:rsidRPr="00890175">
            <w:t xml:space="preserve"> </w:t>
          </w:r>
          <w:r>
            <w:t xml:space="preserve">of OLPROC and other PEST utilities can be </w:t>
          </w:r>
          <w:hyperlink r:id="rId17" w:history="1">
            <w:r w:rsidRPr="006C376C">
              <w:rPr>
                <w:rStyle w:val="Hyperlink"/>
              </w:rPr>
              <w:t>downloaded from the PEST web site</w:t>
            </w:r>
          </w:hyperlink>
          <w:r w:rsidRPr="00890175">
            <w:t xml:space="preserve">. </w:t>
          </w:r>
          <w:r>
            <w:t xml:space="preserve">An executable version of MODFLOW 6 can be obtained </w:t>
          </w:r>
          <w:hyperlink r:id="rId18" w:history="1">
            <w:r w:rsidRPr="001C34CF">
              <w:rPr>
                <w:rStyle w:val="Hyperlink"/>
              </w:rPr>
              <w:t>from the USGS website</w:t>
            </w:r>
          </w:hyperlink>
          <w:r>
            <w:t xml:space="preserve">. </w:t>
          </w:r>
          <w:r w:rsidR="00890175" w:rsidRPr="00890175">
            <w:t xml:space="preserve">Before </w:t>
          </w:r>
          <w:r w:rsidR="00630D6E">
            <w:t>commencing</w:t>
          </w:r>
          <w:r w:rsidR="00630D6E" w:rsidRPr="00890175">
            <w:t xml:space="preserve"> </w:t>
          </w:r>
          <w:r w:rsidR="00C66BDE" w:rsidRPr="00890175">
            <w:t>th</w:t>
          </w:r>
          <w:r w:rsidR="00C66BDE">
            <w:t>is</w:t>
          </w:r>
          <w:r w:rsidR="00C66BDE" w:rsidRPr="00890175">
            <w:t xml:space="preserve"> </w:t>
          </w:r>
          <w:r w:rsidR="00890175" w:rsidRPr="00890175">
            <w:t xml:space="preserve">tutorial, make sure that </w:t>
          </w:r>
          <w:r w:rsidR="000B73D8">
            <w:t xml:space="preserve">the </w:t>
          </w:r>
          <w:r w:rsidR="00890175" w:rsidRPr="00890175">
            <w:t xml:space="preserve">executable version of </w:t>
          </w:r>
          <w:r w:rsidR="000B73D8">
            <w:t>the</w:t>
          </w:r>
          <w:r w:rsidR="00890175" w:rsidRPr="00890175">
            <w:t xml:space="preserve"> program</w:t>
          </w:r>
          <w:r>
            <w:t>s</w:t>
          </w:r>
          <w:r w:rsidR="00C66BDE">
            <w:t xml:space="preserve"> (</w:t>
          </w:r>
          <w:r>
            <w:t>the *</w:t>
          </w:r>
          <w:r w:rsidR="00C66BDE" w:rsidRPr="00A913A8">
            <w:rPr>
              <w:i/>
              <w:iCs/>
            </w:rPr>
            <w:t>.exe</w:t>
          </w:r>
          <w:r>
            <w:rPr>
              <w:i/>
              <w:iCs/>
            </w:rPr>
            <w:t xml:space="preserve"> </w:t>
          </w:r>
          <w:r>
            <w:t>files</w:t>
          </w:r>
          <w:r w:rsidR="00C66BDE">
            <w:t>)</w:t>
          </w:r>
          <w:r w:rsidR="00890175" w:rsidRPr="00890175">
            <w:t xml:space="preserve"> </w:t>
          </w:r>
          <w:r>
            <w:t>are</w:t>
          </w:r>
          <w:r w:rsidRPr="00890175">
            <w:t xml:space="preserve"> </w:t>
          </w:r>
          <w:r w:rsidR="00890175" w:rsidRPr="00890175">
            <w:t>copied to your machine</w:t>
          </w:r>
          <w:r w:rsidR="00890175" w:rsidRPr="00890175">
            <w:rPr>
              <w:i/>
              <w:iCs/>
            </w:rPr>
            <w:t>.</w:t>
          </w:r>
          <w:r w:rsidR="00890175" w:rsidRPr="00890175">
            <w:t xml:space="preserve"> Ideally, </w:t>
          </w:r>
          <w:r>
            <w:t>they</w:t>
          </w:r>
          <w:r w:rsidRPr="00890175">
            <w:t xml:space="preserve"> </w:t>
          </w:r>
          <w:r w:rsidR="00890175" w:rsidRPr="00890175">
            <w:t xml:space="preserve">should be stored in a folder that is cited in your computer’s PATH environment variable. Alternatively, </w:t>
          </w:r>
          <w:r w:rsidR="000B73D8">
            <w:t>it</w:t>
          </w:r>
          <w:r w:rsidR="00890175" w:rsidRPr="00890175">
            <w:t xml:space="preserve"> can simply be </w:t>
          </w:r>
          <w:r w:rsidR="00FA750C">
            <w:t>copied to</w:t>
          </w:r>
          <w:r w:rsidR="00890175" w:rsidRPr="00890175">
            <w:t xml:space="preserve"> your working folder. </w:t>
          </w:r>
        </w:p>
        <w:p w14:paraId="3495F858" w14:textId="77777777" w:rsidR="00E8745F" w:rsidRDefault="00E8745F" w:rsidP="00E8745F">
          <w:pPr>
            <w:spacing w:line="259" w:lineRule="auto"/>
          </w:pPr>
          <w:r w:rsidRPr="008020D3">
            <w:t>Several folders are provided. These are tutorial checkpoints. Each contains the files that should have been produced by the end of each of the following chapters. Should you encounter any problems, these may be useful in troubleshooting. They also allow you to jump into the tutorial at any stage. However, it is recommended that you at least read through those parts of the tutorial that you do not complete.</w:t>
          </w:r>
        </w:p>
        <w:p w14:paraId="1BB6EA2D" w14:textId="76212289" w:rsidR="00890175" w:rsidRDefault="00A939AD" w:rsidP="00A939AD">
          <w:pPr>
            <w:pStyle w:val="Heading2"/>
          </w:pPr>
          <w:bookmarkStart w:id="5" w:name="_Toc64967038"/>
          <w:r>
            <w:t>What is OLPROC and Why Should I care?</w:t>
          </w:r>
          <w:bookmarkEnd w:id="5"/>
        </w:p>
        <w:p w14:paraId="05D7BAC4" w14:textId="77777777" w:rsidR="00CD611D" w:rsidRDefault="00A939AD" w:rsidP="00A939AD">
          <w:r>
            <w:t xml:space="preserve">There are several challenges where PEST is used to history-match a model against field </w:t>
          </w:r>
          <w:r w:rsidR="00EC4D7F">
            <w:t xml:space="preserve">measurements. </w:t>
          </w:r>
          <w:r w:rsidR="00292713">
            <w:t xml:space="preserve">OLPROC provides solutions to some of </w:t>
          </w:r>
          <w:r w:rsidR="004D4742">
            <w:t>these challenges</w:t>
          </w:r>
          <w:r w:rsidR="00292713">
            <w:t>.</w:t>
          </w:r>
          <w:r w:rsidR="004D4742">
            <w:t xml:space="preserve"> </w:t>
          </w:r>
        </w:p>
        <w:p w14:paraId="7CEEF7EF" w14:textId="4D3D6245" w:rsidR="00EC4D7F" w:rsidRDefault="00DB6285" w:rsidP="00A939AD">
          <w:r>
            <w:t>The following section provide</w:t>
          </w:r>
          <w:r w:rsidR="007C0E93">
            <w:t>s</w:t>
          </w:r>
          <w:r>
            <w:t xml:space="preserve"> a general overview of </w:t>
          </w:r>
          <w:r w:rsidR="007D748F">
            <w:t>what OLPROC can do</w:t>
          </w:r>
          <w:r w:rsidR="00CD611D">
            <w:t xml:space="preserve"> and how it is relevant in</w:t>
          </w:r>
          <w:r w:rsidR="007C0E93">
            <w:t xml:space="preserve"> a</w:t>
          </w:r>
          <w:r w:rsidR="00426821">
            <w:t xml:space="preserve"> </w:t>
          </w:r>
          <w:r w:rsidR="00CD611D">
            <w:t>PEST</w:t>
          </w:r>
          <w:r w:rsidR="007C0E93">
            <w:t>-</w:t>
          </w:r>
          <w:r w:rsidR="00CD611D">
            <w:t>controlled process</w:t>
          </w:r>
          <w:r>
            <w:t xml:space="preserve">. </w:t>
          </w:r>
          <w:r w:rsidR="00CD611D">
            <w:t>Applied examples</w:t>
          </w:r>
          <w:r>
            <w:t xml:space="preserve"> of how to </w:t>
          </w:r>
          <w:r w:rsidR="00CD611D">
            <w:t>accomplish these tasks with OLPROC</w:t>
          </w:r>
          <w:r>
            <w:t xml:space="preserve"> are </w:t>
          </w:r>
          <w:r w:rsidR="00CD611D">
            <w:t>demonstrated</w:t>
          </w:r>
          <w:r>
            <w:t xml:space="preserve"> in Chapter </w:t>
          </w:r>
          <w:r>
            <w:fldChar w:fldCharType="begin"/>
          </w:r>
          <w:r>
            <w:instrText xml:space="preserve"> REF _Ref64637129 \r \h </w:instrText>
          </w:r>
          <w:r>
            <w:fldChar w:fldCharType="separate"/>
          </w:r>
          <w:r w:rsidR="00FB1FB0">
            <w:t>3</w:t>
          </w:r>
          <w:r>
            <w:fldChar w:fldCharType="end"/>
          </w:r>
          <w:r>
            <w:t>.</w:t>
          </w:r>
        </w:p>
        <w:p w14:paraId="44759F2D" w14:textId="57190FED" w:rsidR="00BE52AD" w:rsidRDefault="00BE52AD" w:rsidP="00A913A8">
          <w:pPr>
            <w:pStyle w:val="Heading3"/>
          </w:pPr>
          <w:bookmarkStart w:id="6" w:name="_Toc64967039"/>
          <w:r>
            <w:t>Time-</w:t>
          </w:r>
          <w:r w:rsidR="00CF1DAD">
            <w:t>I</w:t>
          </w:r>
          <w:r>
            <w:t>nterpolation</w:t>
          </w:r>
          <w:r w:rsidRPr="00BE52AD">
            <w:t xml:space="preserve"> </w:t>
          </w:r>
          <w:r>
            <w:t>of Model Outputs to Field Measurement Times</w:t>
          </w:r>
          <w:bookmarkEnd w:id="6"/>
        </w:p>
        <w:p w14:paraId="1BB9AC06" w14:textId="2C3B4AF7" w:rsidR="00CD611D" w:rsidRDefault="00A324FC" w:rsidP="00A939AD">
          <w:r>
            <w:t>Put simply, when</w:t>
          </w:r>
          <w:r w:rsidR="007C0E93">
            <w:t xml:space="preserve"> PEST supervises</w:t>
          </w:r>
          <w:r>
            <w:t xml:space="preserve"> history-matching</w:t>
          </w:r>
          <w:r w:rsidR="00CD611D">
            <w:t>,</w:t>
          </w:r>
          <w:r>
            <w:t xml:space="preserve"> </w:t>
          </w:r>
          <w:r w:rsidR="007C0E93">
            <w:t xml:space="preserve">it </w:t>
          </w:r>
          <w:r>
            <w:t>adjusts model parameters in order to reduce difference</w:t>
          </w:r>
          <w:r w:rsidR="007C0E93">
            <w:t>s</w:t>
          </w:r>
          <w:r>
            <w:t xml:space="preserve"> between</w:t>
          </w:r>
          <w:r w:rsidR="00426821">
            <w:t xml:space="preserve"> </w:t>
          </w:r>
          <w:r w:rsidR="007C0E93">
            <w:t>field measurements (</w:t>
          </w:r>
          <w:r w:rsidR="00426821">
            <w:t>e.g.,</w:t>
          </w:r>
          <w:r w:rsidR="007C0E93">
            <w:t xml:space="preserve"> of groundwater levels) and their model-generated counterparts.</w:t>
          </w:r>
          <w:r>
            <w:t xml:space="preserve"> </w:t>
          </w:r>
        </w:p>
        <w:p w14:paraId="0DC58A31" w14:textId="600B39C4" w:rsidR="00A939AD" w:rsidRDefault="00A324FC" w:rsidP="00A939AD">
          <w:r>
            <w:lastRenderedPageBreak/>
            <w:t xml:space="preserve">If </w:t>
          </w:r>
          <w:r w:rsidR="00CD611D">
            <w:t>a</w:t>
          </w:r>
          <w:r>
            <w:t xml:space="preserve"> model is transient, then model outputs </w:t>
          </w:r>
          <w:r w:rsidR="00BA4D87">
            <w:t>should</w:t>
          </w:r>
          <w:r>
            <w:t xml:space="preserve"> be compared to field measurements at</w:t>
          </w:r>
          <w:r w:rsidR="007C0E93">
            <w:t xml:space="preserve"> times that correspond to those at which the latter were made.</w:t>
          </w:r>
          <w:r>
            <w:t xml:space="preserve"> </w:t>
          </w:r>
          <w:r w:rsidR="00BA4D87">
            <w:t>In some cases, this can</w:t>
          </w:r>
          <w:r w:rsidR="00D41DA2">
            <w:t xml:space="preserve"> be accomplished by </w:t>
          </w:r>
          <w:r w:rsidR="00A913A8">
            <w:t xml:space="preserve">simply </w:t>
          </w:r>
          <w:r w:rsidR="00D41DA2">
            <w:t xml:space="preserve">ensuring that the model </w:t>
          </w:r>
          <w:r w:rsidR="00A913A8">
            <w:t>records</w:t>
          </w:r>
          <w:r w:rsidR="00D41DA2">
            <w:t xml:space="preserve"> </w:t>
          </w:r>
          <w:r w:rsidR="00A913A8">
            <w:t>outputs</w:t>
          </w:r>
          <w:r w:rsidR="00D41DA2">
            <w:t xml:space="preserve"> at</w:t>
          </w:r>
          <w:r w:rsidR="00CD611D">
            <w:t xml:space="preserve"> every</w:t>
          </w:r>
          <w:r w:rsidR="00D41DA2">
            <w:t xml:space="preserve"> </w:t>
          </w:r>
          <w:r w:rsidR="007C0E93">
            <w:t xml:space="preserve">field measurement </w:t>
          </w:r>
          <w:r w:rsidR="00D41DA2">
            <w:t>time.</w:t>
          </w:r>
          <w:r w:rsidR="00BA4D87">
            <w:t xml:space="preserve"> </w:t>
          </w:r>
          <w:r w:rsidR="00A913A8">
            <w:t xml:space="preserve">However, if there are short intervals between field measurements over a very long period, this can lead to </w:t>
          </w:r>
          <w:r w:rsidR="00BA4D87">
            <w:t>impractical</w:t>
          </w:r>
          <w:r w:rsidR="007C0E93">
            <w:t>ly</w:t>
          </w:r>
          <w:r w:rsidR="00A913A8">
            <w:t xml:space="preserve"> long model run</w:t>
          </w:r>
          <w:r w:rsidR="007C0E93">
            <w:t xml:space="preserve"> </w:t>
          </w:r>
          <w:r w:rsidR="00A913A8">
            <w:t>times</w:t>
          </w:r>
          <w:r w:rsidR="00292713">
            <w:t xml:space="preserve">. </w:t>
          </w:r>
          <w:r w:rsidR="00C072CC">
            <w:t>On the other hand</w:t>
          </w:r>
          <w:r w:rsidR="00CD611D">
            <w:t xml:space="preserve"> (</w:t>
          </w:r>
          <w:r w:rsidR="00C072CC">
            <w:t>depending on</w:t>
          </w:r>
          <w:r w:rsidR="00FC5E74">
            <w:t xml:space="preserve"> the</w:t>
          </w:r>
          <w:r w:rsidR="00C072CC">
            <w:t xml:space="preserve"> </w:t>
          </w:r>
          <w:r w:rsidR="007C0E93">
            <w:t>simulator</w:t>
          </w:r>
          <w:r w:rsidR="00CD611D">
            <w:t>)</w:t>
          </w:r>
          <w:r w:rsidR="00C072CC">
            <w:t xml:space="preserve"> it may unnecessarily complicate model setup. </w:t>
          </w:r>
          <w:r w:rsidR="002741EA">
            <w:t>Other</w:t>
          </w:r>
          <w:r w:rsidR="00292713">
            <w:t xml:space="preserve"> strate</w:t>
          </w:r>
          <w:r w:rsidR="002741EA">
            <w:t>gies</w:t>
          </w:r>
          <w:r w:rsidR="00292713">
            <w:t xml:space="preserve"> </w:t>
          </w:r>
          <w:r w:rsidR="007C0E93">
            <w:t xml:space="preserve">may </w:t>
          </w:r>
          <w:r w:rsidR="002741EA">
            <w:t>consider using</w:t>
          </w:r>
          <w:r w:rsidR="00292713">
            <w:t xml:space="preserve"> only a portion of available field measurements during history-matching, or perhaps</w:t>
          </w:r>
          <w:r w:rsidR="007C0E93">
            <w:t xml:space="preserve"> using the</w:t>
          </w:r>
          <w:r w:rsidR="00292713">
            <w:t xml:space="preserve"> average value of field measurements over a given time-interval (e.g., the average groundwater level every month). </w:t>
          </w:r>
          <w:r w:rsidR="00426821">
            <w:t>Unfortunately,</w:t>
          </w:r>
          <w:r w:rsidR="00292713">
            <w:t xml:space="preserve"> both of these </w:t>
          </w:r>
          <w:r w:rsidR="00631560">
            <w:t>strategies</w:t>
          </w:r>
          <w:r w:rsidR="007C0E93">
            <w:t xml:space="preserve"> may sacrifice </w:t>
          </w:r>
          <w:r w:rsidR="00292713">
            <w:t>information available in the field dataset.</w:t>
          </w:r>
        </w:p>
        <w:p w14:paraId="24B114A5" w14:textId="3964AB70" w:rsidR="00292713" w:rsidRDefault="00292713" w:rsidP="00A939AD">
          <w:r>
            <w:t xml:space="preserve">An alternative approach is to time-interpolate model outputs to field measurement times. </w:t>
          </w:r>
          <w:r w:rsidR="00C072CC">
            <w:t>OLPROC accomplishes this when run as a model postprocessor.</w:t>
          </w:r>
          <w:r w:rsidR="00745F9E">
            <w:t xml:space="preserve"> </w:t>
          </w:r>
          <w:r w:rsidR="00745F9E">
            <w:fldChar w:fldCharType="begin"/>
          </w:r>
          <w:r w:rsidR="00745F9E">
            <w:instrText xml:space="preserve"> REF _Ref64625047 \h </w:instrText>
          </w:r>
          <w:r w:rsidR="00745F9E">
            <w:fldChar w:fldCharType="separate"/>
          </w:r>
          <w:r w:rsidR="00FB1FB0">
            <w:t xml:space="preserve">Figure </w:t>
          </w:r>
          <w:r w:rsidR="00FB1FB0">
            <w:rPr>
              <w:noProof/>
            </w:rPr>
            <w:t>1</w:t>
          </w:r>
          <w:r w:rsidR="00745F9E">
            <w:fldChar w:fldCharType="end"/>
          </w:r>
          <w:r w:rsidR="00745F9E">
            <w:t xml:space="preserve"> </w:t>
          </w:r>
          <w:r w:rsidR="007C0E93">
            <w:t xml:space="preserve">illustrates this. In this example, </w:t>
          </w:r>
          <w:r w:rsidR="00745F9E">
            <w:t xml:space="preserve">OLPROC reads model outputs (blue diamonds) and then time-interpolates these outputs to </w:t>
          </w:r>
          <w:r w:rsidR="007C0E93">
            <w:t xml:space="preserve">approximate </w:t>
          </w:r>
          <w:r w:rsidR="00745F9E">
            <w:t xml:space="preserve">values </w:t>
          </w:r>
          <w:r w:rsidR="007C0E93">
            <w:t>at</w:t>
          </w:r>
          <w:r w:rsidR="00745F9E">
            <w:t xml:space="preserve"> times</w:t>
          </w:r>
          <w:r w:rsidR="00E96583">
            <w:t xml:space="preserve"> which correspond to those</w:t>
          </w:r>
          <w:r w:rsidR="00745F9E">
            <w:t xml:space="preserve"> at which field measurements </w:t>
          </w:r>
          <w:r w:rsidR="00E96583">
            <w:t>were made</w:t>
          </w:r>
          <w:r w:rsidR="00745F9E">
            <w:t xml:space="preserve"> (red crosses and orange dots, respectively). </w:t>
          </w:r>
        </w:p>
        <w:p w14:paraId="4C622842" w14:textId="1F5A296B" w:rsidR="00DB6285" w:rsidRDefault="00DB6285" w:rsidP="00A939AD">
          <w:r>
            <w:t xml:space="preserve">To accomplish this, all that OLPROC needs </w:t>
          </w:r>
          <w:r w:rsidR="00E96583">
            <w:t>are</w:t>
          </w:r>
          <w:r>
            <w:t xml:space="preserve"> model output files and field measurement</w:t>
          </w:r>
          <w:r w:rsidR="00E96583">
            <w:t>s</w:t>
          </w:r>
          <w:r>
            <w:t xml:space="preserve"> in specific formats, along with a set of instructions on how to process these files</w:t>
          </w:r>
          <w:r w:rsidR="00E96583">
            <w:t>. Examples of these instructions are provided later in this</w:t>
          </w:r>
          <w:r>
            <w:t xml:space="preserve"> tutorial.</w:t>
          </w:r>
        </w:p>
        <w:p w14:paraId="22E346C8" w14:textId="77777777" w:rsidR="00631560" w:rsidRDefault="00631560" w:rsidP="00631560">
          <w:pPr>
            <w:keepNext/>
          </w:pPr>
          <w:r>
            <w:rPr>
              <w:noProof/>
            </w:rPr>
            <w:drawing>
              <wp:inline distT="0" distB="0" distL="0" distR="0" wp14:anchorId="38E390F5" wp14:editId="5099A88C">
                <wp:extent cx="6188710" cy="2621280"/>
                <wp:effectExtent l="0" t="0" r="2540" b="7620"/>
                <wp:docPr id="10" name="Chart 10">
                  <a:extLst xmlns:a="http://schemas.openxmlformats.org/drawingml/2006/main">
                    <a:ext uri="{FF2B5EF4-FFF2-40B4-BE49-F238E27FC236}">
                      <a16:creationId xmlns:a16="http://schemas.microsoft.com/office/drawing/2014/main" id="{BFB21305-59AF-49FA-82AD-9E0325890F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412FD93" w14:textId="15F84009" w:rsidR="00DB6285" w:rsidRPr="00DB6285" w:rsidRDefault="00631560" w:rsidP="00BE37AE">
          <w:pPr>
            <w:pStyle w:val="Caption"/>
          </w:pPr>
          <w:bookmarkStart w:id="7" w:name="_Ref64625047"/>
          <w:r>
            <w:t xml:space="preserve">Figure </w:t>
          </w:r>
          <w:fldSimple w:instr=" SEQ Figure \* ARABIC ">
            <w:r w:rsidR="00FB1FB0">
              <w:rPr>
                <w:noProof/>
              </w:rPr>
              <w:t>1</w:t>
            </w:r>
          </w:fldSimple>
          <w:bookmarkEnd w:id="7"/>
          <w:r w:rsidR="00745F9E">
            <w:t xml:space="preserve"> – </w:t>
          </w:r>
          <w:r>
            <w:t>Comparison of field data, model outputs and OLPROC time-interpolated model outputs. Note that time-interpolated model outputs (red crosses) coincide with field measurement times (orange circles).</w:t>
          </w:r>
        </w:p>
        <w:p w14:paraId="616BB8E4" w14:textId="5089A2CD" w:rsidR="00BE52AD" w:rsidRDefault="00BE52AD" w:rsidP="00BE52AD">
          <w:pPr>
            <w:pStyle w:val="Heading3"/>
          </w:pPr>
          <w:bookmarkStart w:id="8" w:name="_Toc64967040"/>
          <w:r>
            <w:t>Temporal-Differences as Observations</w:t>
          </w:r>
          <w:bookmarkEnd w:id="8"/>
        </w:p>
        <w:p w14:paraId="02AB7765" w14:textId="328EC5DA" w:rsidR="002601A0" w:rsidRDefault="00E96583" w:rsidP="004A5EEF">
          <w:r>
            <w:t>In this tutorial (and in OLPROC documentation), we denote a “temporal</w:t>
          </w:r>
          <w:r w:rsidR="002601A0">
            <w:t>-difference</w:t>
          </w:r>
          <w:r>
            <w:t>”</w:t>
          </w:r>
          <w:r w:rsidR="002601A0">
            <w:t xml:space="preserve"> observation </w:t>
          </w:r>
          <w:r>
            <w:t xml:space="preserve">as the difference between an actual </w:t>
          </w:r>
          <w:r w:rsidR="002221CA">
            <w:t xml:space="preserve">observation </w:t>
          </w:r>
          <w:r>
            <w:t>and</w:t>
          </w:r>
          <w:r w:rsidR="002601A0">
            <w:t xml:space="preserve"> </w:t>
          </w:r>
          <w:r w:rsidR="002221CA">
            <w:t xml:space="preserve">a reference value </w:t>
          </w:r>
          <w:r>
            <w:t>of that same observation.</w:t>
          </w:r>
          <w:r w:rsidR="00FC5E74">
            <w:t xml:space="preserve"> </w:t>
          </w:r>
          <w:r w:rsidR="002601A0">
            <w:t>When history-matching a transient model, these temporal-difference observations are often</w:t>
          </w:r>
          <w:r>
            <w:t xml:space="preserve"> richer in information pertaining to certain parameters (particularly storage parameters) than raw observations (also referred to as “absolute” observations herein).</w:t>
          </w:r>
          <w:r w:rsidR="002601A0">
            <w:t xml:space="preserve"> </w:t>
          </w:r>
          <w:r>
            <w:t>Because of this</w:t>
          </w:r>
          <w:r w:rsidR="002221CA">
            <w:t xml:space="preserve">, it is </w:t>
          </w:r>
          <w:r>
            <w:t xml:space="preserve">often </w:t>
          </w:r>
          <w:r w:rsidR="002221CA">
            <w:t>useful to include them in a history-matching dataset</w:t>
          </w:r>
          <w:r>
            <w:t>, along with the absolute observations themselves</w:t>
          </w:r>
        </w:p>
        <w:p w14:paraId="18984AC0" w14:textId="51B5B19A" w:rsidR="00DB6285" w:rsidRDefault="002601A0" w:rsidP="004A5EEF">
          <w:r>
            <w:t xml:space="preserve">When </w:t>
          </w:r>
          <w:r w:rsidR="00E96583">
            <w:t xml:space="preserve">deployed </w:t>
          </w:r>
          <w:r>
            <w:t xml:space="preserve">as a model postprocessor, OLPROC can automate </w:t>
          </w:r>
          <w:r w:rsidR="00E96583">
            <w:t xml:space="preserve">temporal differencing of both measured and model-generated time series. In all cases, OLPROC employs the </w:t>
          </w:r>
          <w:r w:rsidR="002221CA">
            <w:t xml:space="preserve">first value recorded in </w:t>
          </w:r>
          <w:r w:rsidR="00E96583">
            <w:t xml:space="preserve">a </w:t>
          </w:r>
          <w:r w:rsidR="002221CA">
            <w:t>time series</w:t>
          </w:r>
          <w:r w:rsidR="00E96583">
            <w:t xml:space="preserve"> as the reference value. </w:t>
          </w:r>
          <w:r w:rsidR="002221CA">
            <w:t>Temporal</w:t>
          </w:r>
          <w:r w:rsidR="00E96583">
            <w:t xml:space="preserve"> </w:t>
          </w:r>
          <w:r w:rsidR="002221CA">
            <w:t>differences are</w:t>
          </w:r>
          <w:r w:rsidR="00E96583">
            <w:t xml:space="preserve"> therefore</w:t>
          </w:r>
          <w:r w:rsidR="002221CA">
            <w:t xml:space="preserve"> calculated for each time series as the difference between the value at a given time and the first value recorded in the series.</w:t>
          </w:r>
          <w:r w:rsidR="00DB6285">
            <w:t xml:space="preserve"> </w:t>
          </w:r>
        </w:p>
        <w:p w14:paraId="6337DA69" w14:textId="024F27CA" w:rsidR="002601A0" w:rsidRDefault="00DB6285" w:rsidP="004A5EEF">
          <w:r>
            <w:fldChar w:fldCharType="begin"/>
          </w:r>
          <w:r>
            <w:instrText xml:space="preserve"> REF _Ref64636864 \h </w:instrText>
          </w:r>
          <w:r>
            <w:fldChar w:fldCharType="separate"/>
          </w:r>
          <w:r w:rsidR="00FB1FB0" w:rsidRPr="00E43293">
            <w:t xml:space="preserve">Figure </w:t>
          </w:r>
          <w:r w:rsidR="00FB1FB0">
            <w:rPr>
              <w:noProof/>
            </w:rPr>
            <w:t>2</w:t>
          </w:r>
          <w:r>
            <w:fldChar w:fldCharType="end"/>
          </w:r>
          <w:r>
            <w:t xml:space="preserve"> shows an example of a time series of </w:t>
          </w:r>
          <w:r w:rsidR="006069B9">
            <w:t xml:space="preserve">measured or modelled </w:t>
          </w:r>
          <w:r>
            <w:t>values</w:t>
          </w:r>
          <w:r w:rsidR="00426821">
            <w:t xml:space="preserve"> </w:t>
          </w:r>
          <w:r w:rsidR="006069B9">
            <w:t>together with</w:t>
          </w:r>
          <w:r>
            <w:t xml:space="preserve"> </w:t>
          </w:r>
          <w:r w:rsidR="006069B9">
            <w:t xml:space="preserve">the </w:t>
          </w:r>
          <w:r>
            <w:t>corresponding time-</w:t>
          </w:r>
          <w:r w:rsidR="006069B9">
            <w:t xml:space="preserve">differenced </w:t>
          </w:r>
          <w:r>
            <w:t xml:space="preserve">time series calculated by OLPROC. </w:t>
          </w:r>
          <w:r w:rsidR="00E11A07">
            <w:t xml:space="preserve">Values from both, or either, of </w:t>
          </w:r>
          <w:r w:rsidR="006069B9">
            <w:t xml:space="preserve">a </w:t>
          </w:r>
          <w:r w:rsidR="006069B9">
            <w:lastRenderedPageBreak/>
            <w:t xml:space="preserve">measurement </w:t>
          </w:r>
          <w:r w:rsidR="00E11A07">
            <w:t>time series could be used as history-matching targets</w:t>
          </w:r>
          <w:r w:rsidR="006069B9">
            <w:t>; they are matched to their model-generated native of time-differenced series. As stated above, the use of both of these series</w:t>
          </w:r>
          <w:r w:rsidR="00E11A07">
            <w:t xml:space="preserve"> maximizes the </w:t>
          </w:r>
          <w:r w:rsidR="006069B9">
            <w:t>ability of the history matching process</w:t>
          </w:r>
          <w:r w:rsidR="00426821">
            <w:t xml:space="preserve"> </w:t>
          </w:r>
          <w:r w:rsidR="00E11A07">
            <w:t xml:space="preserve">to extract information </w:t>
          </w:r>
          <w:r w:rsidR="006069B9">
            <w:t xml:space="preserve">from field </w:t>
          </w:r>
          <w:r w:rsidR="00E11A07">
            <w:t>data</w:t>
          </w:r>
          <w:r w:rsidR="006069B9">
            <w:t xml:space="preserve"> so that it can inform model parameters</w:t>
          </w:r>
          <w:r w:rsidR="00E11A07">
            <w:t>. However, appropriate weighting of the absolute and difference time series should be considered</w:t>
          </w:r>
          <w:r w:rsidR="006069B9">
            <w:t xml:space="preserve">; when providing weights, recall that </w:t>
          </w:r>
          <w:r w:rsidR="00E11A07">
            <w:t xml:space="preserve">the absolute values </w:t>
          </w:r>
          <w:r w:rsidR="006069B9">
            <w:t xml:space="preserve">may be </w:t>
          </w:r>
          <w:r w:rsidR="00E11A07">
            <w:t>orders of magnitude larger than temporal-difference</w:t>
          </w:r>
          <w:r w:rsidR="006069B9">
            <w:t>d. Each of these time series should be weighted for approximately equal visibility in the initial objective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AA3D82" w14:paraId="17F44702" w14:textId="77777777" w:rsidTr="00DB6285">
            <w:trPr>
              <w:cantSplit/>
            </w:trPr>
            <w:tc>
              <w:tcPr>
                <w:tcW w:w="9746" w:type="dxa"/>
                <w:vAlign w:val="center"/>
              </w:tcPr>
              <w:p w14:paraId="5AA1B79B" w14:textId="517EF77F" w:rsidR="00AA3D82" w:rsidRDefault="005121A7" w:rsidP="00E11A07">
                <w:pPr>
                  <w:spacing w:before="0"/>
                  <w:jc w:val="center"/>
                </w:pPr>
                <w:r>
                  <w:rPr>
                    <w:noProof/>
                  </w:rPr>
                  <w:drawing>
                    <wp:inline distT="0" distB="0" distL="0" distR="0" wp14:anchorId="0EE9A6CB" wp14:editId="3B63A263">
                      <wp:extent cx="6120000" cy="1656000"/>
                      <wp:effectExtent l="0" t="0" r="0" b="1905"/>
                      <wp:docPr id="17" name="Chart 17">
                        <a:extLst xmlns:a="http://schemas.openxmlformats.org/drawingml/2006/main">
                          <a:ext uri="{FF2B5EF4-FFF2-40B4-BE49-F238E27FC236}">
                            <a16:creationId xmlns:a16="http://schemas.microsoft.com/office/drawing/2014/main" id="{EA3B1112-6C86-4334-AE16-F049B6A16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C08E3AE" w14:textId="77777777" w:rsidR="00E43293" w:rsidRDefault="00AA3D82" w:rsidP="00E11A07">
                <w:pPr>
                  <w:keepNext/>
                  <w:spacing w:before="0"/>
                  <w:jc w:val="center"/>
                </w:pPr>
                <w:r>
                  <w:rPr>
                    <w:noProof/>
                  </w:rPr>
                  <w:drawing>
                    <wp:inline distT="0" distB="0" distL="0" distR="0" wp14:anchorId="4B156AAB" wp14:editId="4D06A70B">
                      <wp:extent cx="6119495" cy="1656000"/>
                      <wp:effectExtent l="0" t="0" r="0" b="1905"/>
                      <wp:docPr id="16" name="Chart 16">
                        <a:extLst xmlns:a="http://schemas.openxmlformats.org/drawingml/2006/main">
                          <a:ext uri="{FF2B5EF4-FFF2-40B4-BE49-F238E27FC236}">
                            <a16:creationId xmlns:a16="http://schemas.microsoft.com/office/drawing/2014/main" id="{F62BD296-CDD1-4819-9FAC-071E10F41F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1D15D47" w14:textId="0C085BA1" w:rsidR="00AA3D82" w:rsidRPr="00E43293" w:rsidRDefault="00E43293" w:rsidP="00E11A07">
                <w:pPr>
                  <w:pStyle w:val="Caption"/>
                  <w:spacing w:before="0"/>
                </w:pPr>
                <w:bookmarkStart w:id="9" w:name="_Ref64636864"/>
                <w:r w:rsidRPr="00E43293">
                  <w:t xml:space="preserve">Figure </w:t>
                </w:r>
                <w:fldSimple w:instr=" SEQ Figure \* ARABIC ">
                  <w:r w:rsidR="00FB1FB0">
                    <w:rPr>
                      <w:noProof/>
                    </w:rPr>
                    <w:t>2</w:t>
                  </w:r>
                </w:fldSimple>
                <w:bookmarkEnd w:id="9"/>
                <w:r w:rsidRPr="00E43293">
                  <w:t xml:space="preserve"> – Example of time series of absolute values of an observation (top) and temporal-differences of the same </w:t>
                </w:r>
                <w:r>
                  <w:t>time series as</w:t>
                </w:r>
                <w:r w:rsidRPr="00E43293">
                  <w:t xml:space="preserve"> calculated by OLPROC (bottom)</w:t>
                </w:r>
                <w:r>
                  <w:t>.</w:t>
                </w:r>
              </w:p>
            </w:tc>
          </w:tr>
        </w:tbl>
        <w:p w14:paraId="35ECACB6" w14:textId="16DE79A1" w:rsidR="006366BC" w:rsidRDefault="00DB6285" w:rsidP="004A5EEF">
          <w:r>
            <w:t>Again, all that OLPROC requires to accomplish this is a set of model output and field measurement files in appropriate formats, along with a set of instructions on how to process them. These will be described further along in the tutorial.</w:t>
          </w:r>
        </w:p>
        <w:p w14:paraId="43D113C7" w14:textId="4C2DF254" w:rsidR="00EC4D7F" w:rsidRDefault="00EC4D7F" w:rsidP="00EC4D7F">
          <w:pPr>
            <w:pStyle w:val="Heading3"/>
          </w:pPr>
          <w:bookmarkStart w:id="10" w:name="_Toc64967041"/>
          <w:r>
            <w:t>Secondary Model Outcomes</w:t>
          </w:r>
          <w:bookmarkEnd w:id="10"/>
        </w:p>
        <w:p w14:paraId="7D9D15C2" w14:textId="3A633DC2" w:rsidR="003B0BC3" w:rsidRDefault="006366BC" w:rsidP="003B0BC3">
          <w:r>
            <w:t>There may be occasions</w:t>
          </w:r>
          <w:r w:rsidR="00A34419">
            <w:t xml:space="preserve"> where a modeller wishes to match field measurements with quantities that are calculated from model outputs, </w:t>
          </w:r>
          <w:r>
            <w:t xml:space="preserve">rather than the direct outputs themselves. </w:t>
          </w:r>
          <w:r w:rsidR="003B0BC3" w:rsidRPr="003B0BC3">
            <w:t>For example,</w:t>
          </w:r>
          <w:r w:rsidR="003B0BC3">
            <w:t xml:space="preserve"> spatial interpolation may need to be performed from a grid cell centre to the location of a measurement well; a change of scale may be required; and/or a field measurements may</w:t>
          </w:r>
          <w:r w:rsidR="00A34419">
            <w:t xml:space="preserve"> complement </w:t>
          </w:r>
          <w:r w:rsidR="003B0BC3">
            <w:t>a function of several model output time series</w:t>
          </w:r>
          <w:r w:rsidR="00A34419">
            <w:t xml:space="preserve"> rather than a single time series</w:t>
          </w:r>
          <w:r w:rsidR="003B0BC3">
            <w:t xml:space="preserve">. </w:t>
          </w:r>
        </w:p>
        <w:p w14:paraId="23906840" w14:textId="74C9E2C0" w:rsidR="006366BC" w:rsidRDefault="003B0BC3" w:rsidP="00BE52AD">
          <w:r>
            <w:t>As a model postprocessor, OLPROC provides the ability to calculate “secondary” model outcomes from direct (or “primary”) model outputs. These can then be matched to appropriate field measurement</w:t>
          </w:r>
          <w:r w:rsidR="00A34419">
            <w:t>s</w:t>
          </w:r>
          <w:r>
            <w:t xml:space="preserve">. </w:t>
          </w:r>
          <w:r w:rsidR="00A34419">
            <w:t>Consider, for</w:t>
          </w:r>
          <w:r>
            <w:t xml:space="preserve"> example head differences between vertically separated points</w:t>
          </w:r>
          <w:r w:rsidR="00A34419">
            <w:t xml:space="preserve">; these differences (and their temporal variation) </w:t>
          </w:r>
          <w:r w:rsidR="00426821">
            <w:t>are</w:t>
          </w:r>
          <w:r w:rsidR="00A34419">
            <w:t xml:space="preserve"> often rich in information on the</w:t>
          </w:r>
          <w:r>
            <w:t xml:space="preserve"> vertical hydraulic conductivity</w:t>
          </w:r>
          <w:r w:rsidR="00A34419">
            <w:t xml:space="preserve"> of an aquitard</w:t>
          </w:r>
          <w:r>
            <w:t xml:space="preserve">. </w:t>
          </w:r>
          <w:r w:rsidR="00A34419">
            <w:t xml:space="preserve">In the same way as for temporal differences described above, </w:t>
          </w:r>
          <w:r w:rsidR="006366BC">
            <w:t xml:space="preserve">, </w:t>
          </w:r>
          <w:r w:rsidR="00A34419">
            <w:t>it is the nature of numerical models that they</w:t>
          </w:r>
          <w:r w:rsidR="00A34419" w:rsidRPr="00DA257F">
            <w:t xml:space="preserve"> </w:t>
          </w:r>
          <w:r w:rsidR="006366BC" w:rsidRPr="00DA257F">
            <w:t>are often better at calculating differences between system states and fluxes</w:t>
          </w:r>
          <w:r w:rsidR="00A34419">
            <w:t xml:space="preserve"> rather</w:t>
          </w:r>
          <w:r w:rsidR="006366BC" w:rsidRPr="00DA257F">
            <w:t xml:space="preserve"> than direct values of system states and fluxes</w:t>
          </w:r>
          <w:r w:rsidR="006366BC">
            <w:t xml:space="preserve">. </w:t>
          </w:r>
          <w:r w:rsidR="00A34419">
            <w:t>This is because m</w:t>
          </w:r>
          <w:r w:rsidR="006366BC" w:rsidRPr="00DA257F">
            <w:t>odel-calculated differences often suffer less from biases induced by model simplifications and defects</w:t>
          </w:r>
          <w:r w:rsidR="006366BC">
            <w:t xml:space="preserve"> than do absolutes</w:t>
          </w:r>
          <w:r w:rsidR="006366BC" w:rsidRPr="00DA257F">
            <w:t>.</w:t>
          </w:r>
          <w:r w:rsidR="001F249A">
            <w:t xml:space="preserve"> </w:t>
          </w:r>
          <w:r w:rsidR="006366BC">
            <w:t>Therefore,</w:t>
          </w:r>
          <w:r w:rsidR="00A34419">
            <w:t xml:space="preserve"> the matching of temporal and spatial differences between model outputs to their observed counterparts can often reduce bias in the values of estimated parameters (and in the </w:t>
          </w:r>
          <w:r w:rsidR="00A34419">
            <w:lastRenderedPageBreak/>
            <w:t xml:space="preserve">predictions to which they are sensitive). </w:t>
          </w:r>
          <w:r w:rsidR="001F249A">
            <w:t>However, few</w:t>
          </w:r>
          <w:r w:rsidR="00426821">
            <w:t xml:space="preserve"> </w:t>
          </w:r>
          <w:r w:rsidR="001F249A">
            <w:t>groundwater modelling codes provide in-built capabilities to set up these types of customized observations.</w:t>
          </w:r>
          <w:r>
            <w:t xml:space="preserve"> OLPROC </w:t>
          </w:r>
          <w:r w:rsidR="00312259">
            <w:t>provides an alternative</w:t>
          </w:r>
          <w:r>
            <w:t xml:space="preserve">. </w:t>
          </w:r>
        </w:p>
        <w:p w14:paraId="794AF90A" w14:textId="1807499F" w:rsidR="008019A4" w:rsidRDefault="00E547CD" w:rsidP="008019A4">
          <w:r>
            <w:fldChar w:fldCharType="begin"/>
          </w:r>
          <w:r>
            <w:instrText xml:space="preserve"> REF _Ref64641146 \h </w:instrText>
          </w:r>
          <w:r>
            <w:fldChar w:fldCharType="separate"/>
          </w:r>
          <w:r w:rsidR="00FB1FB0" w:rsidRPr="00E43293">
            <w:t xml:space="preserve">Figure </w:t>
          </w:r>
          <w:r w:rsidR="00FB1FB0">
            <w:rPr>
              <w:noProof/>
            </w:rPr>
            <w:t>3</w:t>
          </w:r>
          <w:r>
            <w:fldChar w:fldCharType="end"/>
          </w:r>
          <w:r>
            <w:t xml:space="preserve"> shows an example of two primary model output time series and the corresponding secondary model </w:t>
          </w:r>
          <w:r w:rsidR="00A34419">
            <w:t xml:space="preserve">time series </w:t>
          </w:r>
          <w:r>
            <w:t xml:space="preserve">as calculated by OLPROC. The secondary model </w:t>
          </w:r>
          <w:r w:rsidR="00A34419">
            <w:t xml:space="preserve">time series </w:t>
          </w:r>
          <w:r>
            <w:t xml:space="preserve">is calculated as the difference between values of the two </w:t>
          </w:r>
          <w:r w:rsidR="00A34419">
            <w:t xml:space="preserve">primary </w:t>
          </w:r>
          <w:r>
            <w:t>time series</w:t>
          </w:r>
          <w:r w:rsidR="00A34419">
            <w:t xml:space="preserve"> (heads in this case)</w:t>
          </w:r>
          <w:r>
            <w:t>, for every time at which</w:t>
          </w:r>
          <w:r w:rsidR="00A34419">
            <w:t xml:space="preserve"> the model records them.</w:t>
          </w:r>
          <w:r>
            <w:t xml:space="preserve"> </w:t>
          </w:r>
          <w:r w:rsidR="00A34419">
            <w:t xml:space="preserve">This </w:t>
          </w:r>
          <w:r w:rsidR="00312259">
            <w:t>secondary model outcome can</w:t>
          </w:r>
          <w:r w:rsidR="00A34419">
            <w:t xml:space="preserve"> undergo temporal interpolation by OLPROC so that it can be compared with a user-supplied time series of spatial model differences. </w:t>
          </w:r>
          <w:r w:rsidR="007D748F">
            <w:t xml:space="preserve">When run as a model postprocessor, OLPROC calculates this secondary model outcome after a model run. </w:t>
          </w:r>
          <w:r w:rsidR="00A34419">
            <w:t>(Note that OLPROC cannot calculate temporal differences between field-measured time series, because, unlike model-generated time series, it makes no assumption that field-measured time series employ the same time 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8019A4" w14:paraId="236F80D1" w14:textId="77777777" w:rsidTr="00312259">
            <w:trPr>
              <w:cantSplit/>
            </w:trPr>
            <w:tc>
              <w:tcPr>
                <w:tcW w:w="9746" w:type="dxa"/>
                <w:vAlign w:val="center"/>
              </w:tcPr>
              <w:p w14:paraId="4C40DC09" w14:textId="7656890E" w:rsidR="008019A4" w:rsidRDefault="008019A4" w:rsidP="00DA18F9">
                <w:pPr>
                  <w:spacing w:before="0"/>
                  <w:jc w:val="center"/>
                </w:pPr>
                <w:r>
                  <w:rPr>
                    <w:noProof/>
                  </w:rPr>
                  <w:drawing>
                    <wp:inline distT="0" distB="0" distL="0" distR="0" wp14:anchorId="70D4E7BA" wp14:editId="1DB8EB58">
                      <wp:extent cx="6120000" cy="1440000"/>
                      <wp:effectExtent l="0" t="0" r="0" b="8255"/>
                      <wp:docPr id="22" name="Chart 22">
                        <a:extLst xmlns:a="http://schemas.openxmlformats.org/drawingml/2006/main">
                          <a:ext uri="{FF2B5EF4-FFF2-40B4-BE49-F238E27FC236}">
                            <a16:creationId xmlns:a16="http://schemas.microsoft.com/office/drawing/2014/main" id="{6C29167E-1403-48FE-8117-D394A142A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8F26594" w14:textId="176B1B2E" w:rsidR="008019A4" w:rsidRDefault="008019A4" w:rsidP="008019A4">
                <w:pPr>
                  <w:keepNext/>
                  <w:spacing w:before="0"/>
                  <w:jc w:val="center"/>
                  <w:rPr>
                    <w:noProof/>
                  </w:rPr>
                </w:pPr>
                <w:r>
                  <w:rPr>
                    <w:noProof/>
                  </w:rPr>
                  <w:drawing>
                    <wp:inline distT="0" distB="0" distL="0" distR="0" wp14:anchorId="3AA731BF" wp14:editId="588D713D">
                      <wp:extent cx="6120000" cy="1440000"/>
                      <wp:effectExtent l="0" t="0" r="0" b="8255"/>
                      <wp:docPr id="23" name="Chart 23">
                        <a:extLst xmlns:a="http://schemas.openxmlformats.org/drawingml/2006/main">
                          <a:ext uri="{FF2B5EF4-FFF2-40B4-BE49-F238E27FC236}">
                            <a16:creationId xmlns:a16="http://schemas.microsoft.com/office/drawing/2014/main" id="{FE4A9F46-BB60-4618-B577-E8A295448E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E35DD16" w14:textId="7DF1EFAB" w:rsidR="008019A4" w:rsidRPr="00E43293" w:rsidRDefault="008019A4" w:rsidP="00DA18F9">
                <w:pPr>
                  <w:pStyle w:val="Caption"/>
                  <w:spacing w:before="0"/>
                </w:pPr>
                <w:bookmarkStart w:id="11" w:name="_Ref64641146"/>
                <w:r w:rsidRPr="00E43293">
                  <w:t xml:space="preserve">Figure </w:t>
                </w:r>
                <w:fldSimple w:instr=" SEQ Figure \* ARABIC ">
                  <w:r w:rsidR="00FB1FB0">
                    <w:rPr>
                      <w:noProof/>
                    </w:rPr>
                    <w:t>3</w:t>
                  </w:r>
                </w:fldSimple>
                <w:bookmarkEnd w:id="11"/>
                <w:r w:rsidRPr="00E43293">
                  <w:t xml:space="preserve"> – Example of</w:t>
                </w:r>
                <w:r w:rsidR="00E547CD">
                  <w:t xml:space="preserve"> two head </w:t>
                </w:r>
                <w:r w:rsidRPr="00E43293">
                  <w:t>observation</w:t>
                </w:r>
                <w:r w:rsidR="00E547CD">
                  <w:t xml:space="preserve"> time series</w:t>
                </w:r>
                <w:r w:rsidRPr="00E43293">
                  <w:t xml:space="preserve"> (top) and </w:t>
                </w:r>
                <w:r w:rsidR="00E547CD">
                  <w:t xml:space="preserve">the respective head </w:t>
                </w:r>
                <w:r w:rsidRPr="00E43293">
                  <w:t xml:space="preserve">differences </w:t>
                </w:r>
                <w:r>
                  <w:t>as</w:t>
                </w:r>
                <w:r w:rsidRPr="00E43293">
                  <w:t xml:space="preserve"> calculated by OLPROC (bottom)</w:t>
                </w:r>
                <w:r>
                  <w:t>.</w:t>
                </w:r>
              </w:p>
            </w:tc>
          </w:tr>
        </w:tbl>
        <w:p w14:paraId="4E1ED110" w14:textId="1E376521" w:rsidR="00A1394D" w:rsidRDefault="00A34419" w:rsidP="00BE52AD">
          <w:r>
            <w:t xml:space="preserve">OLPROC treats a secondary model output in the same way that it treats a primary model output. </w:t>
          </w:r>
          <w:r w:rsidR="00312259">
            <w:t xml:space="preserve">Just as it does for primary model outputs, OLPROC time-interpolates secondary model outcomes to field measurement times, as well as calculating time-differences </w:t>
          </w:r>
          <w:r>
            <w:t>of</w:t>
          </w:r>
          <w:r w:rsidR="00312259">
            <w:t xml:space="preserve"> secondary model </w:t>
          </w:r>
          <w:r w:rsidR="00A5187D">
            <w:t>outputs with respect to a reference time</w:t>
          </w:r>
          <w:r w:rsidR="00312259">
            <w:t xml:space="preserve">. </w:t>
          </w:r>
          <w:r w:rsidR="00D037CD">
            <w:t>Once again</w:t>
          </w:r>
          <w:r w:rsidR="00A1394D">
            <w:t>,</w:t>
          </w:r>
          <w:r w:rsidR="00D037CD">
            <w:t xml:space="preserve"> all</w:t>
          </w:r>
          <w:r w:rsidR="00A1394D">
            <w:t xml:space="preserve"> OLPROC requires </w:t>
          </w:r>
          <w:r w:rsidR="00D037CD">
            <w:t xml:space="preserve">are </w:t>
          </w:r>
          <w:r w:rsidR="007D748F">
            <w:t xml:space="preserve">a </w:t>
          </w:r>
          <w:r w:rsidR="00A1394D">
            <w:t>set of model output and field measurement files in appropriate formats, along with a set of instructions on how to process them</w:t>
          </w:r>
          <w:r w:rsidR="00A5187D">
            <w:t xml:space="preserve">, with this processing including the calculation of </w:t>
          </w:r>
          <w:r w:rsidR="00A1394D">
            <w:t>secondary model outcomes</w:t>
          </w:r>
          <w:r w:rsidR="00A5187D">
            <w:t xml:space="preserve"> if desired</w:t>
          </w:r>
          <w:r w:rsidR="00A1394D">
            <w:t>. These will be described further along in the tutorial.</w:t>
          </w:r>
        </w:p>
        <w:p w14:paraId="72813A90" w14:textId="613061EB" w:rsidR="00EC4D7F" w:rsidRDefault="00EC4D7F" w:rsidP="00EC4D7F">
          <w:pPr>
            <w:pStyle w:val="Heading3"/>
          </w:pPr>
          <w:bookmarkStart w:id="12" w:name="_Toc64967042"/>
          <w:r>
            <w:t>PEST Input Dataset Construction</w:t>
          </w:r>
          <w:bookmarkEnd w:id="12"/>
        </w:p>
        <w:p w14:paraId="0495F4B0" w14:textId="65695806" w:rsidR="00EC4D7F" w:rsidRDefault="00A5187D" w:rsidP="00EC4D7F">
          <w:r>
            <w:t xml:space="preserve">Preparation of </w:t>
          </w:r>
          <w:r w:rsidR="00EC4D7F">
            <w:t>a</w:t>
          </w:r>
          <w:r>
            <w:t>n input dataset for</w:t>
          </w:r>
          <w:r w:rsidR="00EC4D7F">
            <w:t xml:space="preserve"> PEST</w:t>
          </w:r>
          <w:r>
            <w:t xml:space="preserve"> so that it can supervise the calibration of </w:t>
          </w:r>
          <w:r w:rsidR="00EC4D7F">
            <w:t xml:space="preserve">a model can be an arduous task. This is particularly so when dealing with large </w:t>
          </w:r>
          <w:r>
            <w:t xml:space="preserve">observation </w:t>
          </w:r>
          <w:r w:rsidR="00EC4D7F">
            <w:t>datasets.</w:t>
          </w:r>
          <w:r w:rsidR="007D748F">
            <w:t xml:space="preserve"> </w:t>
          </w:r>
          <w:r w:rsidR="00EC4D7F">
            <w:t>OLPROC drastically reduces the burden of constructing a PEST input dataset</w:t>
          </w:r>
          <w:r w:rsidR="007D748F">
            <w:t xml:space="preserve"> in which </w:t>
          </w:r>
          <w:r w:rsidR="00BE37AE">
            <w:t>OLPROC itself</w:t>
          </w:r>
          <w:r w:rsidR="007D748F">
            <w:t xml:space="preserve"> is included </w:t>
          </w:r>
          <w:r w:rsidR="00EC4D7F">
            <w:t>as a model postprocessor.</w:t>
          </w:r>
          <w:r w:rsidR="00EC4D7F" w:rsidRPr="00EC4D7F">
            <w:t xml:space="preserve"> </w:t>
          </w:r>
        </w:p>
        <w:p w14:paraId="22A02311" w14:textId="6EC78444" w:rsidR="00EC4D7F" w:rsidRDefault="00467B41" w:rsidP="00EC4D7F">
          <w:r>
            <w:t xml:space="preserve">A PEST input dataset is comprised of a PEST control file, </w:t>
          </w:r>
          <w:r w:rsidR="00A5187D">
            <w:t xml:space="preserve">one or a number of </w:t>
          </w:r>
          <w:r>
            <w:t xml:space="preserve">instruction files and </w:t>
          </w:r>
          <w:r w:rsidR="00A5187D">
            <w:t xml:space="preserve">one or a number of </w:t>
          </w:r>
          <w:r>
            <w:t xml:space="preserve">template files. OLPROC assists with the construction of instruction files and </w:t>
          </w:r>
          <w:r w:rsidR="00A5187D">
            <w:t xml:space="preserve">those </w:t>
          </w:r>
          <w:r>
            <w:t xml:space="preserve">parts of a PEST control file which pertain to observation data. When preparing a PEST control file, all observations need to be listed, along with complimentary information such as </w:t>
          </w:r>
          <w:r w:rsidR="001265A0">
            <w:t>each</w:t>
          </w:r>
          <w:r>
            <w:t xml:space="preserve"> observation</w:t>
          </w:r>
          <w:r w:rsidR="00A5187D">
            <w:t>’</w:t>
          </w:r>
          <w:r w:rsidR="001265A0">
            <w:t>s</w:t>
          </w:r>
          <w:r>
            <w:t xml:space="preserve"> unique name, </w:t>
          </w:r>
          <w:r w:rsidR="001265A0">
            <w:t xml:space="preserve">value, </w:t>
          </w:r>
          <w:r>
            <w:t xml:space="preserve">weight, </w:t>
          </w:r>
          <w:r w:rsidR="001265A0">
            <w:t>and group</w:t>
          </w:r>
          <w:r>
            <w:t xml:space="preserve">. This needs to be done for </w:t>
          </w:r>
          <w:r w:rsidR="00D037CD">
            <w:t>each</w:t>
          </w:r>
          <w:r>
            <w:t xml:space="preserve"> absolute and time-difference</w:t>
          </w:r>
          <w:r w:rsidR="00A5187D">
            <w:t>d</w:t>
          </w:r>
          <w:r>
            <w:t xml:space="preserve"> </w:t>
          </w:r>
          <w:r w:rsidR="001265A0">
            <w:t xml:space="preserve">value </w:t>
          </w:r>
          <w:r>
            <w:t>for each measurement time series</w:t>
          </w:r>
          <w:r w:rsidR="00D037CD">
            <w:t xml:space="preserve"> that comprises the history-matching dataset</w:t>
          </w:r>
          <w:r>
            <w:t xml:space="preserve">. Then, the </w:t>
          </w:r>
          <w:r>
            <w:lastRenderedPageBreak/>
            <w:t>corresponding instruction files (these are the files that “instruct” PEST on how to read model output files and extract observation values after each model run) need to be prepared. A</w:t>
          </w:r>
          <w:r w:rsidR="001265A0">
            <w:t>n</w:t>
          </w:r>
          <w:r>
            <w:t xml:space="preserve"> instruction file needs to be prepared for each relevant model output file. As you can imagine, the effort to accomplish all this can quickly add up.</w:t>
          </w:r>
          <w:r w:rsidR="001265A0">
            <w:t xml:space="preserve"> Thankfully OLPROC can do most of </w:t>
          </w:r>
          <w:r w:rsidR="00FC5E74">
            <w:t xml:space="preserve">it </w:t>
          </w:r>
          <w:r w:rsidR="001265A0">
            <w:t>for us.</w:t>
          </w:r>
        </w:p>
        <w:p w14:paraId="42F013BB" w14:textId="27EBED17" w:rsidR="004D4742" w:rsidRPr="00DE1F59" w:rsidRDefault="001265A0" w:rsidP="004D4742">
          <w:r>
            <w:t xml:space="preserve">As has been mentioned previously, </w:t>
          </w:r>
          <w:r w:rsidR="00DE1F59">
            <w:t>t</w:t>
          </w:r>
          <w:r>
            <w:t>he PEST dataset that OLPROC constructs assumes that PEST will be running a model that includes OLPROC as a postprocessor.</w:t>
          </w:r>
          <w:r w:rsidRPr="001265A0">
            <w:t xml:space="preserve"> </w:t>
          </w:r>
          <w:r>
            <w:t>Therefore, to use OLPROC as a PEST input dataset constructor, OLPROC must first be set</w:t>
          </w:r>
          <w:r w:rsidR="00B87015">
            <w:t xml:space="preserve"> </w:t>
          </w:r>
          <w:r>
            <w:t>up as a model postprocessor.</w:t>
          </w:r>
          <w:r w:rsidR="00D037CD">
            <w:t xml:space="preserve"> As has also been mentioned, this requires that OLPROC be provided with </w:t>
          </w:r>
          <w:r w:rsidR="004D4742">
            <w:t>the model output files and corresponding field measurement datasets in specific formats (</w:t>
          </w:r>
          <w:r w:rsidR="00D037CD">
            <w:t>which</w:t>
          </w:r>
          <w:r w:rsidR="004D4742">
            <w:t xml:space="preserve"> will be described further along </w:t>
          </w:r>
          <w:r w:rsidR="004D4742" w:rsidRPr="00DE1F59">
            <w:t>in the tutorial). Thus, when preparing a PEST input dataset, the model has to have been run beforehand in the same manner in which it will be run during the PEST controlled process.</w:t>
          </w:r>
        </w:p>
        <w:p w14:paraId="06C6DF58" w14:textId="08F4A808" w:rsidR="00DA25CD" w:rsidRDefault="00DE1F59" w:rsidP="00DA25CD">
          <w:r w:rsidRPr="00DE1F59">
            <w:t xml:space="preserve">When run in </w:t>
          </w:r>
          <w:r>
            <w:t>construction</w:t>
          </w:r>
          <w:r w:rsidRPr="00DE1F59">
            <w:t xml:space="preserve"> mode, OLPROC does several things</w:t>
          </w:r>
          <w:r>
            <w:t>:</w:t>
          </w:r>
        </w:p>
        <w:p w14:paraId="71454FCE" w14:textId="585BF1B7" w:rsidR="00DA25CD" w:rsidRDefault="00DE1F59" w:rsidP="00A245CE">
          <w:pPr>
            <w:pStyle w:val="ListParagraph"/>
            <w:numPr>
              <w:ilvl w:val="0"/>
              <w:numId w:val="7"/>
            </w:numPr>
          </w:pPr>
          <w:r>
            <w:t xml:space="preserve">It </w:t>
          </w:r>
          <w:r w:rsidRPr="00DA25CD">
            <w:t xml:space="preserve">creates </w:t>
          </w:r>
          <w:r w:rsidR="0073268D">
            <w:t xml:space="preserve">a </w:t>
          </w:r>
          <w:r w:rsidR="003E1F75">
            <w:t>measurement</w:t>
          </w:r>
          <w:r w:rsidRPr="00DA25CD">
            <w:t xml:space="preserve"> dataset</w:t>
          </w:r>
          <w:r w:rsidR="00DA25CD">
            <w:t xml:space="preserve"> from field measurements that coincide with the model simulation period </w:t>
          </w:r>
          <w:r w:rsidR="003E1F75">
            <w:t>and/or a user-defined history-matching period.</w:t>
          </w:r>
        </w:p>
        <w:p w14:paraId="0B131EFE" w14:textId="26CA076C" w:rsidR="00DE1F59" w:rsidRPr="00DA25CD" w:rsidRDefault="003E1F75" w:rsidP="00A245CE">
          <w:pPr>
            <w:pStyle w:val="ListParagraph"/>
            <w:numPr>
              <w:ilvl w:val="0"/>
              <w:numId w:val="7"/>
            </w:numPr>
          </w:pPr>
          <w:r>
            <w:t>It creates</w:t>
          </w:r>
          <w:r w:rsidR="00B87015">
            <w:t xml:space="preserve"> the model-generated counterpart to the “</w:t>
          </w:r>
          <w:r>
            <w:t>calibration dataset</w:t>
          </w:r>
          <w:r w:rsidR="00227C3F">
            <w:t xml:space="preserve"> </w:t>
          </w:r>
          <w:r w:rsidR="00B87015">
            <w:t xml:space="preserve">to match </w:t>
          </w:r>
          <w:r w:rsidR="002741EA">
            <w:t xml:space="preserve">the </w:t>
          </w:r>
          <w:r w:rsidR="0073268D">
            <w:t xml:space="preserve">field measurement dataset. In this </w:t>
          </w:r>
          <w:r w:rsidR="00B87015">
            <w:t xml:space="preserve">“model-calculated </w:t>
          </w:r>
          <w:r w:rsidR="0073268D">
            <w:t>calibration dataset</w:t>
          </w:r>
          <w:r w:rsidR="00B87015">
            <w:t>”</w:t>
          </w:r>
          <w:r w:rsidR="0073268D">
            <w:t>,</w:t>
          </w:r>
          <w:r w:rsidR="00A939AD" w:rsidRPr="00DA25CD">
            <w:t xml:space="preserve"> model outputs are </w:t>
          </w:r>
          <w:r w:rsidRPr="00DA25CD">
            <w:t xml:space="preserve">time-interpolated </w:t>
          </w:r>
          <w:r w:rsidR="00A939AD" w:rsidRPr="00DA25CD">
            <w:t>to</w:t>
          </w:r>
          <w:r w:rsidR="00B87015">
            <w:t xml:space="preserve"> the times of</w:t>
          </w:r>
          <w:r w:rsidR="00A939AD" w:rsidRPr="00DA25CD">
            <w:t xml:space="preserve"> field measurements</w:t>
          </w:r>
          <w:r w:rsidR="00B87015">
            <w:t>;</w:t>
          </w:r>
          <w:r w:rsidR="00227C3F">
            <w:t xml:space="preserve"> </w:t>
          </w:r>
          <w:r w:rsidR="00B87015">
            <w:t>the model-calculated dataset</w:t>
          </w:r>
          <w:r w:rsidR="0073268D">
            <w:t xml:space="preserve"> can </w:t>
          </w:r>
          <w:r w:rsidR="00DE1F59" w:rsidRPr="00DA25CD">
            <w:t>include absolute, time-difference and secondary model outcom</w:t>
          </w:r>
          <w:r>
            <w:t>es</w:t>
          </w:r>
          <w:r w:rsidR="00DE1F59" w:rsidRPr="00DA25CD">
            <w:t xml:space="preserve">. </w:t>
          </w:r>
        </w:p>
        <w:p w14:paraId="676A00E9" w14:textId="2F8B86E3" w:rsidR="00DE1F59" w:rsidRPr="00DA25CD" w:rsidRDefault="00B87015" w:rsidP="00A245CE">
          <w:pPr>
            <w:pStyle w:val="ListParagraph"/>
            <w:numPr>
              <w:ilvl w:val="0"/>
              <w:numId w:val="7"/>
            </w:numPr>
          </w:pPr>
          <w:r>
            <w:t>OLPROC</w:t>
          </w:r>
          <w:r w:rsidRPr="00DA25CD">
            <w:t xml:space="preserve"> </w:t>
          </w:r>
          <w:r w:rsidR="00A939AD" w:rsidRPr="00DA25CD">
            <w:t xml:space="preserve">also writes a partial PEST control file containing the </w:t>
          </w:r>
          <w:r w:rsidR="00A939AD" w:rsidRPr="00DA25CD">
            <w:rPr>
              <w:i/>
              <w:iCs/>
            </w:rPr>
            <w:t>observation groups</w:t>
          </w:r>
          <w:r w:rsidR="00A939AD" w:rsidRPr="00DA25CD">
            <w:t xml:space="preserve">, </w:t>
          </w:r>
          <w:r w:rsidR="00A939AD" w:rsidRPr="00DA25CD">
            <w:rPr>
              <w:i/>
              <w:iCs/>
            </w:rPr>
            <w:t>observation data</w:t>
          </w:r>
          <w:r w:rsidR="00A939AD" w:rsidRPr="00DA25CD">
            <w:t xml:space="preserve"> and </w:t>
          </w:r>
          <w:r w:rsidR="00A939AD" w:rsidRPr="00DA25CD">
            <w:rPr>
              <w:i/>
              <w:iCs/>
            </w:rPr>
            <w:t>model input/output</w:t>
          </w:r>
          <w:r w:rsidR="00A939AD" w:rsidRPr="00DA25CD">
            <w:t xml:space="preserve"> sections of a complete PEST control file. </w:t>
          </w:r>
        </w:p>
        <w:p w14:paraId="09D911D0" w14:textId="732FB5C4" w:rsidR="00DA25CD" w:rsidRPr="00DA25CD" w:rsidRDefault="00B87015" w:rsidP="00A245CE">
          <w:pPr>
            <w:pStyle w:val="ListParagraph"/>
            <w:numPr>
              <w:ilvl w:val="0"/>
              <w:numId w:val="7"/>
            </w:numPr>
          </w:pPr>
          <w:r>
            <w:t xml:space="preserve">The values of all field measurements </w:t>
          </w:r>
          <w:r w:rsidR="00227C3F">
            <w:t>and the user-assigned weights</w:t>
          </w:r>
          <w:r w:rsidR="00426821">
            <w:t xml:space="preserve"> </w:t>
          </w:r>
          <w:r>
            <w:t xml:space="preserve">are </w:t>
          </w:r>
          <w:r w:rsidR="00DA25CD" w:rsidRPr="00DA25CD">
            <w:t>referenced</w:t>
          </w:r>
          <w:r w:rsidR="00DE1F59" w:rsidRPr="00DA25CD">
            <w:t xml:space="preserve"> in the </w:t>
          </w:r>
          <w:r w:rsidR="00DA25CD" w:rsidRPr="00DA25CD">
            <w:rPr>
              <w:i/>
              <w:iCs/>
            </w:rPr>
            <w:t>observation groups</w:t>
          </w:r>
          <w:r w:rsidR="00DA25CD" w:rsidRPr="00DA25CD">
            <w:t xml:space="preserve"> and </w:t>
          </w:r>
          <w:r w:rsidR="00DA25CD" w:rsidRPr="00DA25CD">
            <w:rPr>
              <w:i/>
              <w:iCs/>
            </w:rPr>
            <w:t xml:space="preserve">observation data </w:t>
          </w:r>
          <w:r w:rsidR="00DA25CD" w:rsidRPr="00DA25CD">
            <w:t>sections of the partial PEST control file.</w:t>
          </w:r>
        </w:p>
        <w:p w14:paraId="0287C2D8" w14:textId="4AC62DA6" w:rsidR="00A939AD" w:rsidRPr="00DA25CD" w:rsidRDefault="00A939AD" w:rsidP="00A245CE">
          <w:pPr>
            <w:pStyle w:val="ListParagraph"/>
            <w:numPr>
              <w:ilvl w:val="0"/>
              <w:numId w:val="7"/>
            </w:numPr>
          </w:pPr>
          <w:r w:rsidRPr="00DA25CD">
            <w:t xml:space="preserve">OLPROC also writes instruction files </w:t>
          </w:r>
          <w:r w:rsidR="00B87015">
            <w:t xml:space="preserve">that read files. written by </w:t>
          </w:r>
          <w:r w:rsidR="00DE1F59" w:rsidRPr="00DA25CD">
            <w:t>OLPROC</w:t>
          </w:r>
          <w:r w:rsidRPr="00DA25CD">
            <w:t xml:space="preserve"> </w:t>
          </w:r>
          <w:r w:rsidR="00DE1F59" w:rsidRPr="00DA25CD">
            <w:t>when it is run as</w:t>
          </w:r>
          <w:r w:rsidRPr="00DA25CD">
            <w:t xml:space="preserve"> a model postprocessor. </w:t>
          </w:r>
        </w:p>
        <w:p w14:paraId="5BCBEB2C" w14:textId="75DBE5DE" w:rsidR="00DA25CD" w:rsidRDefault="00DA25CD" w:rsidP="00A245CE">
          <w:pPr>
            <w:pStyle w:val="ListParagraph"/>
            <w:numPr>
              <w:ilvl w:val="0"/>
              <w:numId w:val="7"/>
            </w:numPr>
          </w:pPr>
          <w:r w:rsidRPr="00DA25CD">
            <w:t xml:space="preserve">All of the instruction files and corresponding OLPROC output files are referenced in the </w:t>
          </w:r>
          <w:r w:rsidRPr="00DA25CD">
            <w:rPr>
              <w:i/>
              <w:iCs/>
            </w:rPr>
            <w:t>model input/output</w:t>
          </w:r>
          <w:r w:rsidRPr="00DA25CD">
            <w:t xml:space="preserve"> section of the partial PEST control file.</w:t>
          </w:r>
        </w:p>
        <w:p w14:paraId="63FBB296" w14:textId="7AED0D9A" w:rsidR="00DA25CD" w:rsidRDefault="00DA25CD" w:rsidP="00A939AD">
          <w:pPr>
            <w:rPr>
              <w:lang w:val="en-GB"/>
            </w:rPr>
          </w:pPr>
          <w:r w:rsidRPr="003E1F75">
            <w:t>The partial PEST control file that OLPROC constructs</w:t>
          </w:r>
          <w:r w:rsidR="00B87015">
            <w:t xml:space="preserve"> is neither complete, nor devoid of the need for further manual editing</w:t>
          </w:r>
          <w:r w:rsidRPr="003E1F75">
            <w:t xml:space="preserve">. </w:t>
          </w:r>
          <w:r w:rsidR="00B87015">
            <w:t>You</w:t>
          </w:r>
          <w:r w:rsidR="003E1F75" w:rsidRPr="003E1F75">
            <w:t xml:space="preserve"> will need to update the remaining sections of the PEST control </w:t>
          </w:r>
          <w:r w:rsidR="00426821" w:rsidRPr="003E1F75">
            <w:t>file</w:t>
          </w:r>
          <w:r w:rsidR="00426821">
            <w:t xml:space="preserve"> or</w:t>
          </w:r>
          <w:r w:rsidR="003E1F75" w:rsidRPr="003E1F75">
            <w:t xml:space="preserve"> blend</w:t>
          </w:r>
          <w:r w:rsidRPr="003E1F75">
            <w:t xml:space="preserve"> </w:t>
          </w:r>
          <w:r w:rsidR="003E1F75" w:rsidRPr="003E1F75">
            <w:rPr>
              <w:lang w:val="en-GB"/>
            </w:rPr>
            <w:t xml:space="preserve">the contents of an OLPROC-produced partial PEST control file with those of an existing PEST control file. However, that is about as </w:t>
          </w:r>
          <w:r w:rsidR="003E1F75">
            <w:rPr>
              <w:lang w:val="en-GB"/>
            </w:rPr>
            <w:t>difficult</w:t>
          </w:r>
          <w:r w:rsidR="003E1F75" w:rsidRPr="003E1F75">
            <w:rPr>
              <w:lang w:val="en-GB"/>
            </w:rPr>
            <w:t xml:space="preserve"> as the process gets</w:t>
          </w:r>
          <w:r w:rsidR="003E1F75">
            <w:rPr>
              <w:lang w:val="en-GB"/>
            </w:rPr>
            <w:t>.</w:t>
          </w:r>
        </w:p>
        <w:p w14:paraId="7036D59B" w14:textId="77777777" w:rsidR="00A939AD" w:rsidRPr="00A939AD" w:rsidRDefault="00A939AD" w:rsidP="00A939AD"/>
        <w:p w14:paraId="1D8A5D56" w14:textId="77777777" w:rsidR="00AB19A3" w:rsidRDefault="00AB19A3" w:rsidP="00323CE7"/>
        <w:p w14:paraId="6051A3D7" w14:textId="58156FE6" w:rsidR="00AB19A3" w:rsidRDefault="00AB19A3" w:rsidP="00323CE7">
          <w:pPr>
            <w:sectPr w:rsidR="00AB19A3" w:rsidSect="0062617D">
              <w:footerReference w:type="even" r:id="rId24"/>
              <w:footerReference w:type="default" r:id="rId25"/>
              <w:pgSz w:w="11906" w:h="16838"/>
              <w:pgMar w:top="1440" w:right="1080" w:bottom="1440" w:left="1080" w:header="708" w:footer="708" w:gutter="0"/>
              <w:cols w:space="708"/>
              <w:titlePg/>
              <w:docGrid w:linePitch="360"/>
            </w:sectPr>
          </w:pPr>
        </w:p>
        <w:p w14:paraId="7D484905" w14:textId="06D9AF1E" w:rsidR="0057098F" w:rsidRDefault="00970431" w:rsidP="00323CE7">
          <w:pPr>
            <w:pStyle w:val="Heading1"/>
          </w:pPr>
          <w:bookmarkStart w:id="13" w:name="_Toc64967043"/>
          <w:r>
            <w:lastRenderedPageBreak/>
            <w:t>Background</w:t>
          </w:r>
          <w:bookmarkEnd w:id="13"/>
          <w:r>
            <w:t xml:space="preserve"> </w:t>
          </w:r>
        </w:p>
        <w:p w14:paraId="26409A20" w14:textId="4D3AFB47" w:rsidR="000B73D8" w:rsidRDefault="00C66BDE" w:rsidP="00323CE7">
          <w:r>
            <w:t>This</w:t>
          </w:r>
          <w:r w:rsidR="00EA0A34">
            <w:t xml:space="preserve"> tutorial demonstrates</w:t>
          </w:r>
          <w:r>
            <w:t xml:space="preserve"> </w:t>
          </w:r>
          <w:r w:rsidR="00C73F57">
            <w:t>a simple</w:t>
          </w:r>
          <w:r>
            <w:t xml:space="preserve"> </w:t>
          </w:r>
          <w:r w:rsidR="00EA0A34">
            <w:t>OLPROC</w:t>
          </w:r>
          <w:r w:rsidR="00C73F57">
            <w:t xml:space="preserve"> setup.</w:t>
          </w:r>
          <w:r>
            <w:t xml:space="preserve"> </w:t>
          </w:r>
          <w:r w:rsidR="00BD6799">
            <w:t xml:space="preserve">This would commonly </w:t>
          </w:r>
          <w:r>
            <w:t xml:space="preserve">comprise </w:t>
          </w:r>
          <w:r w:rsidR="00BD6799">
            <w:t>part of a PEST workflow in which OLPROC</w:t>
          </w:r>
          <w:r w:rsidR="00EA0A34">
            <w:t xml:space="preserve"> </w:t>
          </w:r>
          <w:r w:rsidR="00242AC4">
            <w:t xml:space="preserve">is </w:t>
          </w:r>
          <w:r w:rsidR="00BD6799">
            <w:t xml:space="preserve">used to (1) build a PEST control file and </w:t>
          </w:r>
          <w:r w:rsidR="00EA0A34">
            <w:t xml:space="preserve">then </w:t>
          </w:r>
          <w:r w:rsidR="00BD6799">
            <w:t xml:space="preserve">(2) post-process model outputs </w:t>
          </w:r>
          <w:r w:rsidR="00DA18F9">
            <w:t>for</w:t>
          </w:r>
          <w:r w:rsidR="00BD6799">
            <w:t xml:space="preserve"> PEST</w:t>
          </w:r>
          <w:r w:rsidR="00C73F57">
            <w:t xml:space="preserve"> during </w:t>
          </w:r>
          <w:r w:rsidR="0073268D">
            <w:t xml:space="preserve">model </w:t>
          </w:r>
          <w:r w:rsidR="00C73F57">
            <w:t>calibration</w:t>
          </w:r>
          <w:r w:rsidR="00BD6799">
            <w:t>. Although the workflow demonstrated here</w:t>
          </w:r>
          <w:r>
            <w:t>in</w:t>
          </w:r>
          <w:r w:rsidR="00BD6799">
            <w:t xml:space="preserve"> is specific to MODFLOW 6, the concepts can be easily </w:t>
          </w:r>
          <w:r>
            <w:t xml:space="preserve">extended </w:t>
          </w:r>
          <w:r w:rsidR="00BD6799">
            <w:t xml:space="preserve">to other models and/or file structures. </w:t>
          </w:r>
        </w:p>
        <w:p w14:paraId="37A6CE18" w14:textId="775896D3" w:rsidR="00BD6799" w:rsidRDefault="000B73D8" w:rsidP="00323CE7">
          <w:r>
            <w:t>Although not strictly required to complete the tutorial, i</w:t>
          </w:r>
          <w:r w:rsidR="00BD6799">
            <w:t xml:space="preserve">t is assumed that </w:t>
          </w:r>
          <w:r w:rsidR="00C66BDE">
            <w:t>you are</w:t>
          </w:r>
          <w:r w:rsidR="00BD6799">
            <w:t xml:space="preserve"> familiar with </w:t>
          </w:r>
          <w:r>
            <w:t xml:space="preserve">PEST and </w:t>
          </w:r>
          <w:r w:rsidR="00BD6799">
            <w:t>MODFLOW 6 file structures</w:t>
          </w:r>
          <w:r>
            <w:t xml:space="preserve">. </w:t>
          </w:r>
        </w:p>
        <w:p w14:paraId="667E9844" w14:textId="77777777" w:rsidR="00BD6799" w:rsidRDefault="00BD6799" w:rsidP="00323CE7">
          <w:pPr>
            <w:pStyle w:val="Heading2"/>
          </w:pPr>
          <w:bookmarkStart w:id="14" w:name="_Toc57184297"/>
          <w:bookmarkStart w:id="15" w:name="_Toc64967044"/>
          <w:r>
            <w:t>The Groundwater Model</w:t>
          </w:r>
          <w:bookmarkEnd w:id="14"/>
          <w:bookmarkEnd w:id="15"/>
        </w:p>
        <w:p w14:paraId="78F1F7F0" w14:textId="7B1CAAEA" w:rsidR="00F2525C" w:rsidRDefault="00F2525C" w:rsidP="00F2525C">
          <w:r>
            <w:t>The model is entirely synthetic (</w:t>
          </w:r>
          <w:r>
            <w:fldChar w:fldCharType="begin"/>
          </w:r>
          <w:r>
            <w:instrText xml:space="preserve"> REF _Ref63850059 \h </w:instrText>
          </w:r>
          <w:r>
            <w:fldChar w:fldCharType="separate"/>
          </w:r>
          <w:r w:rsidR="00FB1FB0">
            <w:t xml:space="preserve">Figure </w:t>
          </w:r>
          <w:r w:rsidR="00FB1FB0">
            <w:rPr>
              <w:noProof/>
            </w:rPr>
            <w:t>4</w:t>
          </w:r>
          <w:r>
            <w:fldChar w:fldCharType="end"/>
          </w:r>
          <w:r>
            <w:t>). The synthetic system that it simulates is multi-layered. It is comprised of a shallow unconfined aquifer, an aquitard, and an underlying confined aquifer. Several streams traverse the area, flowing from west to east. This is not really relevant to this tutorial. It simply adds some colour.</w:t>
          </w:r>
        </w:p>
        <w:p w14:paraId="17830CAC" w14:textId="2046B6E6" w:rsidR="00242AC4" w:rsidRDefault="00242AC4" w:rsidP="00323CE7">
          <w:r>
            <w:t>Relevant model files are provided in the tutorial folder. These include MODFLOW 6 generated output files (</w:t>
          </w:r>
          <w:r w:rsidR="000B73D8">
            <w:rPr>
              <w:i/>
              <w:iCs/>
            </w:rPr>
            <w:t>heads_obs.csv</w:t>
          </w:r>
          <w:r>
            <w:t>), as well as files containing field measurement data (</w:t>
          </w:r>
          <w:r w:rsidR="000B73D8">
            <w:rPr>
              <w:i/>
              <w:iCs/>
            </w:rPr>
            <w:t>obs-heads1.ssf, obs-heads3.ssf</w:t>
          </w:r>
          <w:r w:rsidR="000B73D8">
            <w:t xml:space="preserve"> and </w:t>
          </w:r>
          <w:r w:rsidR="000B73D8">
            <w:rPr>
              <w:i/>
              <w:iCs/>
            </w:rPr>
            <w:t>obs-deadiff.ssf</w:t>
          </w:r>
          <w:r>
            <w:t xml:space="preserve">). The latter are stored in </w:t>
          </w:r>
          <w:r w:rsidR="00C66BDE">
            <w:fldChar w:fldCharType="begin"/>
          </w:r>
          <w:r w:rsidR="00C66BDE">
            <w:instrText xml:space="preserve"> REF _Ref64279144 \h </w:instrText>
          </w:r>
          <w:r w:rsidR="00C66BDE">
            <w:fldChar w:fldCharType="separate"/>
          </w:r>
          <w:r w:rsidR="00FB1FB0">
            <w:t>Site Sample Files</w:t>
          </w:r>
          <w:r w:rsidR="00C66BDE">
            <w:fldChar w:fldCharType="end"/>
          </w:r>
          <w:r w:rsidR="009965F6">
            <w:t xml:space="preserve"> </w:t>
          </w:r>
          <w:r>
            <w:t>(SSF</w:t>
          </w:r>
          <w:r w:rsidR="000B73D8">
            <w:t xml:space="preserve"> files</w:t>
          </w:r>
          <w:r>
            <w:t>)</w:t>
          </w:r>
          <w:r w:rsidR="009965F6">
            <w:t>. This file structure is</w:t>
          </w:r>
          <w:r>
            <w:t xml:space="preserve"> </w:t>
          </w:r>
          <w:r w:rsidR="009965F6">
            <w:t xml:space="preserve">discussed in Chapter </w:t>
          </w:r>
          <w:r w:rsidR="009965F6">
            <w:fldChar w:fldCharType="begin"/>
          </w:r>
          <w:r w:rsidR="009965F6">
            <w:instrText xml:space="preserve"> REF _Ref64279144 \r \h </w:instrText>
          </w:r>
          <w:r w:rsidR="009965F6">
            <w:fldChar w:fldCharType="separate"/>
          </w:r>
          <w:r w:rsidR="00FB1FB0">
            <w:t>2.4</w:t>
          </w:r>
          <w:r w:rsidR="009965F6">
            <w:fldChar w:fldCharType="end"/>
          </w:r>
          <w:r w:rsidR="009965F6">
            <w:t>.</w:t>
          </w:r>
        </w:p>
        <w:p w14:paraId="5A8F3C6B" w14:textId="5AB5F685" w:rsidR="001E5326" w:rsidRDefault="001E5326" w:rsidP="00323CE7">
          <w:bookmarkStart w:id="16" w:name="_Hlk64029669"/>
          <w:r>
            <w:rPr>
              <w:noProof/>
            </w:rPr>
            <w:drawing>
              <wp:inline distT="0" distB="0" distL="0" distR="0" wp14:anchorId="11BF251C" wp14:editId="6CFF6003">
                <wp:extent cx="5803988" cy="361063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988" cy="3610637"/>
                        </a:xfrm>
                        <a:prstGeom prst="rect">
                          <a:avLst/>
                        </a:prstGeom>
                      </pic:spPr>
                    </pic:pic>
                  </a:graphicData>
                </a:graphic>
              </wp:inline>
            </w:drawing>
          </w:r>
        </w:p>
        <w:p w14:paraId="5B82C554" w14:textId="24626C2B" w:rsidR="005163A3" w:rsidRPr="005163A3" w:rsidRDefault="001E5326" w:rsidP="0073268D">
          <w:pPr>
            <w:pStyle w:val="Caption"/>
          </w:pPr>
          <w:bookmarkStart w:id="17" w:name="_Ref63850059"/>
          <w:r>
            <w:t xml:space="preserve">Figure </w:t>
          </w:r>
          <w:fldSimple w:instr=" SEQ Figure \* ARABIC ">
            <w:r w:rsidR="00FB1FB0">
              <w:rPr>
                <w:noProof/>
              </w:rPr>
              <w:t>4</w:t>
            </w:r>
          </w:fldSimple>
          <w:bookmarkEnd w:id="17"/>
          <w:r>
            <w:t xml:space="preserve"> – Layout of the synthetic case and main features of interest.</w:t>
          </w:r>
          <w:bookmarkEnd w:id="16"/>
        </w:p>
        <w:p w14:paraId="7889DF95" w14:textId="5EFCCDF9" w:rsidR="008D569B" w:rsidRPr="00BD6799" w:rsidRDefault="008D569B" w:rsidP="00A913A8">
          <w:pPr>
            <w:pStyle w:val="Heading2"/>
          </w:pPr>
          <w:bookmarkStart w:id="18" w:name="_Toc64967045"/>
          <w:r>
            <w:t>The Field Measurements</w:t>
          </w:r>
          <w:bookmarkEnd w:id="18"/>
        </w:p>
        <w:p w14:paraId="1DB648D9" w14:textId="01A4C6EB" w:rsidR="00D86B95" w:rsidRPr="00F2525C" w:rsidRDefault="000B73D8" w:rsidP="00323CE7">
          <w:r>
            <w:t>At our synthetic site, h</w:t>
          </w:r>
          <w:r w:rsidR="00D86B95">
            <w:t xml:space="preserve">istorical measurements of </w:t>
          </w:r>
          <w:r>
            <w:t>hydraulic heads</w:t>
          </w:r>
          <w:r w:rsidR="00D86B95">
            <w:t xml:space="preserve"> are only made at some wells and not at all times</w:t>
          </w:r>
          <w:r w:rsidR="009965F6">
            <w:t xml:space="preserve"> (</w:t>
          </w:r>
          <w:r w:rsidR="009965F6">
            <w:fldChar w:fldCharType="begin"/>
          </w:r>
          <w:r w:rsidR="009965F6">
            <w:instrText xml:space="preserve"> REF _Ref64279595 \h </w:instrText>
          </w:r>
          <w:r w:rsidR="009965F6">
            <w:fldChar w:fldCharType="separate"/>
          </w:r>
          <w:r w:rsidR="00FB1FB0">
            <w:t xml:space="preserve">Figure </w:t>
          </w:r>
          <w:r w:rsidR="00FB1FB0">
            <w:rPr>
              <w:noProof/>
            </w:rPr>
            <w:t>5</w:t>
          </w:r>
          <w:r w:rsidR="009965F6">
            <w:fldChar w:fldCharType="end"/>
          </w:r>
          <w:r w:rsidR="009965F6">
            <w:t>)</w:t>
          </w:r>
          <w:r w:rsidR="00D86B95">
            <w:t>. Most monitoring wells are screened in the deep</w:t>
          </w:r>
          <w:r w:rsidR="00B92992">
            <w:t>er</w:t>
          </w:r>
          <w:r w:rsidR="00D86B95">
            <w:t xml:space="preserve"> aquifer. </w:t>
          </w:r>
          <w:r w:rsidR="00B92992">
            <w:t>O</w:t>
          </w:r>
          <w:r w:rsidR="00D86B95">
            <w:t>ne nested piezometer is screened in both aquifers.</w:t>
          </w:r>
          <w:r w:rsidR="00406ECD">
            <w:t xml:space="preserve"> </w:t>
          </w:r>
          <w:r w:rsidR="00F2525C">
            <w:t xml:space="preserve">Time series of measurements the nested piezometer from the upper and lower aquifer are named </w:t>
          </w:r>
          <w:r w:rsidR="00F2525C">
            <w:rPr>
              <w:i/>
              <w:iCs/>
            </w:rPr>
            <w:t xml:space="preserve">H1-4429 </w:t>
          </w:r>
          <w:r w:rsidR="00F2525C">
            <w:t xml:space="preserve">and </w:t>
          </w:r>
          <w:r w:rsidR="00F2525C">
            <w:rPr>
              <w:i/>
              <w:iCs/>
            </w:rPr>
            <w:t>H3-4429,</w:t>
          </w:r>
          <w:r w:rsidR="00F2525C">
            <w:t xml:space="preserve"> respectively.</w:t>
          </w:r>
        </w:p>
        <w:p w14:paraId="45F450FB" w14:textId="77777777" w:rsidR="009965F6" w:rsidRDefault="009965F6" w:rsidP="00323CE7">
          <w:r>
            <w:rPr>
              <w:noProof/>
            </w:rPr>
            <w:lastRenderedPageBreak/>
            <w:drawing>
              <wp:inline distT="0" distB="0" distL="0" distR="0" wp14:anchorId="73D35B29" wp14:editId="0E5D3B25">
                <wp:extent cx="6120000" cy="3237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000" cy="3237723"/>
                        </a:xfrm>
                        <a:prstGeom prst="rect">
                          <a:avLst/>
                        </a:prstGeom>
                      </pic:spPr>
                    </pic:pic>
                  </a:graphicData>
                </a:graphic>
              </wp:inline>
            </w:drawing>
          </w:r>
        </w:p>
        <w:p w14:paraId="386B62AD" w14:textId="05A2B696" w:rsidR="009965F6" w:rsidRDefault="009965F6" w:rsidP="0073268D">
          <w:pPr>
            <w:pStyle w:val="Caption"/>
          </w:pPr>
          <w:bookmarkStart w:id="19" w:name="_Ref64279595"/>
          <w:r>
            <w:t xml:space="preserve">Figure </w:t>
          </w:r>
          <w:fldSimple w:instr=" SEQ Figure \* ARABIC ">
            <w:r w:rsidR="00FB1FB0">
              <w:rPr>
                <w:noProof/>
              </w:rPr>
              <w:t>5</w:t>
            </w:r>
          </w:fldSimple>
          <w:bookmarkEnd w:id="19"/>
          <w:r>
            <w:t xml:space="preserve"> – </w:t>
          </w:r>
          <w:r w:rsidR="00304C07">
            <w:t>Time series</w:t>
          </w:r>
          <w:r>
            <w:t xml:space="preserve"> of measured hydraulic head</w:t>
          </w:r>
          <w:r w:rsidR="00B92992">
            <w:t>s</w:t>
          </w:r>
          <w:r>
            <w:t>.</w:t>
          </w:r>
        </w:p>
        <w:p w14:paraId="7AA329C1" w14:textId="5BBC7FC4" w:rsidR="00507546" w:rsidRDefault="00507546" w:rsidP="00323CE7">
          <w:pPr>
            <w:pStyle w:val="Heading2"/>
          </w:pPr>
          <w:bookmarkStart w:id="20" w:name="_Toc64967046"/>
          <w:r>
            <w:t>The History-Matching Strategy</w:t>
          </w:r>
          <w:bookmarkEnd w:id="20"/>
        </w:p>
        <w:p w14:paraId="0FBBAAAF" w14:textId="338A2D36" w:rsidR="00507546" w:rsidRDefault="00507546" w:rsidP="00323CE7">
          <w:r>
            <w:t xml:space="preserve">History matching, and concomitant parameter adjustment, is to be implemented over a ten-year period (Jan 2000 to Dec 2009). The transient simulation which spans this period is preceded by a </w:t>
          </w:r>
          <w:r w:rsidR="009965F6">
            <w:t xml:space="preserve">single </w:t>
          </w:r>
          <w:r>
            <w:t xml:space="preserve">steady state </w:t>
          </w:r>
          <w:r w:rsidR="00B92992">
            <w:t>stress period</w:t>
          </w:r>
          <w:r>
            <w:t xml:space="preserve">. Model outputs are recorded at monthly intervals. </w:t>
          </w:r>
          <w:r w:rsidR="003A68EA">
            <w:t xml:space="preserve">Model output times </w:t>
          </w:r>
          <w:r w:rsidR="00B92992">
            <w:t xml:space="preserve">do </w:t>
          </w:r>
          <w:r w:rsidR="003A68EA">
            <w:t xml:space="preserve">not necessarily match times at which field measurements </w:t>
          </w:r>
          <w:r w:rsidR="00B92992">
            <w:t>were made</w:t>
          </w:r>
          <w:r w:rsidR="003A68EA">
            <w:t>.</w:t>
          </w:r>
        </w:p>
        <w:p w14:paraId="56F545E2" w14:textId="3D267124" w:rsidR="00D56E31" w:rsidRDefault="00D56E31" w:rsidP="00323CE7">
          <w:r>
            <w:t>PEST</w:t>
          </w:r>
          <w:r w:rsidR="00F2525C">
            <w:t xml:space="preserve"> is tasked with</w:t>
          </w:r>
          <w:r>
            <w:t xml:space="preserve"> minimiz</w:t>
          </w:r>
          <w:r w:rsidR="00F2525C">
            <w:t xml:space="preserve">ing a </w:t>
          </w:r>
          <w:r w:rsidR="00F2525C" w:rsidRPr="004433B5">
            <w:t>measurement objective function</w:t>
          </w:r>
          <w:r w:rsidR="00F2525C">
            <w:t xml:space="preserve"> </w:t>
          </w:r>
          <w:r>
            <w:t>comprised of three components:</w:t>
          </w:r>
        </w:p>
        <w:p w14:paraId="21277325" w14:textId="3B12662C" w:rsidR="00D56E31" w:rsidRDefault="00D56E31" w:rsidP="00A245CE">
          <w:pPr>
            <w:pStyle w:val="ListParagraph"/>
            <w:numPr>
              <w:ilvl w:val="0"/>
              <w:numId w:val="6"/>
            </w:numPr>
          </w:pPr>
          <w:r>
            <w:t>Absolute values of m</w:t>
          </w:r>
          <w:r w:rsidR="004433B5">
            <w:t>odel-calculated heads at observation wells</w:t>
          </w:r>
          <w:r w:rsidR="0073268D">
            <w:t xml:space="preserve">, </w:t>
          </w:r>
          <w:r w:rsidR="004433B5">
            <w:t xml:space="preserve">matched </w:t>
          </w:r>
          <w:r w:rsidR="00B92992">
            <w:t>with</w:t>
          </w:r>
          <w:r w:rsidR="0073268D">
            <w:t xml:space="preserve"> their</w:t>
          </w:r>
          <w:r w:rsidR="004433B5">
            <w:t xml:space="preserve"> corresponding field</w:t>
          </w:r>
          <w:r w:rsidR="00B92992">
            <w:t>-measured heads</w:t>
          </w:r>
          <w:r w:rsidR="002B0770">
            <w:t xml:space="preserve">. </w:t>
          </w:r>
        </w:p>
        <w:p w14:paraId="22CBB5F9" w14:textId="4BE67389" w:rsidR="00D56E31" w:rsidRDefault="00D56E31" w:rsidP="00A245CE">
          <w:pPr>
            <w:pStyle w:val="ListParagraph"/>
            <w:numPr>
              <w:ilvl w:val="0"/>
              <w:numId w:val="6"/>
            </w:numPr>
          </w:pPr>
          <w:r>
            <w:t>Absolute d</w:t>
          </w:r>
          <w:r w:rsidR="00985A20">
            <w:t>ifferences</w:t>
          </w:r>
          <w:r w:rsidR="00B92992">
            <w:t xml:space="preserve"> in head</w:t>
          </w:r>
          <w:r w:rsidR="00985A20">
            <w:t xml:space="preserve"> between the shallow and deep aquifer</w:t>
          </w:r>
          <w:r w:rsidR="00B92992">
            <w:t>s</w:t>
          </w:r>
          <w:r w:rsidR="00985A20">
            <w:t xml:space="preserve"> </w:t>
          </w:r>
          <w:r w:rsidR="001E5326">
            <w:t>calculated as secondary model outputs and compared to their measured counterparts</w:t>
          </w:r>
          <w:r w:rsidR="00406ECD">
            <w:t xml:space="preserve"> at the </w:t>
          </w:r>
          <w:r w:rsidR="00B92992">
            <w:t xml:space="preserve">single </w:t>
          </w:r>
          <w:r w:rsidR="00406ECD">
            <w:t>nested piezometer</w:t>
          </w:r>
          <w:r w:rsidR="001E5326">
            <w:t>.</w:t>
          </w:r>
        </w:p>
        <w:p w14:paraId="69216CE7" w14:textId="48A2138B" w:rsidR="00D56E31" w:rsidRDefault="00D56E31" w:rsidP="00A245CE">
          <w:pPr>
            <w:pStyle w:val="ListParagraph"/>
            <w:numPr>
              <w:ilvl w:val="0"/>
              <w:numId w:val="6"/>
            </w:numPr>
          </w:pPr>
          <w:r>
            <w:t xml:space="preserve">Temporal differences for each of the </w:t>
          </w:r>
          <w:r w:rsidR="0073268D">
            <w:t>time series</w:t>
          </w:r>
          <w:r>
            <w:t xml:space="preserve"> described above. These are the difference between “the value measured at any particular time” and “the first value measured at that site”. </w:t>
          </w:r>
        </w:p>
        <w:p w14:paraId="7A70595C" w14:textId="1FEB815B" w:rsidR="00406ECD" w:rsidRDefault="00406ECD" w:rsidP="00323CE7">
          <w:r>
            <w:t xml:space="preserve">As you can imagine, </w:t>
          </w:r>
          <w:r w:rsidR="005F0FC8">
            <w:t xml:space="preserve">manually </w:t>
          </w:r>
          <w:r>
            <w:t xml:space="preserve">building a PEST </w:t>
          </w:r>
          <w:r w:rsidR="00135250">
            <w:t xml:space="preserve">input dataset (e.g., </w:t>
          </w:r>
          <w:r>
            <w:t>control file and corresponding instruction files</w:t>
          </w:r>
          <w:r w:rsidR="00135250">
            <w:t>)</w:t>
          </w:r>
          <w:r>
            <w:t xml:space="preserve"> for all these observations </w:t>
          </w:r>
          <w:r w:rsidR="005F0FC8">
            <w:t xml:space="preserve">would require quite some effort. Fortunately, OLPROC can do most of the heavy lifting for us. All </w:t>
          </w:r>
          <w:r w:rsidR="00B92992">
            <w:t xml:space="preserve">that </w:t>
          </w:r>
          <w:r w:rsidR="002971E4">
            <w:t>O</w:t>
          </w:r>
          <w:r w:rsidR="00B92992">
            <w:t>LPROC needs are</w:t>
          </w:r>
          <w:r w:rsidR="005F0FC8">
            <w:t xml:space="preserve"> some adequately </w:t>
          </w:r>
          <w:r w:rsidR="002971E4">
            <w:t xml:space="preserve">formatted </w:t>
          </w:r>
          <w:r w:rsidR="005F0FC8">
            <w:t>measurement data</w:t>
          </w:r>
          <w:r w:rsidR="0073268D">
            <w:t xml:space="preserve"> files</w:t>
          </w:r>
          <w:r w:rsidR="00B92992">
            <w:t xml:space="preserve">, </w:t>
          </w:r>
          <w:r w:rsidR="005F0FC8">
            <w:t>and</w:t>
          </w:r>
          <w:r w:rsidR="00B92992">
            <w:t xml:space="preserve"> some representative</w:t>
          </w:r>
          <w:r w:rsidR="005F0FC8">
            <w:t xml:space="preserve"> model output files.</w:t>
          </w:r>
        </w:p>
        <w:p w14:paraId="7AA8AD4F" w14:textId="37CD261F" w:rsidR="00EA0A34" w:rsidRDefault="006671DF" w:rsidP="00323CE7">
          <w:pPr>
            <w:pStyle w:val="Heading2"/>
          </w:pPr>
          <w:bookmarkStart w:id="21" w:name="_Ref64279144"/>
          <w:bookmarkStart w:id="22" w:name="_Toc64967047"/>
          <w:bookmarkStart w:id="23" w:name="_Toc47008284"/>
          <w:r>
            <w:t>Site Sample Files</w:t>
          </w:r>
          <w:bookmarkEnd w:id="21"/>
          <w:bookmarkEnd w:id="22"/>
        </w:p>
        <w:p w14:paraId="4F26D841" w14:textId="481B7B6A" w:rsidR="00DA257F" w:rsidRDefault="006671DF" w:rsidP="00323CE7">
          <w:r>
            <w:t xml:space="preserve">Site </w:t>
          </w:r>
          <w:r w:rsidR="002971E4">
            <w:t>s</w:t>
          </w:r>
          <w:r>
            <w:t xml:space="preserve">ample </w:t>
          </w:r>
          <w:r w:rsidR="002971E4">
            <w:t>f</w:t>
          </w:r>
          <w:r>
            <w:t>iles (SSF</w:t>
          </w:r>
          <w:r w:rsidR="00DA257F">
            <w:t xml:space="preserve"> file</w:t>
          </w:r>
          <w:r w:rsidR="000B73D8">
            <w:t>s</w:t>
          </w:r>
          <w:r>
            <w:t>)</w:t>
          </w:r>
          <w:r w:rsidR="002971E4">
            <w:t xml:space="preserve"> are also referred to in “bore sample files”. They</w:t>
          </w:r>
          <w:r>
            <w:t xml:space="preserve"> record data gathered at </w:t>
          </w:r>
          <w:r w:rsidR="002971E4">
            <w:t xml:space="preserve">various </w:t>
          </w:r>
          <w:r>
            <w:t xml:space="preserve">sample times at a number of locations. </w:t>
          </w:r>
          <w:r w:rsidR="00DA257F">
            <w:t>A</w:t>
          </w:r>
          <w:r w:rsidR="000B73D8">
            <w:t>n</w:t>
          </w:r>
          <w:r w:rsidR="00DA257F">
            <w:t xml:space="preserve"> SSF file co</w:t>
          </w:r>
          <w:r w:rsidR="00DA257F" w:rsidRPr="00DA257F">
            <w:t>ntains four columns. The first column contains the names of measurement sites (</w:t>
          </w:r>
          <w:r w:rsidR="00626447" w:rsidRPr="00DA257F">
            <w:t>i.e.,</w:t>
          </w:r>
          <w:r w:rsidR="00DA257F" w:rsidRPr="00DA257F">
            <w:t xml:space="preserve"> targets). The second and third columns contain dates and </w:t>
          </w:r>
          <w:r w:rsidR="00626447" w:rsidRPr="00DA257F">
            <w:t>times,</w:t>
          </w:r>
          <w:r w:rsidR="00DA257F" w:rsidRPr="00DA257F">
            <w:t xml:space="preserve"> respectively. The fourth column contains measurements</w:t>
          </w:r>
          <w:r w:rsidR="00DA257F">
            <w:t xml:space="preserve">. </w:t>
          </w:r>
          <w:r w:rsidR="00FC3711">
            <w:t xml:space="preserve">Dates must be formatted as </w:t>
          </w:r>
          <w:r w:rsidR="00310F4F" w:rsidRPr="00310F4F">
            <w:rPr>
              <w:rFonts w:ascii="Courier New" w:hAnsi="Courier New" w:cs="Courier New"/>
            </w:rPr>
            <w:t>dd/mm/yyyy</w:t>
          </w:r>
          <w:r w:rsidR="00310F4F">
            <w:t xml:space="preserve"> </w:t>
          </w:r>
          <w:r w:rsidR="00FC3711">
            <w:t xml:space="preserve">or </w:t>
          </w:r>
          <w:r w:rsidR="00310F4F" w:rsidRPr="00310F4F">
            <w:rPr>
              <w:rFonts w:ascii="Courier New" w:hAnsi="Courier New" w:cs="Courier New"/>
            </w:rPr>
            <w:t>dd/mm/yyyy</w:t>
          </w:r>
          <w:r w:rsidR="00310F4F">
            <w:t xml:space="preserve">. </w:t>
          </w:r>
          <w:r w:rsidR="00FC3711">
            <w:t>The same format must be used consistently throughout the dataset.</w:t>
          </w:r>
        </w:p>
        <w:p w14:paraId="543C46A8" w14:textId="79D67C8D" w:rsidR="006671DF" w:rsidRDefault="00DA257F" w:rsidP="00323CE7">
          <w:r>
            <w:lastRenderedPageBreak/>
            <w:t xml:space="preserve">The SSF file structure respects the principles of </w:t>
          </w:r>
          <w:hyperlink r:id="rId28" w:history="1">
            <w:r w:rsidRPr="000245D8">
              <w:rPr>
                <w:rStyle w:val="Hyperlink"/>
              </w:rPr>
              <w:t>tidy</w:t>
            </w:r>
            <w:r>
              <w:rPr>
                <w:rStyle w:val="Hyperlink"/>
              </w:rPr>
              <w:t xml:space="preserve"> </w:t>
            </w:r>
            <w:r w:rsidRPr="000245D8">
              <w:rPr>
                <w:rStyle w:val="Hyperlink"/>
              </w:rPr>
              <w:t>data</w:t>
            </w:r>
          </w:hyperlink>
          <w:r>
            <w:t xml:space="preserve">. </w:t>
          </w:r>
          <w:r w:rsidR="006671DF">
            <w:t>SSF</w:t>
          </w:r>
          <w:r>
            <w:t xml:space="preserve"> files </w:t>
          </w:r>
          <w:r w:rsidR="006671DF">
            <w:t>can be read by OLPROC</w:t>
          </w:r>
          <w:r w:rsidR="002971E4">
            <w:t>. They are also read and/or written by many</w:t>
          </w:r>
          <w:r w:rsidR="006671DF">
            <w:t xml:space="preserve"> utilities in the PEST Groundwater Utilities Suite. </w:t>
          </w:r>
          <w:r w:rsidR="000245D8">
            <w:t xml:space="preserve">They are described in documentation of the PEST Groundwater Utilities Suite (Part A, under “Bore Sample File”) as well as in the OLPROC </w:t>
          </w:r>
          <w:r w:rsidR="00FC3178">
            <w:t>manual</w:t>
          </w:r>
          <w:r w:rsidR="000245D8">
            <w:t xml:space="preserve">. </w:t>
          </w:r>
        </w:p>
        <w:p w14:paraId="5C279436" w14:textId="238670D6" w:rsidR="000245D8" w:rsidRDefault="000245D8" w:rsidP="00323CE7">
          <w:r>
            <w:t xml:space="preserve">OLPROC </w:t>
          </w:r>
          <w:r w:rsidR="00DA257F">
            <w:t>can read</w:t>
          </w:r>
          <w:r>
            <w:t xml:space="preserve"> measurement data from SSF and</w:t>
          </w:r>
          <w:r w:rsidR="00FC3178">
            <w:t>/or</w:t>
          </w:r>
          <w:r>
            <w:t xml:space="preserve"> CSV file</w:t>
          </w:r>
          <w:r w:rsidR="002971E4">
            <w:t>s</w:t>
          </w:r>
          <w:r>
            <w:t xml:space="preserve">. </w:t>
          </w:r>
          <w:r w:rsidR="00D67758">
            <w:t>T</w:t>
          </w:r>
          <w:r>
            <w:t xml:space="preserve">he current tutorial </w:t>
          </w:r>
          <w:r w:rsidR="002971E4">
            <w:t>uses only</w:t>
          </w:r>
          <w:r w:rsidR="00D67758">
            <w:t xml:space="preserve"> SSF</w:t>
          </w:r>
          <w:r w:rsidR="00DA257F">
            <w:t xml:space="preserve"> files</w:t>
          </w:r>
          <w:r w:rsidR="00D67758">
            <w:t xml:space="preserve">. </w:t>
          </w:r>
          <w:r w:rsidR="003B5097">
            <w:t>Files</w:t>
          </w:r>
          <w:r w:rsidR="00D67758">
            <w:t xml:space="preserve"> have been prepared</w:t>
          </w:r>
          <w:r w:rsidR="002971E4">
            <w:t>; they are</w:t>
          </w:r>
          <w:r w:rsidR="00D67758">
            <w:t xml:space="preserve"> provided in the tutorial folder</w:t>
          </w:r>
          <w:r w:rsidR="000B73D8">
            <w:t xml:space="preserve">. </w:t>
          </w:r>
          <w:r w:rsidR="001F4898">
            <w:t xml:space="preserve">There should be </w:t>
          </w:r>
          <w:r w:rsidR="002B0770">
            <w:t>three</w:t>
          </w:r>
          <w:r w:rsidR="001F4898">
            <w:t xml:space="preserve"> </w:t>
          </w:r>
          <w:r w:rsidR="004A5EEF">
            <w:t>files. T</w:t>
          </w:r>
          <w:r w:rsidR="002971E4">
            <w:t>hese are</w:t>
          </w:r>
          <w:r w:rsidR="001F4898">
            <w:t xml:space="preserve"> named</w:t>
          </w:r>
          <w:r w:rsidR="002B0770">
            <w:t xml:space="preserve"> </w:t>
          </w:r>
          <w:r w:rsidR="001F4898">
            <w:rPr>
              <w:i/>
              <w:iCs/>
            </w:rPr>
            <w:t>obs-heads1.ssf</w:t>
          </w:r>
          <w:r w:rsidR="001F4898">
            <w:t xml:space="preserve">, </w:t>
          </w:r>
          <w:r w:rsidR="001F4898">
            <w:rPr>
              <w:i/>
              <w:iCs/>
            </w:rPr>
            <w:t>obs-heads3.ssf</w:t>
          </w:r>
          <w:r w:rsidR="001F4898">
            <w:t xml:space="preserve"> and </w:t>
          </w:r>
          <w:r w:rsidR="001F4898">
            <w:rPr>
              <w:i/>
              <w:iCs/>
            </w:rPr>
            <w:t>obs-</w:t>
          </w:r>
          <w:r w:rsidR="00F2525C">
            <w:rPr>
              <w:i/>
              <w:iCs/>
            </w:rPr>
            <w:t>h</w:t>
          </w:r>
          <w:r w:rsidR="001F4898">
            <w:rPr>
              <w:i/>
              <w:iCs/>
            </w:rPr>
            <w:t>eadiff.ssf</w:t>
          </w:r>
          <w:r w:rsidR="001F4898">
            <w:t>.</w:t>
          </w:r>
        </w:p>
        <w:p w14:paraId="5B0E46A5" w14:textId="23CE8473" w:rsidR="001F4898" w:rsidRDefault="002971E4" w:rsidP="00323CE7">
          <w:r>
            <w:t xml:space="preserve">Measurements of hydraulic </w:t>
          </w:r>
          <w:r w:rsidR="001F4898">
            <w:t xml:space="preserve">head in the unconfined and confined aquifers are housed in </w:t>
          </w:r>
          <w:r w:rsidR="001F4898">
            <w:rPr>
              <w:i/>
              <w:iCs/>
            </w:rPr>
            <w:t xml:space="preserve">obs-heads1.ssf </w:t>
          </w:r>
          <w:r w:rsidR="001F4898">
            <w:t xml:space="preserve">and </w:t>
          </w:r>
          <w:r w:rsidR="001F4898">
            <w:rPr>
              <w:i/>
              <w:iCs/>
            </w:rPr>
            <w:t>obs-heads3.ssf</w:t>
          </w:r>
          <w:r w:rsidR="001F4898">
            <w:t xml:space="preserve">, respectively. Lastly, </w:t>
          </w:r>
          <w:r w:rsidR="001F4898">
            <w:rPr>
              <w:i/>
              <w:iCs/>
            </w:rPr>
            <w:t>obs-</w:t>
          </w:r>
          <w:r w:rsidR="00F2525C">
            <w:rPr>
              <w:i/>
              <w:iCs/>
            </w:rPr>
            <w:t>h</w:t>
          </w:r>
          <w:r w:rsidR="001F4898">
            <w:rPr>
              <w:i/>
              <w:iCs/>
            </w:rPr>
            <w:t>eadiff.ssf</w:t>
          </w:r>
          <w:r w:rsidR="001F4898">
            <w:t xml:space="preserve"> contains </w:t>
          </w:r>
          <w:r w:rsidR="00304C07">
            <w:t>time series</w:t>
          </w:r>
          <w:r w:rsidR="001F4898">
            <w:t xml:space="preserve"> of difference</w:t>
          </w:r>
          <w:r>
            <w:t>s</w:t>
          </w:r>
          <w:r w:rsidR="001F4898">
            <w:t xml:space="preserve"> between head </w:t>
          </w:r>
          <w:r>
            <w:t xml:space="preserve">between </w:t>
          </w:r>
          <w:r w:rsidR="001F4898">
            <w:t xml:space="preserve">the unconfined and the confined aquifer observed </w:t>
          </w:r>
          <w:r>
            <w:t xml:space="preserve">in </w:t>
          </w:r>
          <w:r w:rsidR="001F4898">
            <w:t>the nested piezometer</w:t>
          </w:r>
          <w:r w:rsidR="00BC6557">
            <w:t xml:space="preserve">. </w:t>
          </w:r>
          <w:r w:rsidR="00310F4F">
            <w:t xml:space="preserve">Dates are </w:t>
          </w:r>
          <w:r w:rsidR="00310F4F" w:rsidRPr="00310F4F">
            <w:t xml:space="preserve">formatted as </w:t>
          </w:r>
          <w:r w:rsidR="00310F4F" w:rsidRPr="00310F4F">
            <w:rPr>
              <w:rFonts w:ascii="Courier New" w:hAnsi="Courier New" w:cs="Courier New"/>
            </w:rPr>
            <w:t>dd/mm/yyyy</w:t>
          </w:r>
          <w:r w:rsidR="00310F4F" w:rsidRPr="00310F4F">
            <w:t>.</w:t>
          </w:r>
        </w:p>
        <w:p w14:paraId="2BA647DA" w14:textId="25B79A8D" w:rsidR="001F4898" w:rsidRDefault="00AE1FD2" w:rsidP="00323CE7">
          <w:r>
            <w:t xml:space="preserve">You may be wondering why </w:t>
          </w:r>
          <w:r w:rsidR="002971E4">
            <w:t>we use</w:t>
          </w:r>
          <w:r>
            <w:t xml:space="preserve"> </w:t>
          </w:r>
          <w:r w:rsidR="002B0770">
            <w:t>three</w:t>
          </w:r>
          <w:r>
            <w:t xml:space="preserve"> SSF files, instead of just housing all the data in a single file (which would be tidier). As will become apparent </w:t>
          </w:r>
          <w:r w:rsidR="000569D8">
            <w:t>later in</w:t>
          </w:r>
          <w:r>
            <w:t xml:space="preserve"> the tutorial, </w:t>
          </w:r>
          <w:r w:rsidR="000569D8">
            <w:t>OLPROC assigns data in different SSF files to different observation groups in the PEST control file which it writes. PEST can therefore record the contribution of each of these data types to the overall objective function as it lowers it. Also, a user can adjust his/her weighting scheme to ensure that data belonging to each group is visible in the overall objective function so that its information content is not ignored as parameters are estimated.</w:t>
          </w:r>
          <w:r>
            <w:t xml:space="preserve"> </w:t>
          </w:r>
          <w:r w:rsidR="002B0770">
            <w:t>(</w:t>
          </w:r>
          <w:r w:rsidR="000569D8">
            <w:t xml:space="preserve">Greater flexibility in definition of observation groups is offered by </w:t>
          </w:r>
          <w:r w:rsidR="00DA257F">
            <w:t xml:space="preserve">OLPROC </w:t>
          </w:r>
          <w:r w:rsidR="000569D8">
            <w:t>if it obtains its data from a CSV file</w:t>
          </w:r>
          <w:r w:rsidR="002B0770">
            <w:t>)</w:t>
          </w:r>
          <w:r w:rsidR="00DA257F">
            <w:t>.</w:t>
          </w:r>
        </w:p>
        <w:p w14:paraId="1F50D543" w14:textId="1545876D" w:rsidR="00DA257F" w:rsidRDefault="00B422C7" w:rsidP="00323CE7">
          <w:pPr>
            <w:pStyle w:val="Heading2"/>
          </w:pPr>
          <w:bookmarkStart w:id="24" w:name="_Toc64967048"/>
          <w:r w:rsidRPr="00B422C7">
            <w:t>MODFLOW 6 OBS Output Files</w:t>
          </w:r>
          <w:bookmarkEnd w:id="24"/>
        </w:p>
        <w:p w14:paraId="27691247" w14:textId="5B460521" w:rsidR="00B422C7" w:rsidRDefault="00B422C7" w:rsidP="00323CE7">
          <w:r w:rsidRPr="00B422C7">
            <w:t>All packages of the MODFLOW 6 simulator support observation (OBS) functionality. In the input file for a particular package, a user denotes sites and data types which he/she would like recorded in an output file. Depending on the data type, the site can incorporate model-calculated quantities pertaining to one or many cells. Hence, for example, time-varying heads at a single cell centre, or time-varying fluxes through a group of cell-based boundary conditions, can be demarcated for recording. These model-calculated quantities are recorded at the end of each model time step in either a CSV or binary file. Quantities calculated for many sites can be recorded in a single file. Many such files can be recorded.</w:t>
          </w:r>
        </w:p>
        <w:p w14:paraId="6A6C1AD6" w14:textId="5F330C33" w:rsidR="00B61562" w:rsidRDefault="000569D8" w:rsidP="00323CE7">
          <w:r>
            <w:t>In this tutorial, OLPROC is being used to create a PEST input dataset for calibration of a MODFLOW 6 model.</w:t>
          </w:r>
          <w:r w:rsidR="00B61562">
            <w:t xml:space="preserve"> To create the PEST input dataset, OLPROC must have the model output files at its disposal. For the purposes of this tutorial a MODFLOW 6 model has </w:t>
          </w:r>
          <w:r w:rsidR="00A939AD">
            <w:t xml:space="preserve">been </w:t>
          </w:r>
          <w:r w:rsidR="00B61562">
            <w:t>run, and the</w:t>
          </w:r>
          <w:r w:rsidR="00304C07">
            <w:t xml:space="preserve"> resulting</w:t>
          </w:r>
          <w:r w:rsidR="00B61562">
            <w:t xml:space="preserve"> OBS output files </w:t>
          </w:r>
          <w:r w:rsidR="00304C07">
            <w:t>are provided in the tutorial folder</w:t>
          </w:r>
          <w:r w:rsidR="00B61562">
            <w:t xml:space="preserve">. In the present case we are </w:t>
          </w:r>
          <w:r w:rsidR="00A939AD">
            <w:t xml:space="preserve">only </w:t>
          </w:r>
          <w:r w:rsidR="00B61562">
            <w:t xml:space="preserve">interested in </w:t>
          </w:r>
          <w:r w:rsidR="00A939AD">
            <w:t xml:space="preserve">the </w:t>
          </w:r>
          <w:r w:rsidR="00B61562">
            <w:t xml:space="preserve">OBS output file named </w:t>
          </w:r>
          <w:r w:rsidR="00B61562">
            <w:rPr>
              <w:i/>
              <w:iCs/>
            </w:rPr>
            <w:t>head_obs.csv</w:t>
          </w:r>
          <w:r w:rsidR="00B61562">
            <w:t xml:space="preserve">. This contains time series of heads at all of the cell centres </w:t>
          </w:r>
          <w:r w:rsidR="00A939AD">
            <w:t>which correspond to our fi</w:t>
          </w:r>
          <w:r w:rsidR="00310F4F">
            <w:t>el</w:t>
          </w:r>
          <w:r w:rsidR="00A939AD">
            <w:t>d measurement sites</w:t>
          </w:r>
          <w:r w:rsidR="00B61562">
            <w:t>.</w:t>
          </w:r>
        </w:p>
        <w:p w14:paraId="5671DE09" w14:textId="2F47EE00" w:rsidR="00C73F57" w:rsidRDefault="00B106BA" w:rsidP="00A913A8">
          <w:pPr>
            <w:rPr>
              <w:rFonts w:ascii="Doppio One" w:eastAsiaTheme="majorEastAsia" w:hAnsi="Doppio One" w:cstheme="majorBidi"/>
              <w:bCs/>
              <w:caps/>
              <w:spacing w:val="4"/>
              <w:sz w:val="44"/>
              <w:szCs w:val="36"/>
            </w:rPr>
          </w:pPr>
          <w:r>
            <w:t xml:space="preserve">Note that in the model-generated </w:t>
          </w:r>
          <w:r w:rsidRPr="00A913A8">
            <w:rPr>
              <w:i/>
              <w:iCs/>
            </w:rPr>
            <w:t>head_obs.csv</w:t>
          </w:r>
          <w:r>
            <w:t xml:space="preserve"> file </w:t>
          </w:r>
          <w:r w:rsidR="00B422C7">
            <w:t xml:space="preserve">column headers </w:t>
          </w:r>
          <w:r>
            <w:t>contain</w:t>
          </w:r>
          <w:r w:rsidR="00B422C7">
            <w:t xml:space="preserve"> observation names. </w:t>
          </w:r>
          <w:r w:rsidR="00B61562">
            <w:t xml:space="preserve">More importantly, these observation names match the names of sites in the field measurement </w:t>
          </w:r>
          <w:r w:rsidR="00310F4F">
            <w:t xml:space="preserve">SSF </w:t>
          </w:r>
          <w:r w:rsidR="00B61562">
            <w:t>files.</w:t>
          </w:r>
          <w:r w:rsidR="00227C3F">
            <w:t xml:space="preserve"> It is important to keep this in mind when configuring a model.</w:t>
          </w:r>
          <w:r w:rsidR="00C73F57">
            <w:br w:type="page"/>
          </w:r>
        </w:p>
        <w:p w14:paraId="31A85148" w14:textId="128BD0F7" w:rsidR="00B61562" w:rsidRPr="00CF1DAD" w:rsidRDefault="00C73F57" w:rsidP="00C73F57">
          <w:pPr>
            <w:pStyle w:val="Heading1"/>
          </w:pPr>
          <w:bookmarkStart w:id="25" w:name="_Toc64615177"/>
          <w:bookmarkStart w:id="26" w:name="_Toc64615178"/>
          <w:bookmarkStart w:id="27" w:name="_Ref64637129"/>
          <w:bookmarkStart w:id="28" w:name="_Toc64967049"/>
          <w:bookmarkEnd w:id="25"/>
          <w:bookmarkEnd w:id="26"/>
          <w:r w:rsidRPr="006E5E8D">
            <w:lastRenderedPageBreak/>
            <w:t>OLPROC</w:t>
          </w:r>
          <w:r w:rsidR="00CF1DAD">
            <w:t xml:space="preserve"> Tutorial</w:t>
          </w:r>
          <w:bookmarkEnd w:id="27"/>
          <w:bookmarkEnd w:id="28"/>
        </w:p>
        <w:p w14:paraId="60F1DA2F" w14:textId="2E3AC28F" w:rsidR="009A4482" w:rsidRDefault="009A4482" w:rsidP="00323CE7">
          <w:pPr>
            <w:pStyle w:val="Heading2"/>
          </w:pPr>
          <w:bookmarkStart w:id="29" w:name="_Toc64615181"/>
          <w:bookmarkStart w:id="30" w:name="_Toc64615228"/>
          <w:bookmarkStart w:id="31" w:name="_Toc64615250"/>
          <w:bookmarkStart w:id="32" w:name="_Toc64616775"/>
          <w:bookmarkStart w:id="33" w:name="_Toc64615182"/>
          <w:bookmarkStart w:id="34" w:name="_Toc64615229"/>
          <w:bookmarkStart w:id="35" w:name="_Toc64615251"/>
          <w:bookmarkStart w:id="36" w:name="_Toc64616776"/>
          <w:bookmarkStart w:id="37" w:name="_Toc64615183"/>
          <w:bookmarkStart w:id="38" w:name="_Toc64615230"/>
          <w:bookmarkStart w:id="39" w:name="_Toc64615252"/>
          <w:bookmarkStart w:id="40" w:name="_Toc64616777"/>
          <w:bookmarkStart w:id="41" w:name="_Toc64615184"/>
          <w:bookmarkStart w:id="42" w:name="_Toc64615231"/>
          <w:bookmarkStart w:id="43" w:name="_Toc64615253"/>
          <w:bookmarkStart w:id="44" w:name="_Toc64616778"/>
          <w:bookmarkStart w:id="45" w:name="_Toc64967050"/>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t>Building a</w:t>
          </w:r>
          <w:r w:rsidR="002519F3">
            <w:t xml:space="preserve"> Simple</w:t>
          </w:r>
          <w:r w:rsidR="00DA257F">
            <w:t xml:space="preserve"> OLPROC Control File</w:t>
          </w:r>
          <w:bookmarkEnd w:id="45"/>
        </w:p>
        <w:p w14:paraId="53686A9B" w14:textId="252D71E6" w:rsidR="00DA257F" w:rsidRPr="00DA257F" w:rsidRDefault="003D06CC" w:rsidP="00323CE7">
          <w:r>
            <w:t xml:space="preserve">An OLPROC </w:t>
          </w:r>
          <w:r w:rsidR="00C232E6">
            <w:t>user invokes various aspects of OLPROC functionality by providing it with a text input file containing a set of statements or commands which tell it what to do. This</w:t>
          </w:r>
          <w:r w:rsidR="00CF1DAD">
            <w:t xml:space="preserve"> is referred to as an OLPROC control file and</w:t>
          </w:r>
          <w:r w:rsidR="00C232E6">
            <w:t xml:space="preserve"> can easily be prepared using any text editor.</w:t>
          </w:r>
        </w:p>
        <w:p w14:paraId="39FC1A8B" w14:textId="77777777" w:rsidR="00C232E6" w:rsidRDefault="00C232E6" w:rsidP="00323CE7">
          <w:r>
            <w:t>The OLPROC control file is divided into blocks. Each block begins with:</w:t>
          </w:r>
        </w:p>
        <w:p w14:paraId="179321B0" w14:textId="77777777" w:rsidR="00C232E6" w:rsidRPr="00C232E6" w:rsidRDefault="00C232E6" w:rsidP="00323CE7">
          <w:pPr>
            <w:pStyle w:val="commandlinetext"/>
          </w:pPr>
          <w:r w:rsidRPr="00C232E6">
            <w:t>BEGIN blockname</w:t>
          </w:r>
        </w:p>
        <w:p w14:paraId="02801297" w14:textId="77777777" w:rsidR="00C232E6" w:rsidRDefault="00C232E6" w:rsidP="00323CE7">
          <w:r>
            <w:t>or</w:t>
          </w:r>
        </w:p>
        <w:p w14:paraId="0655E06F" w14:textId="77777777" w:rsidR="00C232E6" w:rsidRPr="00C232E6" w:rsidRDefault="00C232E6" w:rsidP="00323CE7">
          <w:pPr>
            <w:pStyle w:val="commandlinetext"/>
          </w:pPr>
          <w:r w:rsidRPr="00C232E6">
            <w:t>START blockname</w:t>
          </w:r>
        </w:p>
        <w:p w14:paraId="278FB0EF" w14:textId="6E9D534F" w:rsidR="00C232E6" w:rsidRDefault="00C232E6" w:rsidP="00323CE7">
          <w:r>
            <w:t xml:space="preserve">where </w:t>
          </w:r>
          <w:r w:rsidRPr="00C232E6">
            <w:rPr>
              <w:i/>
              <w:iCs/>
            </w:rPr>
            <w:t>blockname</w:t>
          </w:r>
          <w:r>
            <w:t xml:space="preserve"> is the name of the block. The end of a block is identified by the text:</w:t>
          </w:r>
        </w:p>
        <w:p w14:paraId="3B6FF3A5" w14:textId="2491F5F6" w:rsidR="003B5097" w:rsidRDefault="00C232E6" w:rsidP="00323CE7">
          <w:pPr>
            <w:pStyle w:val="commandlinetext"/>
          </w:pPr>
          <w:r w:rsidRPr="00C232E6">
            <w:t>END blockname</w:t>
          </w:r>
        </w:p>
        <w:p w14:paraId="0E95A660" w14:textId="0D3BDF44" w:rsidR="00C232E6" w:rsidRDefault="00C232E6" w:rsidP="00323CE7">
          <w:r w:rsidRPr="00C232E6">
            <w:t>Most OLPROC blocks are optional</w:t>
          </w:r>
          <w:r w:rsidR="00310F4F">
            <w:t xml:space="preserve"> (see the OLPROC manual for descriptions of all the block types)</w:t>
          </w:r>
          <w:r w:rsidRPr="00C232E6">
            <w:t xml:space="preserve">. </w:t>
          </w:r>
          <w:r w:rsidR="00310F4F">
            <w:t>An OLPROC control file must always contain a</w:t>
          </w:r>
          <w:r w:rsidRPr="00C232E6">
            <w:t xml:space="preserve"> GENERAL</w:t>
          </w:r>
          <w:r w:rsidR="004E145F">
            <w:t xml:space="preserve">. </w:t>
          </w:r>
          <w:r w:rsidR="00E92F8E">
            <w:t>If</w:t>
          </w:r>
          <w:r w:rsidR="004E145F">
            <w:t xml:space="preserve"> OLPROC is </w:t>
          </w:r>
          <w:r w:rsidR="00E92F8E">
            <w:t xml:space="preserve">to be </w:t>
          </w:r>
          <w:r w:rsidR="004E145F">
            <w:t xml:space="preserve">run in constructor mode, the </w:t>
          </w:r>
          <w:r w:rsidR="00E92F8E">
            <w:t xml:space="preserve">control file must contain an </w:t>
          </w:r>
          <w:r w:rsidRPr="00C232E6">
            <w:t xml:space="preserve">OUTPUT block. </w:t>
          </w:r>
          <w:r w:rsidR="00310F4F">
            <w:t xml:space="preserve">It </w:t>
          </w:r>
          <w:r w:rsidRPr="00C232E6">
            <w:t xml:space="preserve">must </w:t>
          </w:r>
          <w:r w:rsidR="00310F4F">
            <w:t xml:space="preserve">also </w:t>
          </w:r>
          <w:r w:rsidRPr="00C232E6">
            <w:t>contain either a MEAS_CSV_FILES block or a MEAS_SSF_FILES block (or both). It must also contain either a MODEL_SSF_FILES block or a MF6_OBS_FILES block (or both). The GENERAL block must be supplied first. Other blocks (if present) can be supplied in any order.</w:t>
          </w:r>
          <w:r w:rsidR="00310F4F">
            <w:t xml:space="preserve"> </w:t>
          </w:r>
        </w:p>
        <w:p w14:paraId="30514EB1" w14:textId="48F1A9E7" w:rsidR="00C232E6" w:rsidRDefault="00C232E6" w:rsidP="00323CE7">
          <w:pPr>
            <w:rPr>
              <w:color w:val="auto"/>
            </w:rPr>
          </w:pPr>
          <w:r>
            <w:t xml:space="preserve">Comment lines and blank lines can be placed anywhere within an OLPROC control file. A comment line begins with the “#” character. Note that the “#” character must appear at the beginning of a line. If it appears elsewhere on the line, then it is interpreted as a normal character. </w:t>
          </w:r>
          <w:r w:rsidR="00626447">
            <w:t>Also note</w:t>
          </w:r>
          <w:r>
            <w:t xml:space="preserve"> that, to avoid confusion in reading any of its input files, OLPROC does not allow a site name to begin with the “#” character.</w:t>
          </w:r>
        </w:p>
        <w:p w14:paraId="580E10BF" w14:textId="08BBF600" w:rsidR="00C232E6" w:rsidRDefault="00FE447C" w:rsidP="00323CE7">
          <w:r>
            <w:t xml:space="preserve">We will start simple and slowly add complexity. </w:t>
          </w:r>
          <w:r w:rsidR="00C232E6">
            <w:t>Let us get started.</w:t>
          </w:r>
        </w:p>
        <w:p w14:paraId="3B0BA78A" w14:textId="21DA671A" w:rsidR="00515A87" w:rsidRPr="00515A87" w:rsidRDefault="00515A87" w:rsidP="00323CE7">
          <w:pPr>
            <w:pStyle w:val="Heading3"/>
          </w:pPr>
          <w:bookmarkStart w:id="46" w:name="_Toc64967051"/>
          <w:r>
            <w:t>The GENERAL Block</w:t>
          </w:r>
          <w:bookmarkEnd w:id="46"/>
          <w:r w:rsidR="00111029">
            <w:t xml:space="preserve"> </w:t>
          </w:r>
        </w:p>
        <w:p w14:paraId="54265630" w14:textId="7B7B97E1" w:rsidR="00C232E6" w:rsidRDefault="00C232E6" w:rsidP="00323CE7">
          <w:pPr>
            <w:pStyle w:val="steps"/>
          </w:pPr>
          <w:r>
            <w:t xml:space="preserve">Open a new blank text file in your text editor of choice. Name it </w:t>
          </w:r>
          <w:r>
            <w:rPr>
              <w:i/>
              <w:iCs/>
            </w:rPr>
            <w:t>olproc1.in</w:t>
          </w:r>
          <w:r>
            <w:t xml:space="preserve"> and save it in your tutorial working folder.</w:t>
          </w:r>
          <w:r w:rsidR="00A939AD">
            <w:t xml:space="preserve"> We will now proceed to fill in this file to create an OLPROC control file.</w:t>
          </w:r>
        </w:p>
        <w:p w14:paraId="61679894" w14:textId="761396B1" w:rsidR="00E1335E" w:rsidRDefault="00C232E6" w:rsidP="00323CE7">
          <w:pPr>
            <w:pStyle w:val="steps"/>
          </w:pPr>
          <w:r>
            <w:t>As described above, the OLPROC control file must begin with a GENERAL block. The GENERAL block</w:t>
          </w:r>
          <w:r w:rsidR="00E1335E">
            <w:t xml:space="preserve"> provides OLPROC with information on</w:t>
          </w:r>
          <w:r w:rsidR="000F78F7">
            <w:t xml:space="preserve"> the format used for</w:t>
          </w:r>
          <w:r w:rsidR="00E1335E">
            <w:t xml:space="preserve"> date</w:t>
          </w:r>
          <w:r w:rsidR="000F78F7">
            <w:t>s</w:t>
          </w:r>
          <w:r w:rsidR="00E1335E">
            <w:t xml:space="preserve">, </w:t>
          </w:r>
          <w:r w:rsidR="000F78F7">
            <w:t xml:space="preserve">the time </w:t>
          </w:r>
          <w:r w:rsidR="00E1335E">
            <w:t>period</w:t>
          </w:r>
          <w:r w:rsidR="000F78F7">
            <w:t xml:space="preserve"> spanned by</w:t>
          </w:r>
          <w:r w:rsidR="00E1335E">
            <w:t xml:space="preserve"> the model simulation, and</w:t>
          </w:r>
          <w:r w:rsidR="000F78F7">
            <w:t xml:space="preserve"> time period over which</w:t>
          </w:r>
          <w:r w:rsidR="00E1335E">
            <w:t xml:space="preserve"> history-matching</w:t>
          </w:r>
          <w:r w:rsidR="000F78F7">
            <w:t xml:space="preserve"> takes place</w:t>
          </w:r>
          <w:r w:rsidR="00310F4F">
            <w:t>.</w:t>
          </w:r>
          <w:r w:rsidR="00002397">
            <w:t xml:space="preserve"> </w:t>
          </w:r>
          <w:r w:rsidR="00E1335E">
            <w:t>Type in the following block of text</w:t>
          </w:r>
          <w:r w:rsidR="00002397">
            <w:t xml:space="preserve"> to delimit the GENERAL block.</w:t>
          </w:r>
        </w:p>
        <w:tbl>
          <w:tblPr>
            <w:tblStyle w:val="TableGrid"/>
            <w:tblW w:w="0" w:type="auto"/>
            <w:tblLook w:val="04A0" w:firstRow="1" w:lastRow="0" w:firstColumn="1" w:lastColumn="0" w:noHBand="0" w:noVBand="1"/>
          </w:tblPr>
          <w:tblGrid>
            <w:gridCol w:w="9736"/>
          </w:tblGrid>
          <w:tr w:rsidR="00E1335E" w14:paraId="7A6583F2" w14:textId="77777777" w:rsidTr="00956050">
            <w:trPr>
              <w:cantSplit/>
            </w:trPr>
            <w:tc>
              <w:tcPr>
                <w:tcW w:w="9736" w:type="dxa"/>
              </w:tcPr>
              <w:p w14:paraId="48A49C77" w14:textId="4886D1A3" w:rsidR="00E1335E" w:rsidRDefault="00E1335E" w:rsidP="00323CE7">
                <w:pPr>
                  <w:pStyle w:val="commandlinetext"/>
                </w:pPr>
                <w:r>
                  <w:t>START GENERAL</w:t>
                </w:r>
              </w:p>
              <w:p w14:paraId="7725364C" w14:textId="77777777" w:rsidR="00002397" w:rsidRDefault="00002397" w:rsidP="00323CE7">
                <w:pPr>
                  <w:pStyle w:val="commandlinetext"/>
                </w:pPr>
              </w:p>
              <w:p w14:paraId="031FEA20" w14:textId="345907F4" w:rsidR="00E1335E" w:rsidRDefault="00E1335E" w:rsidP="00323CE7">
                <w:pPr>
                  <w:pStyle w:val="commandlinetext"/>
                </w:pPr>
                <w:r>
                  <w:t>END GENERAL</w:t>
                </w:r>
              </w:p>
            </w:tc>
          </w:tr>
        </w:tbl>
        <w:p w14:paraId="1D08D22A" w14:textId="1164EB3E" w:rsidR="00002397" w:rsidRDefault="00002397" w:rsidP="00323CE7">
          <w:pPr>
            <w:pStyle w:val="steps"/>
          </w:pPr>
          <w:r>
            <w:t xml:space="preserve">Now we can fill in the details of the GENERAL block between the START and END identifiers. First, we need to inform OLPROC of the date format used in all the input and output files. As discussed previously, all </w:t>
          </w:r>
          <w:r w:rsidR="000F78F7">
            <w:t xml:space="preserve">dates expressed in all </w:t>
          </w:r>
          <w:r>
            <w:t xml:space="preserve">measurement SSF files must </w:t>
          </w:r>
          <w:r w:rsidR="000F78F7">
            <w:t xml:space="preserve">follow this </w:t>
          </w:r>
          <w:r w:rsidR="00FC3711">
            <w:t>same</w:t>
          </w:r>
          <w:r>
            <w:t xml:space="preserve"> </w:t>
          </w:r>
          <w:r w:rsidR="000F78F7">
            <w:t>protocol</w:t>
          </w:r>
          <w:r>
            <w:t xml:space="preserve">. </w:t>
          </w:r>
          <w:r w:rsidR="00310F4F">
            <w:t xml:space="preserve">Dates in the provided field measurement SSF files are formatted as </w:t>
          </w:r>
          <w:r w:rsidR="00310F4F" w:rsidRPr="00310F4F">
            <w:rPr>
              <w:rFonts w:ascii="Courier New" w:hAnsi="Courier New" w:cs="Courier New"/>
            </w:rPr>
            <w:t>dd/mm/yyyy</w:t>
          </w:r>
          <w:r w:rsidR="00310F4F">
            <w:t>. U</w:t>
          </w:r>
          <w:r>
            <w:t>pdate the GENERAL block as below:</w:t>
          </w:r>
        </w:p>
        <w:tbl>
          <w:tblPr>
            <w:tblStyle w:val="TableGrid"/>
            <w:tblW w:w="0" w:type="auto"/>
            <w:tblLook w:val="04A0" w:firstRow="1" w:lastRow="0" w:firstColumn="1" w:lastColumn="0" w:noHBand="0" w:noVBand="1"/>
          </w:tblPr>
          <w:tblGrid>
            <w:gridCol w:w="9736"/>
          </w:tblGrid>
          <w:tr w:rsidR="00002397" w14:paraId="481777A6" w14:textId="77777777" w:rsidTr="00337B64">
            <w:trPr>
              <w:cantSplit/>
            </w:trPr>
            <w:tc>
              <w:tcPr>
                <w:tcW w:w="9736" w:type="dxa"/>
              </w:tcPr>
              <w:p w14:paraId="282121E1" w14:textId="175C0EC4" w:rsidR="00FC3711" w:rsidRDefault="00002397" w:rsidP="00323CE7">
                <w:pPr>
                  <w:pStyle w:val="commandlinetext"/>
                </w:pPr>
                <w:r>
                  <w:lastRenderedPageBreak/>
                  <w:t>START GENERAL</w:t>
                </w:r>
              </w:p>
              <w:p w14:paraId="6A6E9075" w14:textId="7065683E" w:rsidR="00002397" w:rsidRDefault="00426821" w:rsidP="00323CE7">
                <w:pPr>
                  <w:pStyle w:val="commandlinetext"/>
                </w:pPr>
                <w:r>
                  <w:t xml:space="preserve"> </w:t>
                </w:r>
                <w:r w:rsidR="00002397">
                  <w:t>date_format</w:t>
                </w:r>
                <w:r>
                  <w:t xml:space="preserve">    </w:t>
                </w:r>
                <w:r w:rsidR="00002397">
                  <w:t>= dd/mm/yyyy</w:t>
                </w:r>
              </w:p>
              <w:p w14:paraId="0158D607" w14:textId="334ADBB5" w:rsidR="00002397" w:rsidRDefault="00002397" w:rsidP="00323CE7">
                <w:pPr>
                  <w:pStyle w:val="commandlinetext"/>
                </w:pPr>
                <w:r>
                  <w:t>END GENERAL</w:t>
                </w:r>
              </w:p>
            </w:tc>
          </w:tr>
        </w:tbl>
        <w:p w14:paraId="7602CE56" w14:textId="77777777" w:rsidR="00FC3711" w:rsidRDefault="00FC3711" w:rsidP="00323CE7">
          <w:r w:rsidRPr="00FC3711">
            <w:t xml:space="preserve">As has already been described, site sample files associate a date and a time with each measurement. However, MODFLOW 6 OBS output files report simulation time only. OLPROC internally converts these simulation times to dates and time of day. In order to do this, it must know the simulation starting time and the time units employed by the model. </w:t>
          </w:r>
        </w:p>
        <w:p w14:paraId="34CF73DC" w14:textId="11D555FB" w:rsidR="00FC3711" w:rsidRDefault="00FC3711" w:rsidP="00323CE7">
          <w:pPr>
            <w:pStyle w:val="steps"/>
          </w:pPr>
          <w:r>
            <w:t>Our particular MODFLOW 6 model begins with a single-day steady state time-step</w:t>
          </w:r>
          <w:r w:rsidR="000F78F7">
            <w:t>.</w:t>
          </w:r>
          <w:r>
            <w:t xml:space="preserve"> </w:t>
          </w:r>
          <w:r w:rsidR="000F78F7">
            <w:t xml:space="preserve">This is </w:t>
          </w:r>
          <w:r>
            <w:t>followed by</w:t>
          </w:r>
          <w:r w:rsidR="00337B64">
            <w:t xml:space="preserve"> a</w:t>
          </w:r>
          <w:r>
            <w:t xml:space="preserve"> transient simulation of the period between </w:t>
          </w:r>
          <w:r w:rsidR="00B72B43">
            <w:t>00:00:00</w:t>
          </w:r>
          <w:r>
            <w:t xml:space="preserve"> on the 1</w:t>
          </w:r>
          <w:r w:rsidRPr="00FC3711">
            <w:rPr>
              <w:vertAlign w:val="superscript"/>
            </w:rPr>
            <w:t>st</w:t>
          </w:r>
          <w:r>
            <w:t xml:space="preserve"> of January 2000 </w:t>
          </w:r>
          <w:r w:rsidR="000F78F7">
            <w:t xml:space="preserve">and </w:t>
          </w:r>
          <w:r w:rsidR="00B72B43">
            <w:t>24:00:00</w:t>
          </w:r>
          <w:r>
            <w:t xml:space="preserve"> on the 3</w:t>
          </w:r>
          <w:r w:rsidR="00E55BDC">
            <w:t>1</w:t>
          </w:r>
          <w:r w:rsidRPr="00E55BDC">
            <w:rPr>
              <w:vertAlign w:val="superscript"/>
            </w:rPr>
            <w:t>st</w:t>
          </w:r>
          <w:r>
            <w:t xml:space="preserve"> of December 2009.</w:t>
          </w:r>
          <w:r w:rsidR="00E55BDC">
            <w:t xml:space="preserve"> The MODLFOW 6 simulation is set</w:t>
          </w:r>
          <w:r w:rsidR="000F78F7">
            <w:t xml:space="preserve"> </w:t>
          </w:r>
          <w:r w:rsidR="00E55BDC">
            <w:t xml:space="preserve">up to record time units as “days”. </w:t>
          </w:r>
          <w:r w:rsidR="000F78F7">
            <w:t>To inform OLPROC of this</w:t>
          </w:r>
          <w:r w:rsidR="00E55BDC">
            <w:t>, we need to u</w:t>
          </w:r>
          <w:r w:rsidR="00002397">
            <w:t>pdate the GENERAL block as below:</w:t>
          </w:r>
        </w:p>
        <w:tbl>
          <w:tblPr>
            <w:tblStyle w:val="TableGrid"/>
            <w:tblW w:w="0" w:type="auto"/>
            <w:tblLook w:val="04A0" w:firstRow="1" w:lastRow="0" w:firstColumn="1" w:lastColumn="0" w:noHBand="0" w:noVBand="1"/>
          </w:tblPr>
          <w:tblGrid>
            <w:gridCol w:w="9736"/>
          </w:tblGrid>
          <w:tr w:rsidR="00FC3711" w14:paraId="1A7DABF8" w14:textId="77777777" w:rsidTr="00B350ED">
            <w:tc>
              <w:tcPr>
                <w:tcW w:w="9736" w:type="dxa"/>
              </w:tcPr>
              <w:p w14:paraId="41D4DCD7" w14:textId="5E023FF2" w:rsidR="00FC3711" w:rsidRDefault="00FC3711" w:rsidP="00323CE7">
                <w:pPr>
                  <w:pStyle w:val="commandlinetext"/>
                </w:pPr>
                <w:r>
                  <w:t>START GENERAL</w:t>
                </w:r>
              </w:p>
              <w:p w14:paraId="343B5B66" w14:textId="6BCD56FB" w:rsidR="00FC3711" w:rsidRDefault="00426821" w:rsidP="00323CE7">
                <w:pPr>
                  <w:pStyle w:val="commandlinetext"/>
                </w:pPr>
                <w:r>
                  <w:t xml:space="preserve"> </w:t>
                </w:r>
                <w:r w:rsidR="00FC3711">
                  <w:t>date_format</w:t>
                </w:r>
                <w:r>
                  <w:t xml:space="preserve">    </w:t>
                </w:r>
                <w:r w:rsidR="00FC3711">
                  <w:t>= dd/mm/yyyy</w:t>
                </w:r>
              </w:p>
              <w:p w14:paraId="642E34F7" w14:textId="77777777" w:rsidR="00FC3711" w:rsidRDefault="00FC3711" w:rsidP="00323CE7">
                <w:pPr>
                  <w:pStyle w:val="commandlinetext"/>
                </w:pPr>
              </w:p>
              <w:p w14:paraId="5BB2CA8F" w14:textId="65190701" w:rsidR="00FC3711" w:rsidRDefault="00426821" w:rsidP="00323CE7">
                <w:pPr>
                  <w:pStyle w:val="commandlinetext"/>
                </w:pPr>
                <w:r>
                  <w:t xml:space="preserve"> </w:t>
                </w:r>
                <w:r w:rsidR="00FC3711">
                  <w:t># the 1st timestep is a 1-day steady state stress period</w:t>
                </w:r>
              </w:p>
              <w:p w14:paraId="7511C030" w14:textId="74ACCCDF" w:rsidR="00FC3711" w:rsidRDefault="00426821" w:rsidP="00323CE7">
                <w:pPr>
                  <w:pStyle w:val="commandlinetext"/>
                </w:pPr>
                <w:r>
                  <w:t xml:space="preserve"> </w:t>
                </w:r>
                <w:r w:rsidR="00FC3711">
                  <w:t xml:space="preserve"># the subsequent transient stress period starts on 01/01/2000 </w:t>
                </w:r>
              </w:p>
              <w:p w14:paraId="4506F563" w14:textId="18C63128" w:rsidR="00FC3711" w:rsidRDefault="00426821" w:rsidP="00323CE7">
                <w:pPr>
                  <w:pStyle w:val="commandlinetext"/>
                </w:pPr>
                <w:r>
                  <w:t xml:space="preserve"> </w:t>
                </w:r>
                <w:r w:rsidR="00FC3711">
                  <w:t>model_start_date</w:t>
                </w:r>
                <w:r>
                  <w:t xml:space="preserve"> </w:t>
                </w:r>
                <w:r w:rsidR="00FC3711">
                  <w:t xml:space="preserve"> = 31/12/1999</w:t>
                </w:r>
              </w:p>
              <w:p w14:paraId="3700ABDC" w14:textId="40D80500" w:rsidR="00FC3711" w:rsidRDefault="00426821" w:rsidP="00323CE7">
                <w:pPr>
                  <w:pStyle w:val="commandlinetext"/>
                </w:pPr>
                <w:r>
                  <w:t xml:space="preserve"> </w:t>
                </w:r>
                <w:r w:rsidR="00FC3711">
                  <w:t>model_start_time</w:t>
                </w:r>
                <w:r>
                  <w:t xml:space="preserve"> </w:t>
                </w:r>
                <w:r w:rsidR="00FC3711">
                  <w:t xml:space="preserve"> = 00:00:00</w:t>
                </w:r>
              </w:p>
              <w:p w14:paraId="2FCDE90B" w14:textId="752D24DD" w:rsidR="00FC3711" w:rsidRDefault="00426821" w:rsidP="00323CE7">
                <w:pPr>
                  <w:pStyle w:val="commandlinetext"/>
                </w:pPr>
                <w:r>
                  <w:t xml:space="preserve"> </w:t>
                </w:r>
              </w:p>
              <w:p w14:paraId="097227D6" w14:textId="025CC28B" w:rsidR="00FC3711" w:rsidRDefault="00426821" w:rsidP="00323CE7">
                <w:pPr>
                  <w:pStyle w:val="commandlinetext"/>
                </w:pPr>
                <w:r>
                  <w:t xml:space="preserve"> </w:t>
                </w:r>
                <w:r w:rsidR="00FC3711">
                  <w:t># MODFLOW6 time-step units are setup as day.</w:t>
                </w:r>
              </w:p>
              <w:p w14:paraId="608ED2DD" w14:textId="54FCCEA1" w:rsidR="00FC3711" w:rsidRDefault="00426821" w:rsidP="00323CE7">
                <w:pPr>
                  <w:pStyle w:val="commandlinetext"/>
                </w:pPr>
                <w:r>
                  <w:t xml:space="preserve"> </w:t>
                </w:r>
                <w:r w:rsidR="00FC3711">
                  <w:t>model_time_units</w:t>
                </w:r>
                <w:r>
                  <w:t xml:space="preserve"> </w:t>
                </w:r>
                <w:r w:rsidR="00FC3711">
                  <w:t xml:space="preserve"> = days</w:t>
                </w:r>
              </w:p>
              <w:p w14:paraId="6A500286" w14:textId="77777777" w:rsidR="00FC3711" w:rsidRDefault="00FC3711" w:rsidP="00323CE7">
                <w:pPr>
                  <w:pStyle w:val="commandlinetext"/>
                </w:pPr>
                <w:r>
                  <w:t>END GENERAL</w:t>
                </w:r>
              </w:p>
            </w:tc>
          </w:tr>
        </w:tbl>
        <w:p w14:paraId="65DECE1E" w14:textId="3B58765C" w:rsidR="00337B64" w:rsidRDefault="00B72B43" w:rsidP="00337B64">
          <w:r>
            <w:t>Lastly, we</w:t>
          </w:r>
          <w:r w:rsidR="000F78F7">
            <w:t xml:space="preserve"> need to inform OLPROC that we</w:t>
          </w:r>
          <w:r>
            <w:t xml:space="preserve"> do not want</w:t>
          </w:r>
          <w:r w:rsidR="00956050">
            <w:t xml:space="preserve"> to</w:t>
          </w:r>
          <w:r>
            <w:t xml:space="preserve"> match model generated outputs from the initial steady state time step with measured data</w:t>
          </w:r>
          <w:r w:rsidR="000F78F7">
            <w:t xml:space="preserve"> on this occasion</w:t>
          </w:r>
          <w:r>
            <w:t xml:space="preserve">. Therefore, we shall set the </w:t>
          </w:r>
          <w:r w:rsidR="00DE56C1">
            <w:t xml:space="preserve">“history matching window” to only cover the transient simulation period using the </w:t>
          </w:r>
          <w:r w:rsidR="00DE56C1">
            <w:rPr>
              <w:i/>
              <w:iCs/>
            </w:rPr>
            <w:t xml:space="preserve">history_match_start_date </w:t>
          </w:r>
          <w:r w:rsidR="00DE56C1">
            <w:t xml:space="preserve">keyword. </w:t>
          </w:r>
          <w:r w:rsidR="00337B64">
            <w:t>OLPROC will disregard any field measurements or model outputs that occur outside this period.</w:t>
          </w:r>
        </w:p>
        <w:p w14:paraId="20EC2C85" w14:textId="050FBA00" w:rsidR="00DE56C1" w:rsidRDefault="00DE56C1" w:rsidP="00323CE7">
          <w:pPr>
            <w:pStyle w:val="steps"/>
          </w:pPr>
          <w:r>
            <w:t xml:space="preserve">The default values for </w:t>
          </w:r>
          <w:r>
            <w:rPr>
              <w:i/>
              <w:iCs/>
            </w:rPr>
            <w:t>history_match_start_time</w:t>
          </w:r>
          <w:r w:rsidR="00337B64">
            <w:rPr>
              <w:i/>
              <w:iCs/>
            </w:rPr>
            <w:t xml:space="preserve"> </w:t>
          </w:r>
          <w:r w:rsidR="00337B64">
            <w:t>(00:00:00)</w:t>
          </w:r>
          <w:r>
            <w:t xml:space="preserve">, as well as for </w:t>
          </w:r>
          <w:r>
            <w:rPr>
              <w:i/>
              <w:iCs/>
            </w:rPr>
            <w:t>history_match_start_end</w:t>
          </w:r>
          <w:r>
            <w:t xml:space="preserve"> and </w:t>
          </w:r>
          <w:r>
            <w:rPr>
              <w:i/>
              <w:iCs/>
            </w:rPr>
            <w:t>history_match_end_time</w:t>
          </w:r>
          <w:r>
            <w:t xml:space="preserve"> </w:t>
          </w:r>
          <w:r w:rsidR="00337B64">
            <w:t xml:space="preserve">(the end of the model simulation) </w:t>
          </w:r>
          <w:r>
            <w:t xml:space="preserve">are </w:t>
          </w:r>
          <w:r w:rsidR="00337B64">
            <w:t>acceptable for our case</w:t>
          </w:r>
          <w:r>
            <w:t>, so we can omit these keywords.</w:t>
          </w:r>
          <w:r>
            <w:rPr>
              <w:i/>
              <w:iCs/>
            </w:rPr>
            <w:t xml:space="preserve"> </w:t>
          </w:r>
          <w:r>
            <w:t>Update the GENERAL block as below.</w:t>
          </w:r>
          <w:r w:rsidR="00426821">
            <w:t xml:space="preserve"> </w:t>
          </w:r>
        </w:p>
        <w:tbl>
          <w:tblPr>
            <w:tblStyle w:val="TableGrid"/>
            <w:tblW w:w="0" w:type="auto"/>
            <w:tblLook w:val="04A0" w:firstRow="1" w:lastRow="0" w:firstColumn="1" w:lastColumn="0" w:noHBand="0" w:noVBand="1"/>
          </w:tblPr>
          <w:tblGrid>
            <w:gridCol w:w="9736"/>
          </w:tblGrid>
          <w:tr w:rsidR="00DE56C1" w14:paraId="7444C6A3" w14:textId="77777777" w:rsidTr="00956050">
            <w:trPr>
              <w:cantSplit/>
            </w:trPr>
            <w:tc>
              <w:tcPr>
                <w:tcW w:w="9736" w:type="dxa"/>
              </w:tcPr>
              <w:p w14:paraId="59DBAF23" w14:textId="71EF941D" w:rsidR="00DE56C1" w:rsidRDefault="00DE56C1" w:rsidP="00323CE7">
                <w:pPr>
                  <w:pStyle w:val="commandlinetext"/>
                </w:pPr>
                <w:r>
                  <w:t>START GENERAL</w:t>
                </w:r>
              </w:p>
              <w:p w14:paraId="5BDAC494" w14:textId="380F37E0" w:rsidR="00DE56C1" w:rsidRDefault="00426821" w:rsidP="00323CE7">
                <w:pPr>
                  <w:pStyle w:val="commandlinetext"/>
                </w:pPr>
                <w:r>
                  <w:t xml:space="preserve"> </w:t>
                </w:r>
                <w:r w:rsidR="00DE56C1">
                  <w:t>date_format</w:t>
                </w:r>
                <w:r>
                  <w:t xml:space="preserve">    </w:t>
                </w:r>
                <w:r w:rsidR="00DE56C1">
                  <w:t>= dd/mm/yyyy</w:t>
                </w:r>
              </w:p>
              <w:p w14:paraId="72B44D0F" w14:textId="77777777" w:rsidR="00DE56C1" w:rsidRDefault="00DE56C1" w:rsidP="00323CE7">
                <w:pPr>
                  <w:pStyle w:val="commandlinetext"/>
                </w:pPr>
              </w:p>
              <w:p w14:paraId="09FD3CDA" w14:textId="2641AA96" w:rsidR="00DE56C1" w:rsidRDefault="00426821" w:rsidP="00323CE7">
                <w:pPr>
                  <w:pStyle w:val="commandlinetext"/>
                </w:pPr>
                <w:r>
                  <w:t xml:space="preserve"> </w:t>
                </w:r>
                <w:r w:rsidR="00DE56C1">
                  <w:t># the 1st timestep is a 1-day steady state stress period</w:t>
                </w:r>
              </w:p>
              <w:p w14:paraId="5314292C" w14:textId="0DEADE67" w:rsidR="00DE56C1" w:rsidRDefault="00426821" w:rsidP="00323CE7">
                <w:pPr>
                  <w:pStyle w:val="commandlinetext"/>
                </w:pPr>
                <w:r>
                  <w:t xml:space="preserve"> </w:t>
                </w:r>
                <w:r w:rsidR="00DE56C1">
                  <w:t xml:space="preserve"># the subsequent transient stress period starts on 01/01/2000 </w:t>
                </w:r>
              </w:p>
              <w:p w14:paraId="477C5CBE" w14:textId="372EFC9C" w:rsidR="00DE56C1" w:rsidRDefault="00426821" w:rsidP="00323CE7">
                <w:pPr>
                  <w:pStyle w:val="commandlinetext"/>
                </w:pPr>
                <w:r>
                  <w:t xml:space="preserve"> </w:t>
                </w:r>
                <w:r w:rsidR="00DE56C1">
                  <w:t>model_start_date</w:t>
                </w:r>
                <w:r>
                  <w:t xml:space="preserve"> </w:t>
                </w:r>
                <w:r w:rsidR="00DE56C1">
                  <w:t xml:space="preserve"> = 31/12/1999</w:t>
                </w:r>
              </w:p>
              <w:p w14:paraId="08FEC41C" w14:textId="55A87A92" w:rsidR="00DE56C1" w:rsidRDefault="00426821" w:rsidP="00323CE7">
                <w:pPr>
                  <w:pStyle w:val="commandlinetext"/>
                </w:pPr>
                <w:r>
                  <w:t xml:space="preserve"> </w:t>
                </w:r>
                <w:r w:rsidR="00DE56C1">
                  <w:t>model_start_time</w:t>
                </w:r>
                <w:r>
                  <w:t xml:space="preserve"> </w:t>
                </w:r>
                <w:r w:rsidR="00DE56C1">
                  <w:t xml:space="preserve"> = 00:00:00</w:t>
                </w:r>
              </w:p>
              <w:p w14:paraId="30B62CE8" w14:textId="4BCCB6DA" w:rsidR="00DE56C1" w:rsidRDefault="00426821" w:rsidP="00323CE7">
                <w:pPr>
                  <w:pStyle w:val="commandlinetext"/>
                </w:pPr>
                <w:r>
                  <w:t xml:space="preserve"> </w:t>
                </w:r>
              </w:p>
              <w:p w14:paraId="57E585BD" w14:textId="2E400CFE" w:rsidR="00DE56C1" w:rsidRDefault="00426821" w:rsidP="00323CE7">
                <w:pPr>
                  <w:pStyle w:val="commandlinetext"/>
                </w:pPr>
                <w:r>
                  <w:t xml:space="preserve"> </w:t>
                </w:r>
                <w:r w:rsidR="00DE56C1">
                  <w:t># MODFLOW6 time-step units are setup as day.</w:t>
                </w:r>
              </w:p>
              <w:p w14:paraId="1B488C1D" w14:textId="42E4D72E" w:rsidR="00DE56C1" w:rsidRDefault="00426821" w:rsidP="00323CE7">
                <w:pPr>
                  <w:pStyle w:val="commandlinetext"/>
                </w:pPr>
                <w:r>
                  <w:t xml:space="preserve"> </w:t>
                </w:r>
                <w:r w:rsidR="00DE56C1">
                  <w:t>model_time_units</w:t>
                </w:r>
                <w:r>
                  <w:t xml:space="preserve"> </w:t>
                </w:r>
                <w:r w:rsidR="00DE56C1">
                  <w:t xml:space="preserve"> = days</w:t>
                </w:r>
              </w:p>
              <w:p w14:paraId="3033679B" w14:textId="3F1A84B1" w:rsidR="00DE56C1" w:rsidRDefault="00DE56C1" w:rsidP="00323CE7">
                <w:pPr>
                  <w:pStyle w:val="commandlinetext"/>
                </w:pPr>
              </w:p>
              <w:p w14:paraId="77615CE7" w14:textId="4173C1B0" w:rsidR="00DE56C1" w:rsidRDefault="00426821" w:rsidP="00323CE7">
                <w:pPr>
                  <w:pStyle w:val="commandlinetext"/>
                </w:pPr>
                <w:r>
                  <w:t xml:space="preserve"> </w:t>
                </w:r>
                <w:r w:rsidR="00DE56C1">
                  <w:t># Set the History Matching Window</w:t>
                </w:r>
              </w:p>
              <w:p w14:paraId="4933EFF4" w14:textId="7C9E740C" w:rsidR="00DE56C1" w:rsidRDefault="00426821" w:rsidP="00323CE7">
                <w:pPr>
                  <w:pStyle w:val="commandlinetext"/>
                </w:pPr>
                <w:r>
                  <w:t xml:space="preserve"> </w:t>
                </w:r>
                <w:r w:rsidR="00DE56C1" w:rsidRPr="00DE56C1">
                  <w:t>history_match_start_date</w:t>
                </w:r>
                <w:r>
                  <w:t xml:space="preserve"> </w:t>
                </w:r>
                <w:r w:rsidR="00DE56C1">
                  <w:t>= 01/01/2000</w:t>
                </w:r>
              </w:p>
              <w:p w14:paraId="68893F0D" w14:textId="77777777" w:rsidR="00DE56C1" w:rsidRDefault="00DE56C1" w:rsidP="00323CE7">
                <w:pPr>
                  <w:pStyle w:val="commandlinetext"/>
                </w:pPr>
                <w:r>
                  <w:t>END GENERAL</w:t>
                </w:r>
              </w:p>
            </w:tc>
          </w:tr>
        </w:tbl>
        <w:p w14:paraId="0FB50D6F" w14:textId="094ED2D4" w:rsidR="00515A87" w:rsidRPr="00515A87" w:rsidRDefault="00515A87" w:rsidP="00323CE7">
          <w:pPr>
            <w:pStyle w:val="Heading3"/>
          </w:pPr>
          <w:bookmarkStart w:id="47" w:name="_Toc64967052"/>
          <w:r>
            <w:t>The MEAS_SSF_FILES Block</w:t>
          </w:r>
          <w:bookmarkEnd w:id="47"/>
        </w:p>
        <w:p w14:paraId="295638A0" w14:textId="71DB80DE" w:rsidR="00002397" w:rsidRDefault="00515A87" w:rsidP="00323CE7">
          <w:r w:rsidRPr="00515A87">
            <w:t xml:space="preserve">The MEAS_SSF_FILES block provides a user with the means to nominate a set of files which OLPROC </w:t>
          </w:r>
          <w:r w:rsidR="00105CED">
            <w:t>can</w:t>
          </w:r>
          <w:r w:rsidR="00105CED" w:rsidRPr="00515A87">
            <w:t xml:space="preserve"> </w:t>
          </w:r>
          <w:r w:rsidRPr="00515A87">
            <w:t xml:space="preserve">read in order to obtain </w:t>
          </w:r>
          <w:r w:rsidR="000F78F7">
            <w:t xml:space="preserve">field </w:t>
          </w:r>
          <w:r w:rsidRPr="00515A87">
            <w:t xml:space="preserve">measurements for use in the history-matching process. </w:t>
          </w:r>
          <w:r w:rsidR="00337B64">
            <w:t xml:space="preserve">Along with the file name, OLPROC needs to be informed whether to use the absolute or time-difference of values </w:t>
          </w:r>
          <w:r w:rsidR="00795F4C">
            <w:t>contained in the file, as well as what observation group they pertain to</w:t>
          </w:r>
          <w:r w:rsidR="00105CED">
            <w:t>.</w:t>
          </w:r>
        </w:p>
        <w:p w14:paraId="4B006986" w14:textId="60B2201D" w:rsidR="00B17A19" w:rsidRDefault="00B17A19" w:rsidP="00323CE7">
          <w:r>
            <w:lastRenderedPageBreak/>
            <w:t xml:space="preserve">To simplify its control file protocol, OLPROC decrees that all absolute measurements contained in a single SSF file be assigned to the same observation group. Likewise, all measurement </w:t>
          </w:r>
          <w:r w:rsidR="00337B64">
            <w:t>time-</w:t>
          </w:r>
          <w:r>
            <w:t>differences are assigned to the</w:t>
          </w:r>
          <w:r w:rsidR="00105CED">
            <w:t>ir own</w:t>
          </w:r>
          <w:r>
            <w:t xml:space="preserve"> observation group. The name of the former group is provided by the user in the OLPROC control file. </w:t>
          </w:r>
          <w:r w:rsidR="00105CED">
            <w:t>OLPROC creates a name for the</w:t>
          </w:r>
          <w:r>
            <w:t xml:space="preserve"> latter group by affixing a “_</w:t>
          </w:r>
          <w:r>
            <w:rPr>
              <w:i/>
              <w:iCs/>
            </w:rPr>
            <w:t>d</w:t>
          </w:r>
          <w:r>
            <w:t xml:space="preserve">” suffix to </w:t>
          </w:r>
          <w:r w:rsidR="00105CED">
            <w:t xml:space="preserve">this </w:t>
          </w:r>
          <w:r>
            <w:t>name.</w:t>
          </w:r>
        </w:p>
        <w:p w14:paraId="41F654F1" w14:textId="45F2E34F" w:rsidR="00B17A19" w:rsidRDefault="00B17A19" w:rsidP="00323CE7">
          <w:pPr>
            <w:pStyle w:val="steps"/>
          </w:pPr>
          <w:r>
            <w:t>Start</w:t>
          </w:r>
          <w:r w:rsidR="00105CED">
            <w:t xml:space="preserve"> construction of</w:t>
          </w:r>
          <w:r>
            <w:t xml:space="preserve"> the MEAS_SSF_FILES block by inserting the following text</w:t>
          </w:r>
          <w:r w:rsidRPr="00B17A19">
            <w:t xml:space="preserve"> </w:t>
          </w:r>
          <w:r>
            <w:t>below the GENERAL block:</w:t>
          </w:r>
        </w:p>
        <w:tbl>
          <w:tblPr>
            <w:tblStyle w:val="TableGrid"/>
            <w:tblW w:w="0" w:type="auto"/>
            <w:tblLook w:val="04A0" w:firstRow="1" w:lastRow="0" w:firstColumn="1" w:lastColumn="0" w:noHBand="0" w:noVBand="1"/>
          </w:tblPr>
          <w:tblGrid>
            <w:gridCol w:w="9736"/>
          </w:tblGrid>
          <w:tr w:rsidR="00B17A19" w14:paraId="781F56E6" w14:textId="77777777" w:rsidTr="00B350ED">
            <w:tc>
              <w:tcPr>
                <w:tcW w:w="9736" w:type="dxa"/>
              </w:tcPr>
              <w:p w14:paraId="2225837C" w14:textId="2B93D747" w:rsidR="00B17A19" w:rsidRDefault="00B17A19" w:rsidP="00323CE7">
                <w:pPr>
                  <w:pStyle w:val="commandlinetext"/>
                </w:pPr>
                <w:r>
                  <w:t>START MEAS_SSF_FILES</w:t>
                </w:r>
              </w:p>
              <w:p w14:paraId="7082B395" w14:textId="77777777" w:rsidR="00B17A19" w:rsidRDefault="00B17A19" w:rsidP="00323CE7">
                <w:pPr>
                  <w:pStyle w:val="commandlinetext"/>
                </w:pPr>
              </w:p>
              <w:p w14:paraId="1E1DCBC7" w14:textId="7BDD368D" w:rsidR="00B17A19" w:rsidRDefault="00B17A19" w:rsidP="00323CE7">
                <w:pPr>
                  <w:pStyle w:val="commandlinetext"/>
                </w:pPr>
                <w:r>
                  <w:t>END MEAS_SSF_FILES</w:t>
                </w:r>
              </w:p>
            </w:tc>
          </w:tr>
        </w:tbl>
        <w:p w14:paraId="476C50CA" w14:textId="77049004" w:rsidR="00795F4C" w:rsidRPr="00795F4C" w:rsidRDefault="00795F4C" w:rsidP="00795F4C">
          <w:bookmarkStart w:id="48" w:name="_Ref64366370"/>
          <w:r>
            <w:t xml:space="preserve">We will use the </w:t>
          </w:r>
          <w:r>
            <w:rPr>
              <w:i/>
              <w:iCs/>
            </w:rPr>
            <w:t>file</w:t>
          </w:r>
          <w:r>
            <w:t xml:space="preserve"> keyword to instruct OLPROC to read the measurement files named </w:t>
          </w:r>
          <w:r>
            <w:rPr>
              <w:i/>
              <w:iCs/>
            </w:rPr>
            <w:t xml:space="preserve">obs-heads1.ssf </w:t>
          </w:r>
          <w:r>
            <w:t xml:space="preserve">and </w:t>
          </w:r>
          <w:r>
            <w:rPr>
              <w:i/>
              <w:iCs/>
            </w:rPr>
            <w:t>obs-heads3.ssf</w:t>
          </w:r>
          <w:r>
            <w:t xml:space="preserve">. </w:t>
          </w:r>
          <w:r w:rsidR="00B17A19">
            <w:t>Each file will be assigned to a different</w:t>
          </w:r>
          <w:r w:rsidR="00105CED">
            <w:t xml:space="preserve"> observation</w:t>
          </w:r>
          <w:r w:rsidR="00B17A19">
            <w:t xml:space="preserve"> group</w:t>
          </w:r>
          <w:r w:rsidR="00C064F3">
            <w:t xml:space="preserve"> (</w:t>
          </w:r>
          <w:r w:rsidR="00C064F3">
            <w:rPr>
              <w:i/>
              <w:iCs/>
            </w:rPr>
            <w:t xml:space="preserve">heads1 </w:t>
          </w:r>
          <w:r w:rsidR="00C064F3">
            <w:t>and</w:t>
          </w:r>
          <w:r w:rsidR="00C064F3">
            <w:rPr>
              <w:i/>
              <w:iCs/>
            </w:rPr>
            <w:t xml:space="preserve"> heads3</w:t>
          </w:r>
          <w:r>
            <w:t>, respectively</w:t>
          </w:r>
          <w:r w:rsidR="00C064F3">
            <w:t>)</w:t>
          </w:r>
          <w:r w:rsidR="00B17A19">
            <w:t xml:space="preserve">. For each file both absolute and </w:t>
          </w:r>
          <w:r>
            <w:t>time-</w:t>
          </w:r>
          <w:r w:rsidR="00B17A19">
            <w:t xml:space="preserve">differences </w:t>
          </w:r>
          <w:r>
            <w:t xml:space="preserve">of measurements </w:t>
          </w:r>
          <w:r w:rsidR="00B17A19">
            <w:t>are to be included</w:t>
          </w:r>
          <w:r w:rsidR="00734BE5">
            <w:t xml:space="preserve"> in the history-matching dataset</w:t>
          </w:r>
          <w:r w:rsidR="00B17A19">
            <w:t>.</w:t>
          </w:r>
          <w:r w:rsidR="00734BE5" w:rsidRPr="00734BE5">
            <w:t xml:space="preserve"> </w:t>
          </w:r>
          <w:r>
            <w:t xml:space="preserve">Therefore, as described above, OLPROC will automatically assign time-differences to the observation groups </w:t>
          </w:r>
          <w:r>
            <w:rPr>
              <w:i/>
              <w:iCs/>
            </w:rPr>
            <w:t xml:space="preserve">heads1_d </w:t>
          </w:r>
          <w:r>
            <w:t xml:space="preserve">and </w:t>
          </w:r>
          <w:r>
            <w:rPr>
              <w:i/>
              <w:iCs/>
            </w:rPr>
            <w:t>heads3_d</w:t>
          </w:r>
          <w:r>
            <w:t>.</w:t>
          </w:r>
        </w:p>
        <w:p w14:paraId="2EEACF1E" w14:textId="7F1FF55A" w:rsidR="00B17A19" w:rsidRDefault="00734BE5" w:rsidP="00323CE7">
          <w:pPr>
            <w:pStyle w:val="steps"/>
          </w:pPr>
          <w:r>
            <w:t>Update the MEAS_SSF_FILES block as below.</w:t>
          </w:r>
          <w:bookmarkEnd w:id="48"/>
          <w:r w:rsidR="00426821">
            <w:t xml:space="preserve"> </w:t>
          </w:r>
        </w:p>
        <w:tbl>
          <w:tblPr>
            <w:tblStyle w:val="TableGrid"/>
            <w:tblW w:w="0" w:type="auto"/>
            <w:tblLook w:val="04A0" w:firstRow="1" w:lastRow="0" w:firstColumn="1" w:lastColumn="0" w:noHBand="0" w:noVBand="1"/>
          </w:tblPr>
          <w:tblGrid>
            <w:gridCol w:w="9736"/>
          </w:tblGrid>
          <w:tr w:rsidR="00B17A19" w14:paraId="2B05F2DB" w14:textId="77777777" w:rsidTr="00B350ED">
            <w:tc>
              <w:tcPr>
                <w:tcW w:w="9736" w:type="dxa"/>
              </w:tcPr>
              <w:p w14:paraId="01187869" w14:textId="77777777" w:rsidR="00B17A19" w:rsidRDefault="00B17A19" w:rsidP="00323CE7">
                <w:pPr>
                  <w:pStyle w:val="commandlinetext"/>
                </w:pPr>
                <w:r>
                  <w:t>START MEAS_SSF_FILES</w:t>
                </w:r>
              </w:p>
              <w:p w14:paraId="22D004B3" w14:textId="1623073D" w:rsidR="00B17A19" w:rsidRDefault="00426821" w:rsidP="00323CE7">
                <w:pPr>
                  <w:pStyle w:val="commandlinetext"/>
                </w:pPr>
                <w:r>
                  <w:t xml:space="preserve"> </w:t>
                </w:r>
                <w:r w:rsidR="00B17A19">
                  <w:t># Read the head measurements for layer 1 and layer 3</w:t>
                </w:r>
              </w:p>
              <w:p w14:paraId="2151157B" w14:textId="33CE3A78" w:rsidR="00B17A19" w:rsidRDefault="00426821" w:rsidP="00323CE7">
                <w:pPr>
                  <w:pStyle w:val="commandlinetext"/>
                </w:pPr>
                <w:r>
                  <w:t xml:space="preserve"> </w:t>
                </w:r>
                <w:r w:rsidR="00B17A19">
                  <w:t>file = obs-heads1.ssf</w:t>
                </w:r>
                <w:r>
                  <w:t xml:space="preserve">  </w:t>
                </w:r>
                <w:r w:rsidR="00B17A19">
                  <w:t xml:space="preserve"> group=heads1</w:t>
                </w:r>
                <w:r>
                  <w:t xml:space="preserve"> </w:t>
                </w:r>
                <w:r w:rsidR="00B17A19">
                  <w:t xml:space="preserve"> use_abs=yes</w:t>
                </w:r>
                <w:r>
                  <w:t xml:space="preserve"> </w:t>
                </w:r>
                <w:r w:rsidR="00B17A19">
                  <w:t>use_diff=</w:t>
                </w:r>
                <w:r w:rsidR="00FE447C">
                  <w:t>yes</w:t>
                </w:r>
              </w:p>
              <w:p w14:paraId="3EB1D57B" w14:textId="27D25024" w:rsidR="00B17A19" w:rsidRDefault="00426821" w:rsidP="00323CE7">
                <w:pPr>
                  <w:pStyle w:val="commandlinetext"/>
                </w:pPr>
                <w:r>
                  <w:t xml:space="preserve"> </w:t>
                </w:r>
                <w:r w:rsidR="00B17A19">
                  <w:t>file = obs-heads3.ssf</w:t>
                </w:r>
                <w:r>
                  <w:t xml:space="preserve">  </w:t>
                </w:r>
                <w:r w:rsidR="00B17A19">
                  <w:t xml:space="preserve"> group=heads3</w:t>
                </w:r>
                <w:r>
                  <w:t xml:space="preserve"> </w:t>
                </w:r>
                <w:r w:rsidR="00B17A19">
                  <w:t xml:space="preserve"> use_abs=yes</w:t>
                </w:r>
                <w:r>
                  <w:t xml:space="preserve"> </w:t>
                </w:r>
                <w:r w:rsidR="00B17A19">
                  <w:t>use_diff=</w:t>
                </w:r>
                <w:r w:rsidR="00FE447C">
                  <w:t>yes</w:t>
                </w:r>
              </w:p>
              <w:p w14:paraId="13EA9FED" w14:textId="77777777" w:rsidR="00B17A19" w:rsidRDefault="00B17A19" w:rsidP="00323CE7">
                <w:pPr>
                  <w:pStyle w:val="commandlinetext"/>
                </w:pPr>
                <w:r>
                  <w:t>END MEAS_SSF_FILES</w:t>
                </w:r>
              </w:p>
            </w:tc>
          </w:tr>
        </w:tbl>
        <w:p w14:paraId="5F0C72BB" w14:textId="5172B4AB" w:rsidR="00734BE5" w:rsidRPr="00515A87" w:rsidRDefault="00734BE5" w:rsidP="00323CE7">
          <w:pPr>
            <w:pStyle w:val="Heading3"/>
          </w:pPr>
          <w:bookmarkStart w:id="49" w:name="_Toc64967053"/>
          <w:r>
            <w:t xml:space="preserve">The </w:t>
          </w:r>
          <w:r w:rsidRPr="00734BE5">
            <w:t xml:space="preserve">MF6_OBS_FILES </w:t>
          </w:r>
          <w:r>
            <w:t>Block</w:t>
          </w:r>
          <w:bookmarkEnd w:id="49"/>
        </w:p>
        <w:p w14:paraId="72D5277C" w14:textId="6723D927" w:rsidR="00C064F3" w:rsidRDefault="00C064F3" w:rsidP="00323CE7">
          <w:pPr>
            <w:rPr>
              <w:color w:val="auto"/>
            </w:rPr>
          </w:pPr>
          <w:r>
            <w:t>Now that OLPROC knows what measurement data to read, we need to provide instructions on the corresponding model outputs to read.</w:t>
          </w:r>
          <w:r w:rsidRPr="00C064F3">
            <w:t xml:space="preserve"> </w:t>
          </w:r>
          <w:r w:rsidR="00105CED">
            <w:t xml:space="preserve">As was mentioned above, </w:t>
          </w:r>
          <w:r>
            <w:t xml:space="preserve">OLPROC reads model-generated quantities from two types of file. These are: </w:t>
          </w:r>
        </w:p>
        <w:p w14:paraId="7658A366" w14:textId="77777777" w:rsidR="00C064F3" w:rsidRDefault="00C064F3" w:rsidP="00A245CE">
          <w:pPr>
            <w:pStyle w:val="ListParagraph"/>
            <w:numPr>
              <w:ilvl w:val="0"/>
              <w:numId w:val="4"/>
            </w:numPr>
          </w:pPr>
          <w:r>
            <w:t xml:space="preserve">comma-delimited files produced by the MODFLOW 6 OBS package, and </w:t>
          </w:r>
        </w:p>
        <w:p w14:paraId="41817ADD" w14:textId="0973EA99" w:rsidR="00C064F3" w:rsidRDefault="00C064F3" w:rsidP="00A245CE">
          <w:pPr>
            <w:pStyle w:val="ListParagraph"/>
            <w:numPr>
              <w:ilvl w:val="0"/>
              <w:numId w:val="4"/>
            </w:numPr>
          </w:pPr>
          <w:r>
            <w:t>SSF files produced by</w:t>
          </w:r>
          <w:r w:rsidR="00795F4C">
            <w:t xml:space="preserve"> other</w:t>
          </w:r>
          <w:r>
            <w:t xml:space="preserve"> model postprocessors</w:t>
          </w:r>
          <w:r w:rsidR="00105CED">
            <w:t xml:space="preserve"> (probably belonging to the PEST Groundwater Utility suite)</w:t>
          </w:r>
          <w:r>
            <w:t xml:space="preserve">. </w:t>
          </w:r>
        </w:p>
        <w:p w14:paraId="255BB1F3" w14:textId="1266E56E" w:rsidR="00B17A19" w:rsidRDefault="00105CED" w:rsidP="00323CE7">
          <w:r>
            <w:t xml:space="preserve">In our case, because </w:t>
          </w:r>
          <w:r w:rsidR="00C064F3">
            <w:t xml:space="preserve">we are using MODFLOW 6 as our simulator, we </w:t>
          </w:r>
          <w:r>
            <w:t xml:space="preserve">will </w:t>
          </w:r>
          <w:r w:rsidR="00C064F3">
            <w:t>simply provide the name of</w:t>
          </w:r>
          <w:r>
            <w:t xml:space="preserve"> a</w:t>
          </w:r>
          <w:r w:rsidR="00C064F3">
            <w:t xml:space="preserve"> MODFLOW 6 generated CSV file. When using other simulators, model generated outputs will likely need to be converted to SSF format first.</w:t>
          </w:r>
          <w:r>
            <w:t xml:space="preserve"> Programs from the Groundwater Utilities can perform this role. Some of them can also undertake spatial interpolation from model grid cell centres to measurements sites. </w:t>
          </w:r>
          <w:r w:rsidR="008F622D">
            <w:t>(</w:t>
          </w:r>
          <w:r>
            <w:t>The MODFLOW 6 OBS package does not perform this function.)</w:t>
          </w:r>
        </w:p>
        <w:p w14:paraId="33F36238" w14:textId="7802B643" w:rsidR="00C064F3" w:rsidRDefault="00795F4C" w:rsidP="00323CE7">
          <w:r>
            <w:t>T</w:t>
          </w:r>
          <w:r w:rsidR="00C064F3" w:rsidRPr="00C064F3">
            <w:t xml:space="preserve">he protocol for supplying filenames in an MF6_OBS_FILE block is simple. The name of a file must follow a </w:t>
          </w:r>
          <w:r w:rsidR="008F622D">
            <w:t>“</w:t>
          </w:r>
          <w:r w:rsidR="00C064F3" w:rsidRPr="00C064F3">
            <w:t>file</w:t>
          </w:r>
          <w:r w:rsidR="008F622D">
            <w:t>”</w:t>
          </w:r>
          <w:r w:rsidR="00C064F3" w:rsidRPr="00C064F3">
            <w:t xml:space="preserve"> keyword. Optionally an “</w:t>
          </w:r>
          <w:r w:rsidR="00C064F3" w:rsidRPr="00956050">
            <w:rPr>
              <w:i/>
              <w:iCs/>
            </w:rPr>
            <w:t>=</w:t>
          </w:r>
          <w:r w:rsidR="00C064F3" w:rsidRPr="00C064F3">
            <w:t xml:space="preserve">” symbol can separate the filename from the </w:t>
          </w:r>
          <w:r w:rsidR="00C064F3" w:rsidRPr="00795F4C">
            <w:rPr>
              <w:i/>
              <w:iCs/>
            </w:rPr>
            <w:t>file</w:t>
          </w:r>
          <w:r w:rsidR="00C064F3" w:rsidRPr="00C064F3">
            <w:t xml:space="preserve"> keyword. If the filename contains a space, then it must be surrounded by double quotes</w:t>
          </w:r>
          <w:r w:rsidR="00C064F3">
            <w:t>.</w:t>
          </w:r>
          <w:r>
            <w:t xml:space="preserve"> The same block can be used to read many</w:t>
          </w:r>
          <w:r w:rsidRPr="00795F4C">
            <w:t xml:space="preserve"> </w:t>
          </w:r>
          <w:r>
            <w:t>MODFLOW 6 generated CSV files. However, we will only be reading one.</w:t>
          </w:r>
        </w:p>
        <w:p w14:paraId="7923BFF1" w14:textId="107C647C" w:rsidR="00C064F3" w:rsidRDefault="00C064F3" w:rsidP="00323CE7">
          <w:pPr>
            <w:pStyle w:val="steps"/>
          </w:pPr>
          <w:r>
            <w:t xml:space="preserve">Add the following block below the MEAS_SSF_FILES block to instruct OLPROC to read the MODFLOW 6 generated </w:t>
          </w:r>
          <w:r>
            <w:rPr>
              <w:i/>
              <w:iCs/>
            </w:rPr>
            <w:t>head_obs.csv</w:t>
          </w:r>
          <w:r w:rsidR="008F622D">
            <w:t xml:space="preserve"> file</w:t>
          </w:r>
        </w:p>
        <w:tbl>
          <w:tblPr>
            <w:tblStyle w:val="TableGrid"/>
            <w:tblW w:w="0" w:type="auto"/>
            <w:tblLook w:val="04A0" w:firstRow="1" w:lastRow="0" w:firstColumn="1" w:lastColumn="0" w:noHBand="0" w:noVBand="1"/>
          </w:tblPr>
          <w:tblGrid>
            <w:gridCol w:w="9736"/>
          </w:tblGrid>
          <w:tr w:rsidR="00C064F3" w14:paraId="5139836C" w14:textId="77777777" w:rsidTr="00B350ED">
            <w:tc>
              <w:tcPr>
                <w:tcW w:w="9736" w:type="dxa"/>
              </w:tcPr>
              <w:p w14:paraId="1922C863" w14:textId="77777777" w:rsidR="00C064F3" w:rsidRDefault="00C064F3" w:rsidP="00323CE7">
                <w:pPr>
                  <w:pStyle w:val="commandlinetext"/>
                </w:pPr>
                <w:r>
                  <w:t>START MF6_OBS_FILES</w:t>
                </w:r>
              </w:p>
              <w:p w14:paraId="666E5029" w14:textId="5A22197F" w:rsidR="00C064F3" w:rsidRDefault="00426821" w:rsidP="00323CE7">
                <w:pPr>
                  <w:pStyle w:val="commandlinetext"/>
                </w:pPr>
                <w:r>
                  <w:t xml:space="preserve"> </w:t>
                </w:r>
                <w:r w:rsidR="00C064F3">
                  <w:t>file = head_obs.csv</w:t>
                </w:r>
              </w:p>
              <w:p w14:paraId="71A4901C" w14:textId="310618B3" w:rsidR="00C064F3" w:rsidRDefault="00C064F3" w:rsidP="00323CE7">
                <w:pPr>
                  <w:pStyle w:val="commandlinetext"/>
                </w:pPr>
                <w:r>
                  <w:t>END MF6_OBS_FILES</w:t>
                </w:r>
              </w:p>
            </w:tc>
          </w:tr>
        </w:tbl>
        <w:p w14:paraId="3268103E" w14:textId="0D5E8798" w:rsidR="00C064F3" w:rsidRDefault="00C064F3" w:rsidP="00323CE7">
          <w:pPr>
            <w:pStyle w:val="Heading3"/>
          </w:pPr>
          <w:bookmarkStart w:id="50" w:name="_Toc64967054"/>
          <w:r>
            <w:lastRenderedPageBreak/>
            <w:t>The OUTPUT</w:t>
          </w:r>
          <w:r w:rsidRPr="00734BE5">
            <w:t xml:space="preserve"> </w:t>
          </w:r>
          <w:r>
            <w:t>Block</w:t>
          </w:r>
          <w:bookmarkEnd w:id="50"/>
        </w:p>
        <w:p w14:paraId="7E848671" w14:textId="01194AE9" w:rsidR="00C064F3" w:rsidRPr="00C064F3" w:rsidRDefault="00C064F3" w:rsidP="00323CE7">
          <w:r>
            <w:t>Finally, t</w:t>
          </w:r>
          <w:r w:rsidRPr="00C064F3">
            <w:t xml:space="preserve">he name of the partial PEST control file that OLPROC must write when run in construction mode must be provided following the mandatory </w:t>
          </w:r>
          <w:r w:rsidRPr="002519F3">
            <w:rPr>
              <w:i/>
              <w:iCs/>
            </w:rPr>
            <w:t>partial_pest_control_file</w:t>
          </w:r>
          <w:r w:rsidRPr="00C064F3">
            <w:t xml:space="preserve"> keyword</w:t>
          </w:r>
          <w:r w:rsidR="002519F3">
            <w:t xml:space="preserve">. </w:t>
          </w:r>
        </w:p>
        <w:p w14:paraId="26CE1B61" w14:textId="2C9D8F2B" w:rsidR="002519F3" w:rsidRDefault="002519F3" w:rsidP="00323CE7">
          <w:pPr>
            <w:pStyle w:val="steps"/>
          </w:pPr>
          <w:r>
            <w:t xml:space="preserve">Add the following block below the MF6_OBS_FILES block to instruct OLPROC to write part of a PEST control file named </w:t>
          </w:r>
          <w:r>
            <w:rPr>
              <w:i/>
              <w:iCs/>
            </w:rPr>
            <w:t>partial1.pst</w:t>
          </w:r>
          <w:r>
            <w:t>.</w:t>
          </w:r>
          <w:r w:rsidR="00F76E73">
            <w:t xml:space="preserve"> </w:t>
          </w:r>
        </w:p>
        <w:tbl>
          <w:tblPr>
            <w:tblStyle w:val="TableGrid"/>
            <w:tblW w:w="0" w:type="auto"/>
            <w:tblLook w:val="04A0" w:firstRow="1" w:lastRow="0" w:firstColumn="1" w:lastColumn="0" w:noHBand="0" w:noVBand="1"/>
          </w:tblPr>
          <w:tblGrid>
            <w:gridCol w:w="9736"/>
          </w:tblGrid>
          <w:tr w:rsidR="002519F3" w:rsidRPr="002519F3" w14:paraId="52B41843" w14:textId="77777777" w:rsidTr="00B350ED">
            <w:tc>
              <w:tcPr>
                <w:tcW w:w="9736" w:type="dxa"/>
              </w:tcPr>
              <w:p w14:paraId="69545D4A" w14:textId="77777777" w:rsidR="002519F3" w:rsidRPr="002519F3" w:rsidRDefault="002519F3" w:rsidP="00323CE7">
                <w:pPr>
                  <w:pStyle w:val="commandlinetext"/>
                </w:pPr>
                <w:r w:rsidRPr="002519F3">
                  <w:t>START OUTPUT</w:t>
                </w:r>
              </w:p>
              <w:p w14:paraId="648BD465" w14:textId="4C86C28A" w:rsidR="002519F3" w:rsidRPr="002519F3" w:rsidRDefault="00426821" w:rsidP="00323CE7">
                <w:pPr>
                  <w:pStyle w:val="commandlinetext"/>
                </w:pPr>
                <w:r>
                  <w:t xml:space="preserve"> </w:t>
                </w:r>
                <w:r w:rsidR="002519F3" w:rsidRPr="002519F3">
                  <w:t>partial_pest_control_file = partial1.pst</w:t>
                </w:r>
              </w:p>
              <w:p w14:paraId="330E9D44" w14:textId="636011D6" w:rsidR="002519F3" w:rsidRPr="002519F3" w:rsidRDefault="002519F3" w:rsidP="00323CE7">
                <w:pPr>
                  <w:pStyle w:val="commandlinetext"/>
                </w:pPr>
                <w:r w:rsidRPr="002519F3">
                  <w:t>END OUTPUT</w:t>
                </w:r>
              </w:p>
            </w:tc>
          </w:tr>
        </w:tbl>
        <w:p w14:paraId="1AC0D404" w14:textId="470E39E0" w:rsidR="002519F3" w:rsidRDefault="002B0770" w:rsidP="00323CE7">
          <w:pPr>
            <w:pStyle w:val="steps"/>
          </w:pPr>
          <w:r>
            <w:t>If desired, a</w:t>
          </w:r>
          <w:r w:rsidR="002519F3">
            <w:t xml:space="preserve">dditional </w:t>
          </w:r>
          <w:r w:rsidR="008F622D">
            <w:t>keywords can be provided in this block. These can be used to name the model batch file, as well as the folder in which OLPROC should store some of the files which it writes when run in construction mode.</w:t>
          </w:r>
          <w:r w:rsidR="00F76E73">
            <w:t xml:space="preserve"> They do not affect how OLPROC configures observations for the PEST control file, nor how it runs in postprocessor mode</w:t>
          </w:r>
          <w:r w:rsidR="002519F3">
            <w:t>.</w:t>
          </w:r>
          <w:r w:rsidR="00F76E73">
            <w:t xml:space="preserve"> </w:t>
          </w:r>
        </w:p>
        <w:p w14:paraId="086B181F" w14:textId="65D1492C" w:rsidR="00F76E73" w:rsidRDefault="00E11FA1" w:rsidP="00F76E73">
          <w:pPr>
            <w:pStyle w:val="steps"/>
          </w:pPr>
          <w:r>
            <w:t>Update</w:t>
          </w:r>
          <w:r w:rsidR="00F76E73">
            <w:t xml:space="preserve"> the MF6_OBS_FILES block to instruct OLPROC to write the model batch file name as </w:t>
          </w:r>
          <w:r w:rsidR="00F76E73">
            <w:rPr>
              <w:i/>
              <w:iCs/>
            </w:rPr>
            <w:t>runmodel.bat</w:t>
          </w:r>
          <w:r w:rsidR="00F76E73">
            <w:t xml:space="preserve">. </w:t>
          </w:r>
          <w:r>
            <w:t xml:space="preserve">All this instruction does is defined the name of the batch file that will be included in the partial PEST control file. </w:t>
          </w:r>
        </w:p>
        <w:tbl>
          <w:tblPr>
            <w:tblStyle w:val="TableGrid"/>
            <w:tblW w:w="0" w:type="auto"/>
            <w:tblLook w:val="04A0" w:firstRow="1" w:lastRow="0" w:firstColumn="1" w:lastColumn="0" w:noHBand="0" w:noVBand="1"/>
          </w:tblPr>
          <w:tblGrid>
            <w:gridCol w:w="9736"/>
          </w:tblGrid>
          <w:tr w:rsidR="00F76E73" w:rsidRPr="002519F3" w14:paraId="102209F3" w14:textId="77777777" w:rsidTr="00AF3044">
            <w:tc>
              <w:tcPr>
                <w:tcW w:w="9736" w:type="dxa"/>
              </w:tcPr>
              <w:p w14:paraId="0F8917A2" w14:textId="77777777" w:rsidR="00F76E73" w:rsidRPr="002519F3" w:rsidRDefault="00F76E73" w:rsidP="00AF3044">
                <w:pPr>
                  <w:pStyle w:val="commandlinetext"/>
                </w:pPr>
                <w:r w:rsidRPr="002519F3">
                  <w:t>START OUTPUT</w:t>
                </w:r>
              </w:p>
              <w:p w14:paraId="195C6870" w14:textId="422A76DA" w:rsidR="00F76E73" w:rsidRDefault="00426821" w:rsidP="00AF3044">
                <w:pPr>
                  <w:pStyle w:val="commandlinetext"/>
                </w:pPr>
                <w:r>
                  <w:t xml:space="preserve"> </w:t>
                </w:r>
                <w:r w:rsidR="00F76E73" w:rsidRPr="002519F3">
                  <w:t>partial_pest_control_file = partial1.pst</w:t>
                </w:r>
              </w:p>
              <w:p w14:paraId="786A8BEB" w14:textId="6BA244A3" w:rsidR="00F76E73" w:rsidRPr="002519F3" w:rsidRDefault="00426821" w:rsidP="00AF3044">
                <w:pPr>
                  <w:pStyle w:val="commandlinetext"/>
                </w:pPr>
                <w:r>
                  <w:t xml:space="preserve"> </w:t>
                </w:r>
                <w:r w:rsidR="00F76E73" w:rsidRPr="00F76E73">
                  <w:t>model_batch_file</w:t>
                </w:r>
                <w:r>
                  <w:t xml:space="preserve">     </w:t>
                </w:r>
                <w:r w:rsidR="00F76E73" w:rsidRPr="00F76E73">
                  <w:t>= runmodel.bat</w:t>
                </w:r>
              </w:p>
              <w:p w14:paraId="091F4837" w14:textId="77777777" w:rsidR="00F76E73" w:rsidRPr="002519F3" w:rsidRDefault="00F76E73" w:rsidP="00AF3044">
                <w:pPr>
                  <w:pStyle w:val="commandlinetext"/>
                </w:pPr>
                <w:r w:rsidRPr="002519F3">
                  <w:t>END OUTPUT</w:t>
                </w:r>
              </w:p>
            </w:tc>
          </w:tr>
        </w:tbl>
        <w:p w14:paraId="40C371D5" w14:textId="5DAB5A0D" w:rsidR="00F76E73" w:rsidRDefault="00E11FA1" w:rsidP="00F76E73">
          <w:pPr>
            <w:pStyle w:val="steps"/>
          </w:pPr>
          <w:bookmarkStart w:id="51" w:name="_Ref64897675"/>
          <w:r>
            <w:t xml:space="preserve">Lastly, update the MF6_OBS_FILES block to instruct OLPROC to write the measurement observation SSF files to a folder named </w:t>
          </w:r>
          <w:r>
            <w:rPr>
              <w:i/>
              <w:iCs/>
            </w:rPr>
            <w:t>obsfiles</w:t>
          </w:r>
          <w:r>
            <w:t xml:space="preserve"> within your working folder. As previously mentioned, this is optional. It is merely a convenience to keep your working folder tidier. By including this instruction, OLPROC will store the SSF files of field measurement data that it generates in a separate folder. These SSF files are a subset of the original field measurement dataset and contain only the data that is included in the history-matching dataset. In our case, this means they omit any measurements that occur before 01/01/2000.</w:t>
          </w:r>
          <w:bookmarkEnd w:id="51"/>
        </w:p>
        <w:p w14:paraId="52D99D6E" w14:textId="4999545C" w:rsidR="00312E35" w:rsidRDefault="00312E35" w:rsidP="00F76E73">
          <w:pPr>
            <w:pStyle w:val="steps"/>
          </w:pPr>
          <w:bookmarkStart w:id="52" w:name="_Ref64900029"/>
          <w:r>
            <w:t xml:space="preserve">Make sure to create the </w:t>
          </w:r>
          <w:r w:rsidR="00E23097">
            <w:t xml:space="preserve">new </w:t>
          </w:r>
          <w:r>
            <w:t xml:space="preserve">folder </w:t>
          </w:r>
          <w:r>
            <w:rPr>
              <w:i/>
              <w:iCs/>
            </w:rPr>
            <w:t xml:space="preserve">obsfiles </w:t>
          </w:r>
          <w:r>
            <w:t>within your working folder</w:t>
          </w:r>
          <w:r w:rsidR="001F75C4">
            <w:t xml:space="preserve"> </w:t>
          </w:r>
          <w:r w:rsidR="00E23097">
            <w:t xml:space="preserve">before </w:t>
          </w:r>
          <w:r>
            <w:t>running OLPROC in constructor mode.</w:t>
          </w:r>
          <w:bookmarkEnd w:id="52"/>
          <w:r>
            <w:t xml:space="preserve"> </w:t>
          </w:r>
        </w:p>
        <w:tbl>
          <w:tblPr>
            <w:tblStyle w:val="TableGrid"/>
            <w:tblW w:w="0" w:type="auto"/>
            <w:tblLook w:val="04A0" w:firstRow="1" w:lastRow="0" w:firstColumn="1" w:lastColumn="0" w:noHBand="0" w:noVBand="1"/>
          </w:tblPr>
          <w:tblGrid>
            <w:gridCol w:w="9736"/>
          </w:tblGrid>
          <w:tr w:rsidR="00E11FA1" w:rsidRPr="002519F3" w14:paraId="7DA63D6F" w14:textId="77777777" w:rsidTr="00312E35">
            <w:trPr>
              <w:cantSplit/>
            </w:trPr>
            <w:tc>
              <w:tcPr>
                <w:tcW w:w="9736" w:type="dxa"/>
              </w:tcPr>
              <w:p w14:paraId="7C0AAF0B" w14:textId="77777777" w:rsidR="00E11FA1" w:rsidRPr="002519F3" w:rsidRDefault="00E11FA1" w:rsidP="00AF3044">
                <w:pPr>
                  <w:pStyle w:val="commandlinetext"/>
                </w:pPr>
                <w:r w:rsidRPr="002519F3">
                  <w:t>START OUTPUT</w:t>
                </w:r>
              </w:p>
              <w:p w14:paraId="40EA3C1F" w14:textId="106D9866" w:rsidR="00E11FA1" w:rsidRDefault="00426821" w:rsidP="00AF3044">
                <w:pPr>
                  <w:pStyle w:val="commandlinetext"/>
                </w:pPr>
                <w:r>
                  <w:t xml:space="preserve"> </w:t>
                </w:r>
                <w:r w:rsidR="00E11FA1" w:rsidRPr="002519F3">
                  <w:t>partial_pest_control_file = partial1.pst</w:t>
                </w:r>
              </w:p>
              <w:p w14:paraId="7511464D" w14:textId="66A7A479" w:rsidR="00E11FA1" w:rsidRDefault="00426821" w:rsidP="00AF3044">
                <w:pPr>
                  <w:pStyle w:val="commandlinetext"/>
                </w:pPr>
                <w:r>
                  <w:t xml:space="preserve"> </w:t>
                </w:r>
                <w:r w:rsidR="00E11FA1" w:rsidRPr="00F76E73">
                  <w:t>model_batch_file</w:t>
                </w:r>
                <w:r>
                  <w:t xml:space="preserve">     </w:t>
                </w:r>
                <w:r w:rsidR="00E11FA1" w:rsidRPr="00F76E73">
                  <w:t>= runmodel.bat</w:t>
                </w:r>
              </w:p>
              <w:p w14:paraId="3D41113E" w14:textId="40B805A1" w:rsidR="00E11FA1" w:rsidRPr="002519F3" w:rsidRDefault="00426821" w:rsidP="00AF3044">
                <w:pPr>
                  <w:pStyle w:val="commandlinetext"/>
                </w:pPr>
                <w:r>
                  <w:t xml:space="preserve"> </w:t>
                </w:r>
                <w:r w:rsidR="00E11FA1" w:rsidRPr="00E11FA1">
                  <w:t>obs_ssf_folder</w:t>
                </w:r>
                <w:r>
                  <w:t xml:space="preserve">      </w:t>
                </w:r>
                <w:r w:rsidR="00E11FA1" w:rsidRPr="00E11FA1">
                  <w:t>= .\obsfiles</w:t>
                </w:r>
              </w:p>
              <w:p w14:paraId="32C2FE65" w14:textId="77777777" w:rsidR="00E11FA1" w:rsidRPr="002519F3" w:rsidRDefault="00E11FA1" w:rsidP="00AF3044">
                <w:pPr>
                  <w:pStyle w:val="commandlinetext"/>
                </w:pPr>
                <w:r w:rsidRPr="002519F3">
                  <w:t>END OUTPUT</w:t>
                </w:r>
              </w:p>
            </w:tc>
          </w:tr>
        </w:tbl>
        <w:p w14:paraId="1A216989" w14:textId="24F2D72A" w:rsidR="002519F3" w:rsidRDefault="002519F3" w:rsidP="00323CE7"/>
        <w:p w14:paraId="16450AF2" w14:textId="31C3B47E" w:rsidR="002519F3" w:rsidRDefault="002519F3" w:rsidP="00E92F8E">
          <w:pPr>
            <w:pStyle w:val="Heading2"/>
          </w:pPr>
          <w:bookmarkStart w:id="53" w:name="_Toc64967055"/>
          <w:r>
            <w:t>Running OLPROC</w:t>
          </w:r>
          <w:bookmarkEnd w:id="53"/>
          <w:r>
            <w:t xml:space="preserve"> </w:t>
          </w:r>
        </w:p>
        <w:p w14:paraId="31EB44FC" w14:textId="117C7A15" w:rsidR="002519F3" w:rsidRDefault="002519F3" w:rsidP="00323CE7">
          <w:r>
            <w:t>The basic</w:t>
          </w:r>
          <w:r w:rsidR="008F622D">
            <w:t xml:space="preserve"> information required </w:t>
          </w:r>
          <w:r w:rsidR="004E145F">
            <w:t>to run</w:t>
          </w:r>
          <w:r>
            <w:t xml:space="preserve"> OLPROC </w:t>
          </w:r>
          <w:r w:rsidR="004E145F">
            <w:t>has</w:t>
          </w:r>
          <w:r w:rsidR="008F622D">
            <w:t xml:space="preserve"> now been </w:t>
          </w:r>
          <w:r w:rsidR="00E23097">
            <w:t>prepared</w:t>
          </w:r>
          <w:r>
            <w:t>. We can now run OLPROC for the first time.</w:t>
          </w:r>
          <w:r w:rsidR="004E145F">
            <w:t xml:space="preserve"> We will do this in two parts. First, we will run OLPROC in postprocessor mode. Then we will run OLPROC in constructor mode using the same control file. It is not necessary to run OLPROC in this order; we are simply doing this </w:t>
          </w:r>
          <w:r w:rsidR="00E23097">
            <w:t>to</w:t>
          </w:r>
          <w:r w:rsidR="004E145F">
            <w:t xml:space="preserve"> highlight the details of what OLPROC is doing in the background.</w:t>
          </w:r>
        </w:p>
        <w:p w14:paraId="487A2F73" w14:textId="4D94C83D" w:rsidR="004E145F" w:rsidRDefault="004E145F" w:rsidP="004E145F">
          <w:pPr>
            <w:pStyle w:val="Heading3"/>
          </w:pPr>
          <w:bookmarkStart w:id="54" w:name="_Toc64967056"/>
          <w:r>
            <w:t>Running OLPROC in Postprocessor Mode</w:t>
          </w:r>
          <w:bookmarkEnd w:id="54"/>
        </w:p>
        <w:p w14:paraId="4A3B5920" w14:textId="2FB74D85" w:rsidR="004E145F" w:rsidRDefault="004E145F" w:rsidP="004E145F">
          <w:pPr>
            <w:pStyle w:val="steps"/>
          </w:pPr>
          <w:r>
            <w:t xml:space="preserve">Open the command line in your working folder and run OLPROC in construction mode by typing </w:t>
          </w:r>
          <w:r w:rsidRPr="005132A0">
            <w:rPr>
              <w:rFonts w:ascii="Courier New" w:hAnsi="Courier New" w:cs="Courier New"/>
            </w:rPr>
            <w:t>olproc olproc1.in 1</w:t>
          </w:r>
          <w:r>
            <w:t xml:space="preserve"> and then press &lt;enter&gt;. This command line tells OLPROC to read the </w:t>
          </w:r>
          <w:r>
            <w:lastRenderedPageBreak/>
            <w:t xml:space="preserve">file </w:t>
          </w:r>
          <w:r>
            <w:rPr>
              <w:i/>
              <w:iCs/>
            </w:rPr>
            <w:t>olpr</w:t>
          </w:r>
          <w:r w:rsidR="00E23097">
            <w:rPr>
              <w:i/>
              <w:iCs/>
            </w:rPr>
            <w:t>o</w:t>
          </w:r>
          <w:r>
            <w:rPr>
              <w:i/>
              <w:iCs/>
            </w:rPr>
            <w:t>c1.</w:t>
          </w:r>
          <w:r w:rsidRPr="00F76E73">
            <w:rPr>
              <w:i/>
              <w:iCs/>
            </w:rPr>
            <w:t>in</w:t>
          </w:r>
          <w:r>
            <w:t xml:space="preserve">, and the “1” tells OLPROC to run in postprocessor mode. (Alternatively, you can use the batch file named </w:t>
          </w:r>
          <w:r w:rsidRPr="00F76E73">
            <w:rPr>
              <w:i/>
              <w:iCs/>
            </w:rPr>
            <w:t>run_olproc</w:t>
          </w:r>
          <w:r>
            <w:rPr>
              <w:i/>
              <w:iCs/>
            </w:rPr>
            <w:t>1</w:t>
          </w:r>
          <w:r w:rsidRPr="00F76E73">
            <w:rPr>
              <w:i/>
              <w:iCs/>
            </w:rPr>
            <w:t>.bat,</w:t>
          </w:r>
          <w:r>
            <w:t xml:space="preserve"> which is provided in the tutorial folder.)</w:t>
          </w:r>
        </w:p>
        <w:p w14:paraId="0EFD3CC9" w14:textId="4825E11F" w:rsidR="004E145F" w:rsidRDefault="004E145F" w:rsidP="004E145F">
          <w:pPr>
            <w:pStyle w:val="steps"/>
          </w:pPr>
          <w:r>
            <w:t>If all goes well, you should see the following:</w:t>
          </w:r>
        </w:p>
        <w:p w14:paraId="4E4B2A48" w14:textId="5A828317" w:rsidR="004E145F" w:rsidRDefault="004E145F" w:rsidP="004E145F">
          <w:pPr>
            <w:pStyle w:val="commandlinetext"/>
          </w:pPr>
          <w:r>
            <w:t xml:space="preserve"> - file olproc1.in read ok.</w:t>
          </w:r>
        </w:p>
        <w:p w14:paraId="34A1DE6E" w14:textId="77777777" w:rsidR="004E145F" w:rsidRDefault="004E145F" w:rsidP="004E145F">
          <w:pPr>
            <w:pStyle w:val="commandlinetext"/>
          </w:pPr>
          <w:r>
            <w:t xml:space="preserve"> - file head_obs.csv read ok.</w:t>
          </w:r>
        </w:p>
        <w:p w14:paraId="40DEE65F" w14:textId="77777777" w:rsidR="004E145F" w:rsidRDefault="004E145F" w:rsidP="004E145F">
          <w:pPr>
            <w:pStyle w:val="commandlinetext"/>
          </w:pPr>
          <w:r>
            <w:t xml:space="preserve"> - file obs-heads1.ssf read ok.</w:t>
          </w:r>
        </w:p>
        <w:p w14:paraId="42389E22" w14:textId="77777777" w:rsidR="004E145F" w:rsidRDefault="004E145F" w:rsidP="004E145F">
          <w:pPr>
            <w:pStyle w:val="commandlinetext"/>
          </w:pPr>
          <w:r>
            <w:t xml:space="preserve"> - file obs-heads3.ssf read ok.</w:t>
          </w:r>
        </w:p>
        <w:p w14:paraId="11174D1B" w14:textId="77777777" w:rsidR="004E145F" w:rsidRDefault="004E145F" w:rsidP="004E145F">
          <w:pPr>
            <w:pStyle w:val="commandlinetext"/>
          </w:pPr>
          <w:r>
            <w:t xml:space="preserve"> - file m_obs-heads1_ssf.ssf written ok.</w:t>
          </w:r>
        </w:p>
        <w:p w14:paraId="45F5B49D" w14:textId="77777777" w:rsidR="004E145F" w:rsidRDefault="004E145F" w:rsidP="004E145F">
          <w:pPr>
            <w:pStyle w:val="commandlinetext"/>
          </w:pPr>
          <w:r>
            <w:t xml:space="preserve"> - file m_obs-heads3_ssf.ssf written ok.</w:t>
          </w:r>
        </w:p>
        <w:p w14:paraId="7E1EC086" w14:textId="77777777" w:rsidR="004E145F" w:rsidRDefault="004E145F" w:rsidP="004E145F">
          <w:pPr>
            <w:pStyle w:val="commandlinetext"/>
          </w:pPr>
          <w:r>
            <w:t xml:space="preserve"> - file m_obs-heads1_ssf_d.ssf written ok.</w:t>
          </w:r>
        </w:p>
        <w:p w14:paraId="02173F81" w14:textId="7CCCDE8B" w:rsidR="004E145F" w:rsidRDefault="004E145F" w:rsidP="004E145F">
          <w:pPr>
            <w:pStyle w:val="commandlinetext"/>
          </w:pPr>
          <w:r>
            <w:t xml:space="preserve"> - file m_obs-heads3_ssf_d.ssf written ok.</w:t>
          </w:r>
        </w:p>
        <w:p w14:paraId="6621B9C9" w14:textId="3F324A69" w:rsidR="008E1242" w:rsidRDefault="00E92F8E" w:rsidP="00E92F8E">
          <w:pPr>
            <w:pStyle w:val="steps"/>
          </w:pPr>
          <w:r>
            <w:t xml:space="preserve">The first four lines of this output show that OLPROC has read the files it was instructed to read. The last four lines show that OLPROC has written four new files. If you check your working folder, you should see them. </w:t>
          </w:r>
          <w:r w:rsidR="008E1242">
            <w:t>These are the model-generated SSF files.</w:t>
          </w:r>
        </w:p>
        <w:p w14:paraId="5430B1D7" w14:textId="5C442203" w:rsidR="004E145F" w:rsidRDefault="00E92F8E" w:rsidP="00E92F8E">
          <w:pPr>
            <w:pStyle w:val="steps"/>
          </w:pPr>
          <w:r>
            <w:t>Note that all the file names begin with the prefix “</w:t>
          </w:r>
          <w:r>
            <w:rPr>
              <w:i/>
              <w:iCs/>
            </w:rPr>
            <w:t>m_</w:t>
          </w:r>
          <w:r>
            <w:t xml:space="preserve">”, followed by the name of one of the field measurement SSF files (e.g., </w:t>
          </w:r>
          <w:r>
            <w:rPr>
              <w:i/>
              <w:iCs/>
            </w:rPr>
            <w:t>obs-heads1.ssf</w:t>
          </w:r>
          <w:r w:rsidR="00426821">
            <w:rPr>
              <w:i/>
              <w:iCs/>
            </w:rPr>
            <w:t xml:space="preserve"> </w:t>
          </w:r>
          <w:r>
            <w:t xml:space="preserve">and </w:t>
          </w:r>
          <w:r>
            <w:rPr>
              <w:i/>
              <w:iCs/>
            </w:rPr>
            <w:t>obs-heads3.ssf</w:t>
          </w:r>
          <w:r>
            <w:t>). Files with the “</w:t>
          </w:r>
          <w:r>
            <w:rPr>
              <w:i/>
              <w:iCs/>
            </w:rPr>
            <w:t>m_</w:t>
          </w:r>
          <w:r>
            <w:t xml:space="preserve">” prefix </w:t>
          </w:r>
          <w:r w:rsidR="00E23097">
            <w:t xml:space="preserve">contain </w:t>
          </w:r>
          <w:r>
            <w:t xml:space="preserve">the time-interpolated model outputs </w:t>
          </w:r>
          <w:r w:rsidR="00E23097">
            <w:t xml:space="preserve">to </w:t>
          </w:r>
          <w:r>
            <w:t xml:space="preserve">match field measurements in the history-matching time period. </w:t>
          </w:r>
        </w:p>
        <w:p w14:paraId="63004356" w14:textId="77777777" w:rsidR="00AF3044" w:rsidRDefault="00430B4D" w:rsidP="00E92F8E">
          <w:pPr>
            <w:pStyle w:val="steps"/>
          </w:pPr>
          <w:bookmarkStart w:id="55" w:name="_Ref64897935"/>
          <w:r>
            <w:t xml:space="preserve">Use a text editor to inspect the </w:t>
          </w:r>
          <w:r w:rsidR="00AF3044">
            <w:t xml:space="preserve">original </w:t>
          </w:r>
          <w:r>
            <w:t xml:space="preserve">field measurement file </w:t>
          </w:r>
          <w:r>
            <w:rPr>
              <w:i/>
              <w:iCs/>
            </w:rPr>
            <w:t xml:space="preserve">obs-heads1.ssf </w:t>
          </w:r>
          <w:r>
            <w:t xml:space="preserve">and the corresponding model-generated SSF file </w:t>
          </w:r>
          <w:r w:rsidRPr="00430B4D">
            <w:rPr>
              <w:i/>
              <w:iCs/>
            </w:rPr>
            <w:t>m_obs-heads1_ssf.ssf</w:t>
          </w:r>
          <w:r w:rsidRPr="00430B4D">
            <w:t>.</w:t>
          </w:r>
          <w:bookmarkEnd w:id="55"/>
          <w:r>
            <w:t xml:space="preserve"> </w:t>
          </w:r>
        </w:p>
        <w:p w14:paraId="49999A15" w14:textId="1C243594" w:rsidR="00430B4D" w:rsidRDefault="00430B4D" w:rsidP="00E92F8E">
          <w:pPr>
            <w:pStyle w:val="steps"/>
          </w:pPr>
          <w:r>
            <w:t xml:space="preserve">Note that the first line in </w:t>
          </w:r>
          <w:r>
            <w:rPr>
              <w:i/>
              <w:iCs/>
            </w:rPr>
            <w:t xml:space="preserve">obs-heads1.ssf </w:t>
          </w:r>
          <w:r>
            <w:t>contains data that predates</w:t>
          </w:r>
          <w:r w:rsidR="00AF3044">
            <w:t xml:space="preserve"> the history-matching start date (</w:t>
          </w:r>
          <w:r>
            <w:t>01/01/2000</w:t>
          </w:r>
          <w:r w:rsidR="00AF3044">
            <w:t>)</w:t>
          </w:r>
          <w:r>
            <w:t xml:space="preserve">, whilst </w:t>
          </w:r>
          <w:r w:rsidRPr="00430B4D">
            <w:rPr>
              <w:i/>
              <w:iCs/>
            </w:rPr>
            <w:t>m_obs-heads1_ssf.ssf</w:t>
          </w:r>
          <w:r>
            <w:t xml:space="preserve"> does not. </w:t>
          </w:r>
        </w:p>
        <w:p w14:paraId="3428217E" w14:textId="02A3A960" w:rsidR="00AF3044" w:rsidRDefault="00AF3044" w:rsidP="00E92F8E">
          <w:pPr>
            <w:pStyle w:val="steps"/>
          </w:pPr>
          <w:r>
            <w:t>Note that all the date &amp; times in the model-generated SSF correspond to a date &amp; time in the field measurement file, regardless of whether the model recorded an output at that time or not.</w:t>
          </w:r>
        </w:p>
        <w:p w14:paraId="5BA56C97" w14:textId="4DA78980" w:rsidR="008E1242" w:rsidRDefault="008E1242" w:rsidP="007C0E93">
          <w:pPr>
            <w:pStyle w:val="steps"/>
          </w:pPr>
          <w:bookmarkStart w:id="56" w:name="_Ref64898252"/>
          <w:r>
            <w:t>Two of the model-generated SSF files have the suffix “</w:t>
          </w:r>
          <w:r w:rsidRPr="008E1242">
            <w:rPr>
              <w:i/>
              <w:iCs/>
            </w:rPr>
            <w:t>_d</w:t>
          </w:r>
          <w:r>
            <w:t xml:space="preserve">”. These are the OLPROC calculated time-differences of model outputs. Use a text editor to inspect </w:t>
          </w:r>
          <w:r w:rsidRPr="008E1242">
            <w:rPr>
              <w:i/>
              <w:iCs/>
            </w:rPr>
            <w:t>m_obs-heads1_ssf.ssf</w:t>
          </w:r>
          <w:r>
            <w:t xml:space="preserve"> and </w:t>
          </w:r>
          <w:r w:rsidRPr="008E1242">
            <w:rPr>
              <w:i/>
              <w:iCs/>
            </w:rPr>
            <w:t>m_obs-heads1_ssf_d.ssf</w:t>
          </w:r>
          <w:r w:rsidRPr="00430B4D">
            <w:t>.</w:t>
          </w:r>
          <w:r>
            <w:t xml:space="preserve"> Note that values in the latter correspond to the difference between values at each time and the first recorded value in </w:t>
          </w:r>
          <w:r w:rsidRPr="008E1242">
            <w:rPr>
              <w:i/>
              <w:iCs/>
            </w:rPr>
            <w:t>m_obs-heads1_ssf.ssf</w:t>
          </w:r>
          <w:r>
            <w:t xml:space="preserve"> (for each respective site).</w:t>
          </w:r>
          <w:bookmarkEnd w:id="56"/>
        </w:p>
        <w:p w14:paraId="065F94C4" w14:textId="361A724C" w:rsidR="004E145F" w:rsidRDefault="00AF3044" w:rsidP="004E145F">
          <w:r>
            <w:t xml:space="preserve">These model-generated SSF files are the files that PEST will eventually see as “model outputs”. </w:t>
          </w:r>
          <w:r w:rsidR="00E23097">
            <w:t xml:space="preserve">Now let us </w:t>
          </w:r>
          <w:r>
            <w:t xml:space="preserve">build a PEST input dataset which references these files and </w:t>
          </w:r>
          <w:r w:rsidR="008E1242">
            <w:t>observations</w:t>
          </w:r>
          <w:r>
            <w:t>.</w:t>
          </w:r>
        </w:p>
        <w:p w14:paraId="35CC5E7D" w14:textId="0F33C6B0" w:rsidR="004E145F" w:rsidRDefault="004E145F" w:rsidP="004E145F">
          <w:pPr>
            <w:pStyle w:val="Heading3"/>
          </w:pPr>
          <w:bookmarkStart w:id="57" w:name="_Toc64967057"/>
          <w:r>
            <w:t>Running OLPROC in Constructor Mode</w:t>
          </w:r>
          <w:bookmarkEnd w:id="57"/>
        </w:p>
        <w:p w14:paraId="69703B6D" w14:textId="77777777" w:rsidR="00733250" w:rsidRDefault="002519F3" w:rsidP="00F76E73">
          <w:pPr>
            <w:pStyle w:val="steps"/>
          </w:pPr>
          <w:r>
            <w:t xml:space="preserve">Open the command line in your working folder and </w:t>
          </w:r>
          <w:r w:rsidR="00174B53">
            <w:t>run OLPROC in construction mode by typing</w:t>
          </w:r>
          <w:r>
            <w:t xml:space="preserve"> </w:t>
          </w:r>
          <w:r w:rsidRPr="005132A0">
            <w:rPr>
              <w:rFonts w:ascii="Courier New" w:hAnsi="Courier New" w:cs="Courier New"/>
            </w:rPr>
            <w:t>olproc olproc1.in 0</w:t>
          </w:r>
          <w:r w:rsidR="005132A0">
            <w:rPr>
              <w:rFonts w:ascii="Courier New" w:hAnsi="Courier New" w:cs="Courier New"/>
            </w:rPr>
            <w:t xml:space="preserve"> </w:t>
          </w:r>
          <w:r>
            <w:t>and then press</w:t>
          </w:r>
          <w:r w:rsidR="00E23097">
            <w:t>ing</w:t>
          </w:r>
          <w:r>
            <w:t xml:space="preserve"> &lt;enter&gt;.</w:t>
          </w:r>
          <w:r w:rsidR="00733250">
            <w:t xml:space="preserve"> </w:t>
          </w:r>
          <w:r w:rsidR="007959D4">
            <w:t>This command</w:t>
          </w:r>
          <w:r w:rsidR="00F76E73">
            <w:t xml:space="preserve"> line tells</w:t>
          </w:r>
          <w:r w:rsidR="007959D4">
            <w:t xml:space="preserve"> </w:t>
          </w:r>
          <w:r w:rsidR="00F76E73">
            <w:t xml:space="preserve">OLPROC to read the file </w:t>
          </w:r>
          <w:r w:rsidR="00F76E73">
            <w:rPr>
              <w:i/>
              <w:iCs/>
            </w:rPr>
            <w:t>olpr</w:t>
          </w:r>
          <w:r w:rsidR="00AF3044">
            <w:rPr>
              <w:i/>
              <w:iCs/>
            </w:rPr>
            <w:t>o</w:t>
          </w:r>
          <w:r w:rsidR="00F76E73">
            <w:rPr>
              <w:i/>
              <w:iCs/>
            </w:rPr>
            <w:t>c1.</w:t>
          </w:r>
          <w:r w:rsidR="00F76E73" w:rsidRPr="00F76E73">
            <w:rPr>
              <w:i/>
              <w:iCs/>
            </w:rPr>
            <w:t>in</w:t>
          </w:r>
          <w:r w:rsidR="00F76E73">
            <w:t>, and</w:t>
          </w:r>
          <w:r w:rsidR="00E23097">
            <w:t xml:space="preserve"> then</w:t>
          </w:r>
          <w:r w:rsidR="00F76E73">
            <w:t xml:space="preserve"> the “0” (that is a zero, not the letter “o”) tells OLPROC to run in construction mode. </w:t>
          </w:r>
          <w:r w:rsidR="007959D4">
            <w:t xml:space="preserve">(Alternatively, you can use the batch file named </w:t>
          </w:r>
          <w:r w:rsidR="007959D4" w:rsidRPr="00F76E73">
            <w:rPr>
              <w:i/>
              <w:iCs/>
            </w:rPr>
            <w:t>run_olproc0.bat,</w:t>
          </w:r>
          <w:r w:rsidR="007959D4">
            <w:t xml:space="preserve"> which is provided in the tutorial folder.)</w:t>
          </w:r>
        </w:p>
        <w:p w14:paraId="1D45CE5C" w14:textId="11A4B511" w:rsidR="002519F3" w:rsidRDefault="002519F3" w:rsidP="00323CE7">
          <w:pPr>
            <w:pStyle w:val="steps"/>
          </w:pPr>
          <w:r>
            <w:t xml:space="preserve">If all goes </w:t>
          </w:r>
          <w:r w:rsidR="00174B53">
            <w:t>well,</w:t>
          </w:r>
          <w:r>
            <w:t xml:space="preserve"> you should see the following:</w:t>
          </w:r>
        </w:p>
        <w:p w14:paraId="5FF0C5F4" w14:textId="77777777" w:rsidR="002519F3" w:rsidRDefault="002519F3" w:rsidP="00323CE7">
          <w:pPr>
            <w:pStyle w:val="commandlinetext"/>
          </w:pPr>
          <w:r>
            <w:t xml:space="preserve"> - file olproc1.in read ok.</w:t>
          </w:r>
        </w:p>
        <w:p w14:paraId="32E70BE4" w14:textId="77777777" w:rsidR="002519F3" w:rsidRDefault="002519F3" w:rsidP="00323CE7">
          <w:pPr>
            <w:pStyle w:val="commandlinetext"/>
          </w:pPr>
          <w:r>
            <w:t xml:space="preserve"> - file head_obs.csv read ok.</w:t>
          </w:r>
        </w:p>
        <w:p w14:paraId="64BFF308" w14:textId="77777777" w:rsidR="002519F3" w:rsidRDefault="002519F3" w:rsidP="00323CE7">
          <w:pPr>
            <w:pStyle w:val="commandlinetext"/>
          </w:pPr>
          <w:r>
            <w:t xml:space="preserve"> - file obs-heads1.ssf read ok.</w:t>
          </w:r>
        </w:p>
        <w:p w14:paraId="32DB6581" w14:textId="77777777" w:rsidR="002519F3" w:rsidRDefault="002519F3" w:rsidP="00323CE7">
          <w:pPr>
            <w:pStyle w:val="commandlinetext"/>
          </w:pPr>
          <w:r>
            <w:t xml:space="preserve"> - file obs-heads3.ssf read ok.</w:t>
          </w:r>
        </w:p>
        <w:p w14:paraId="25D1D969" w14:textId="77777777" w:rsidR="002519F3" w:rsidRDefault="002519F3" w:rsidP="00323CE7">
          <w:pPr>
            <w:pStyle w:val="commandlinetext"/>
          </w:pPr>
          <w:r>
            <w:t xml:space="preserve"> - file o_obs-heads1_ssf.ssf written ok.</w:t>
          </w:r>
        </w:p>
        <w:p w14:paraId="7E8E58EC" w14:textId="77777777" w:rsidR="002519F3" w:rsidRDefault="002519F3" w:rsidP="00323CE7">
          <w:pPr>
            <w:pStyle w:val="commandlinetext"/>
          </w:pPr>
          <w:r>
            <w:t xml:space="preserve"> - file m_obs-heads1_ssf.ins written ok.</w:t>
          </w:r>
        </w:p>
        <w:p w14:paraId="35F65663" w14:textId="77777777" w:rsidR="002519F3" w:rsidRDefault="002519F3" w:rsidP="00323CE7">
          <w:pPr>
            <w:pStyle w:val="commandlinetext"/>
          </w:pPr>
          <w:r>
            <w:t xml:space="preserve"> - file m_obs-heads1_ssf.ssf written ok.</w:t>
          </w:r>
        </w:p>
        <w:p w14:paraId="465CE929" w14:textId="77777777" w:rsidR="002519F3" w:rsidRDefault="002519F3" w:rsidP="00323CE7">
          <w:pPr>
            <w:pStyle w:val="commandlinetext"/>
          </w:pPr>
          <w:r>
            <w:t xml:space="preserve"> - file o_obs-heads3_ssf.ssf written ok.</w:t>
          </w:r>
        </w:p>
        <w:p w14:paraId="75699186" w14:textId="77777777" w:rsidR="002519F3" w:rsidRDefault="002519F3" w:rsidP="00323CE7">
          <w:pPr>
            <w:pStyle w:val="commandlinetext"/>
          </w:pPr>
          <w:r>
            <w:t xml:space="preserve"> - file m_obs-heads3_ssf.ins written ok.</w:t>
          </w:r>
        </w:p>
        <w:p w14:paraId="6E00B464" w14:textId="77777777" w:rsidR="002519F3" w:rsidRDefault="002519F3" w:rsidP="00323CE7">
          <w:pPr>
            <w:pStyle w:val="commandlinetext"/>
          </w:pPr>
          <w:r>
            <w:t xml:space="preserve"> - file m_obs-heads3_ssf.ssf written ok.</w:t>
          </w:r>
        </w:p>
        <w:p w14:paraId="2C156421" w14:textId="77777777" w:rsidR="002519F3" w:rsidRDefault="002519F3" w:rsidP="00323CE7">
          <w:pPr>
            <w:pStyle w:val="commandlinetext"/>
          </w:pPr>
          <w:r>
            <w:t xml:space="preserve"> - file o_obs-heads1_ssf_d.ssf written ok.</w:t>
          </w:r>
        </w:p>
        <w:p w14:paraId="4BAF0CF2" w14:textId="77777777" w:rsidR="002519F3" w:rsidRDefault="002519F3" w:rsidP="00323CE7">
          <w:pPr>
            <w:pStyle w:val="commandlinetext"/>
          </w:pPr>
          <w:r>
            <w:t xml:space="preserve"> - file m_obs-heads1_ssf_d.ins written ok.</w:t>
          </w:r>
        </w:p>
        <w:p w14:paraId="15907A48" w14:textId="77777777" w:rsidR="002519F3" w:rsidRDefault="002519F3" w:rsidP="00323CE7">
          <w:pPr>
            <w:pStyle w:val="commandlinetext"/>
          </w:pPr>
          <w:r>
            <w:lastRenderedPageBreak/>
            <w:t xml:space="preserve"> - file m_obs-heads1_ssf_d.ssf written ok.</w:t>
          </w:r>
        </w:p>
        <w:p w14:paraId="62AFD1E1" w14:textId="77777777" w:rsidR="002519F3" w:rsidRDefault="002519F3" w:rsidP="00323CE7">
          <w:pPr>
            <w:pStyle w:val="commandlinetext"/>
          </w:pPr>
          <w:r>
            <w:t xml:space="preserve"> - file o_obs-heads3_ssf_d.ssf written ok.</w:t>
          </w:r>
        </w:p>
        <w:p w14:paraId="0E1387A6" w14:textId="77777777" w:rsidR="002519F3" w:rsidRDefault="002519F3" w:rsidP="00323CE7">
          <w:pPr>
            <w:pStyle w:val="commandlinetext"/>
          </w:pPr>
          <w:r>
            <w:t xml:space="preserve"> - file m_obs-heads3_ssf_d.ins written ok.</w:t>
          </w:r>
        </w:p>
        <w:p w14:paraId="1E4795CB" w14:textId="77777777" w:rsidR="002519F3" w:rsidRDefault="002519F3" w:rsidP="00323CE7">
          <w:pPr>
            <w:pStyle w:val="commandlinetext"/>
          </w:pPr>
          <w:r>
            <w:t xml:space="preserve"> - file m_obs-heads3_ssf_d.ssf written ok.</w:t>
          </w:r>
        </w:p>
        <w:p w14:paraId="3B4A3FD9" w14:textId="77777777" w:rsidR="002519F3" w:rsidRDefault="002519F3" w:rsidP="00323CE7">
          <w:pPr>
            <w:pStyle w:val="commandlinetext"/>
          </w:pPr>
          <w:r>
            <w:t xml:space="preserve"> - file partial1.pst written ok.</w:t>
          </w:r>
        </w:p>
        <w:p w14:paraId="2A803D07" w14:textId="77777777" w:rsidR="002519F3" w:rsidRDefault="002519F3" w:rsidP="00323CE7">
          <w:pPr>
            <w:pStyle w:val="commandlinetext"/>
          </w:pPr>
        </w:p>
        <w:p w14:paraId="14B1FD2D" w14:textId="59E48035" w:rsidR="002519F3" w:rsidRDefault="00426821" w:rsidP="00323CE7">
          <w:pPr>
            <w:pStyle w:val="commandlinetext"/>
          </w:pPr>
          <w:r>
            <w:t xml:space="preserve"> </w:t>
          </w:r>
          <w:r w:rsidR="002519F3">
            <w:t xml:space="preserve"> Number of observations [NOBS]</w:t>
          </w:r>
          <w:r>
            <w:t xml:space="preserve">    </w:t>
          </w:r>
          <w:r w:rsidR="002519F3">
            <w:t xml:space="preserve"> = 2140</w:t>
          </w:r>
        </w:p>
        <w:p w14:paraId="0B4A73B4" w14:textId="4FC53C96" w:rsidR="002519F3" w:rsidRDefault="00426821" w:rsidP="00323CE7">
          <w:pPr>
            <w:pStyle w:val="commandlinetext"/>
          </w:pPr>
          <w:r>
            <w:t xml:space="preserve"> </w:t>
          </w:r>
          <w:r w:rsidR="002519F3">
            <w:t xml:space="preserve"> Number of observation groups [NOBSGP] = 4</w:t>
          </w:r>
        </w:p>
        <w:p w14:paraId="7A8DE920" w14:textId="3A977725" w:rsidR="002519F3" w:rsidRDefault="00426821" w:rsidP="00323CE7">
          <w:pPr>
            <w:pStyle w:val="commandlinetext"/>
          </w:pPr>
          <w:r>
            <w:t xml:space="preserve"> </w:t>
          </w:r>
          <w:r w:rsidR="002519F3">
            <w:t xml:space="preserve"> Number of instruction files [NINSFLE] = 4</w:t>
          </w:r>
        </w:p>
        <w:p w14:paraId="604B5CD1" w14:textId="0F19D284" w:rsidR="00312E35" w:rsidRDefault="00C81B23" w:rsidP="006A75B7">
          <w:r>
            <w:t>Note that the output that OLPROC wrote when it was run in postprocessor mode is repeated, along with some additional lines. As well as re-writing the model-generated SSF files, OLPROC has done a few more things</w:t>
          </w:r>
          <w:r w:rsidR="006A75B7">
            <w:t xml:space="preserve"> which will now be described.</w:t>
          </w:r>
        </w:p>
        <w:p w14:paraId="6CADCE31" w14:textId="639570A0" w:rsidR="006A75B7" w:rsidRDefault="006A75B7" w:rsidP="006A75B7">
          <w:pPr>
            <w:pStyle w:val="Heading3"/>
          </w:pPr>
          <w:bookmarkStart w:id="58" w:name="_Toc64967058"/>
          <w:r>
            <w:t>Constructor Mode: The History-Matching Dataset</w:t>
          </w:r>
          <w:bookmarkEnd w:id="58"/>
        </w:p>
        <w:p w14:paraId="0E433936" w14:textId="40BF86F3" w:rsidR="000562B4" w:rsidRDefault="00D32EFD" w:rsidP="00323CE7">
          <w:r w:rsidRPr="00174B53">
            <w:t xml:space="preserve">When run in construction mode, OLPROC writes a series of </w:t>
          </w:r>
          <w:r>
            <w:t xml:space="preserve">new </w:t>
          </w:r>
          <w:r w:rsidRPr="00174B53">
            <w:t>measurement SSF files</w:t>
          </w:r>
          <w:r w:rsidR="00E23097">
            <w:t xml:space="preserve">, </w:t>
          </w:r>
          <w:r w:rsidR="00945A51">
            <w:t>referred to as “observation-generated SSF files”</w:t>
          </w:r>
          <w:r w:rsidR="008960E5">
            <w:t>.</w:t>
          </w:r>
          <w:r w:rsidR="000562B4">
            <w:t xml:space="preserve"> </w:t>
          </w:r>
          <w:r w:rsidR="00D24CA0">
            <w:t>These are the files with the prefix “</w:t>
          </w:r>
          <w:r w:rsidR="00D24CA0">
            <w:rPr>
              <w:i/>
              <w:iCs/>
            </w:rPr>
            <w:t>o_</w:t>
          </w:r>
          <w:r w:rsidR="00D24CA0">
            <w:t xml:space="preserve">” followed by the name of one of the user-provided measurement SSF files. </w:t>
          </w:r>
          <w:r w:rsidR="005132A0" w:rsidRPr="00174B53">
            <w:t>The</w:t>
          </w:r>
          <w:r w:rsidR="005132A0">
            <w:t xml:space="preserve"> observation-generated</w:t>
          </w:r>
          <w:r w:rsidR="005132A0" w:rsidRPr="00174B53">
            <w:t xml:space="preserve"> </w:t>
          </w:r>
          <w:r w:rsidR="005132A0">
            <w:t>SSF</w:t>
          </w:r>
          <w:r w:rsidR="005132A0" w:rsidRPr="00174B53">
            <w:t xml:space="preserve"> files </w:t>
          </w:r>
          <w:r w:rsidR="005132A0">
            <w:t xml:space="preserve">have been recorded in the folder we specified in step </w:t>
          </w:r>
          <w:r w:rsidR="005132A0">
            <w:fldChar w:fldCharType="begin"/>
          </w:r>
          <w:r w:rsidR="005132A0">
            <w:instrText xml:space="preserve"> REF _Ref64897675 \r \h </w:instrText>
          </w:r>
          <w:r w:rsidR="005132A0">
            <w:fldChar w:fldCharType="separate"/>
          </w:r>
          <w:r w:rsidR="00FB1FB0">
            <w:t>12</w:t>
          </w:r>
          <w:r w:rsidR="005132A0">
            <w:fldChar w:fldCharType="end"/>
          </w:r>
          <w:r w:rsidR="005132A0">
            <w:t xml:space="preserve"> (</w:t>
          </w:r>
          <w:r w:rsidR="005132A0">
            <w:rPr>
              <w:i/>
              <w:iCs/>
            </w:rPr>
            <w:t>obsfiles</w:t>
          </w:r>
          <w:r w:rsidR="005132A0">
            <w:t>).</w:t>
          </w:r>
          <w:r w:rsidR="00D24CA0">
            <w:t xml:space="preserve"> </w:t>
          </w:r>
          <w:r w:rsidR="00E23097">
            <w:t xml:space="preserve">Open </w:t>
          </w:r>
          <w:r w:rsidR="00D24CA0">
            <w:t xml:space="preserve">the </w:t>
          </w:r>
          <w:r w:rsidR="00E23097">
            <w:rPr>
              <w:i/>
              <w:iCs/>
            </w:rPr>
            <w:t xml:space="preserve">obsfiles </w:t>
          </w:r>
          <w:r w:rsidR="00D24CA0">
            <w:t>folder to inspect the new files.</w:t>
          </w:r>
        </w:p>
        <w:p w14:paraId="2A55B5DF" w14:textId="2E4540A5" w:rsidR="00D24CA0" w:rsidRDefault="00D24CA0" w:rsidP="00323CE7">
          <w:r w:rsidRPr="00174B53">
            <w:t>The</w:t>
          </w:r>
          <w:r>
            <w:t xml:space="preserve"> observation-generated</w:t>
          </w:r>
          <w:r w:rsidRPr="00174B53">
            <w:t xml:space="preserve"> </w:t>
          </w:r>
          <w:r>
            <w:t>SSF</w:t>
          </w:r>
          <w:r w:rsidRPr="00174B53">
            <w:t xml:space="preserve"> files record</w:t>
          </w:r>
          <w:r>
            <w:t xml:space="preserve"> values from the user-provided</w:t>
          </w:r>
          <w:r w:rsidRPr="00174B53">
            <w:t xml:space="preserve"> </w:t>
          </w:r>
          <w:r>
            <w:t xml:space="preserve">field </w:t>
          </w:r>
          <w:r w:rsidRPr="00174B53">
            <w:t>measurement</w:t>
          </w:r>
          <w:r>
            <w:t xml:space="preserve"> files</w:t>
          </w:r>
          <w:r w:rsidRPr="00174B53">
            <w:t xml:space="preserve"> that were made within the history-matching window. </w:t>
          </w:r>
          <w:r>
            <w:t>T</w:t>
          </w:r>
          <w:r w:rsidRPr="00174B53">
            <w:t xml:space="preserve">hey omit measurements </w:t>
          </w:r>
          <w:r>
            <w:t xml:space="preserve">from the initial dataset </w:t>
          </w:r>
          <w:r w:rsidRPr="00174B53">
            <w:t>that are not specifically designated for use in the history-matching process</w:t>
          </w:r>
          <w:r>
            <w:t>.</w:t>
          </w:r>
        </w:p>
        <w:p w14:paraId="3AF81337" w14:textId="000305A1" w:rsidR="00D24CA0" w:rsidRDefault="00D24CA0" w:rsidP="00D24CA0">
          <w:pPr>
            <w:pStyle w:val="steps"/>
          </w:pPr>
          <w:r>
            <w:t xml:space="preserve">Open </w:t>
          </w:r>
          <w:r w:rsidRPr="00D24CA0">
            <w:rPr>
              <w:i/>
              <w:iCs/>
            </w:rPr>
            <w:t>obs-heads1.ssf</w:t>
          </w:r>
          <w:r>
            <w:t xml:space="preserve"> and </w:t>
          </w:r>
          <w:r w:rsidRPr="00D24CA0">
            <w:rPr>
              <w:i/>
              <w:iCs/>
            </w:rPr>
            <w:t>o_obs-heads1_ssf.ssf</w:t>
          </w:r>
          <w:r>
            <w:t xml:space="preserve"> in a text editor and compare them. Just as we saw with the model-generated SSF files (see step </w:t>
          </w:r>
          <w:r>
            <w:fldChar w:fldCharType="begin"/>
          </w:r>
          <w:r>
            <w:instrText xml:space="preserve"> REF _Ref64897935 \r \h </w:instrText>
          </w:r>
          <w:r>
            <w:fldChar w:fldCharType="separate"/>
          </w:r>
          <w:r w:rsidR="00FB1FB0">
            <w:t>18</w:t>
          </w:r>
          <w:r>
            <w:fldChar w:fldCharType="end"/>
          </w:r>
          <w:r>
            <w:t xml:space="preserve">), note that the first line in </w:t>
          </w:r>
          <w:r>
            <w:rPr>
              <w:i/>
              <w:iCs/>
            </w:rPr>
            <w:t xml:space="preserve">obs-heads1.ssf </w:t>
          </w:r>
          <w:r>
            <w:t xml:space="preserve">contains data that predates the history-matching start date (01/01/2000), whilst </w:t>
          </w:r>
          <w:r>
            <w:rPr>
              <w:i/>
              <w:iCs/>
            </w:rPr>
            <w:t>o</w:t>
          </w:r>
          <w:r w:rsidRPr="00430B4D">
            <w:rPr>
              <w:i/>
              <w:iCs/>
            </w:rPr>
            <w:t>_obs-heads1_ssf.ssf</w:t>
          </w:r>
          <w:r>
            <w:t xml:space="preserve"> does not. </w:t>
          </w:r>
        </w:p>
        <w:p w14:paraId="28CFE222" w14:textId="0B477F80" w:rsidR="004A15D5" w:rsidRDefault="004A15D5" w:rsidP="00D24CA0">
          <w:pPr>
            <w:pStyle w:val="steps"/>
          </w:pPr>
          <w:r>
            <w:t xml:space="preserve">If you compare </w:t>
          </w:r>
          <w:r w:rsidRPr="00D24CA0">
            <w:rPr>
              <w:i/>
              <w:iCs/>
            </w:rPr>
            <w:t>o_obs-heads1_ssf.ssf</w:t>
          </w:r>
          <w:r w:rsidR="00E23097">
            <w:t xml:space="preserve"> </w:t>
          </w:r>
          <w:r>
            <w:t>with its model-generated counterpart (</w:t>
          </w:r>
          <w:r>
            <w:rPr>
              <w:i/>
              <w:iCs/>
            </w:rPr>
            <w:t>m</w:t>
          </w:r>
          <w:r w:rsidRPr="00D24CA0">
            <w:rPr>
              <w:i/>
              <w:iCs/>
            </w:rPr>
            <w:t>_obs-heads1_ssf.ssf</w:t>
          </w:r>
          <w:r w:rsidR="00275161">
            <w:t>)</w:t>
          </w:r>
          <w:r>
            <w:t>, you will note that all of the date &amp; time entries match.</w:t>
          </w:r>
        </w:p>
        <w:p w14:paraId="395F473A" w14:textId="69448EC3" w:rsidR="00D24CA0" w:rsidRDefault="00D24CA0" w:rsidP="00D24CA0">
          <w:r>
            <w:t xml:space="preserve">Just as it did for the model-generated SSF files, OLPROC calculated time-differences between field measurements within the history-matching window (see step </w:t>
          </w:r>
          <w:r>
            <w:fldChar w:fldCharType="begin"/>
          </w:r>
          <w:r>
            <w:instrText xml:space="preserve"> REF _Ref64898252 \r \h </w:instrText>
          </w:r>
          <w:r>
            <w:fldChar w:fldCharType="separate"/>
          </w:r>
          <w:r w:rsidR="00FB1FB0">
            <w:t>21</w:t>
          </w:r>
          <w:r>
            <w:fldChar w:fldCharType="end"/>
          </w:r>
          <w:r>
            <w:t>). These are the observation-generated</w:t>
          </w:r>
          <w:r w:rsidRPr="00174B53">
            <w:t xml:space="preserve"> </w:t>
          </w:r>
          <w:r>
            <w:t>SSF</w:t>
          </w:r>
          <w:r w:rsidRPr="00174B53">
            <w:t xml:space="preserve"> files</w:t>
          </w:r>
          <w:r>
            <w:t xml:space="preserve"> with the suffix “</w:t>
          </w:r>
          <w:r>
            <w:rPr>
              <w:i/>
              <w:iCs/>
            </w:rPr>
            <w:t>_d</w:t>
          </w:r>
          <w:r>
            <w:t xml:space="preserve">” in the file name. </w:t>
          </w:r>
        </w:p>
        <w:p w14:paraId="228C3FF0" w14:textId="54A6D538" w:rsidR="00D24CA0" w:rsidRPr="00D24CA0" w:rsidRDefault="004A15D5" w:rsidP="004A15D5">
          <w:pPr>
            <w:pStyle w:val="steps"/>
          </w:pPr>
          <w:r>
            <w:t xml:space="preserve">Use a text editor to inspect </w:t>
          </w:r>
          <w:r>
            <w:rPr>
              <w:i/>
              <w:iCs/>
            </w:rPr>
            <w:t>o</w:t>
          </w:r>
          <w:r w:rsidRPr="008E1242">
            <w:rPr>
              <w:i/>
              <w:iCs/>
            </w:rPr>
            <w:t>_obs-heads1_ssf.ssf</w:t>
          </w:r>
          <w:r>
            <w:t xml:space="preserve"> and </w:t>
          </w:r>
          <w:r>
            <w:rPr>
              <w:i/>
              <w:iCs/>
            </w:rPr>
            <w:t>o</w:t>
          </w:r>
          <w:r w:rsidRPr="008E1242">
            <w:rPr>
              <w:i/>
              <w:iCs/>
            </w:rPr>
            <w:t>_obs-heads1_ssf_d.ssf</w:t>
          </w:r>
          <w:r w:rsidRPr="00430B4D">
            <w:t>.</w:t>
          </w:r>
          <w:r>
            <w:t xml:space="preserve"> Note that values in the latter correspond to the difference between values at each time and the first recorded value in </w:t>
          </w:r>
          <w:r>
            <w:rPr>
              <w:i/>
              <w:iCs/>
            </w:rPr>
            <w:t>o</w:t>
          </w:r>
          <w:r w:rsidRPr="008E1242">
            <w:rPr>
              <w:i/>
              <w:iCs/>
            </w:rPr>
            <w:t>_obs-heads1_ssf.ssf</w:t>
          </w:r>
          <w:r>
            <w:t xml:space="preserve"> (for each respective site).</w:t>
          </w:r>
        </w:p>
        <w:p w14:paraId="3E0C2ACE" w14:textId="50F31B3B" w:rsidR="00D24CA0" w:rsidRDefault="00283353" w:rsidP="00D24CA0">
          <w:r w:rsidRPr="00D32EFD">
            <w:t xml:space="preserve">Collectively, these OLPROC-generated SSF files </w:t>
          </w:r>
          <w:r>
            <w:t>contain</w:t>
          </w:r>
          <w:r w:rsidRPr="00D32EFD">
            <w:t xml:space="preserve"> observations which comprise the history-matching dataset. </w:t>
          </w:r>
          <w:r w:rsidR="00275161">
            <w:t>Note that o</w:t>
          </w:r>
          <w:r w:rsidR="00D24CA0">
            <w:t>bservation-generated</w:t>
          </w:r>
          <w:r w:rsidR="00D24CA0" w:rsidRPr="00174B53">
            <w:t xml:space="preserve"> </w:t>
          </w:r>
          <w:r w:rsidR="00D24CA0">
            <w:t>SSF</w:t>
          </w:r>
          <w:r w:rsidR="00D24CA0" w:rsidRPr="00174B53">
            <w:t xml:space="preserve"> </w:t>
          </w:r>
          <w:r w:rsidR="00D24CA0">
            <w:t xml:space="preserve">files are not used </w:t>
          </w:r>
          <w:r>
            <w:t xml:space="preserve">directly </w:t>
          </w:r>
          <w:r w:rsidR="00D24CA0">
            <w:t>by PEST at any point. They are merely a convenience for the user.</w:t>
          </w:r>
        </w:p>
        <w:p w14:paraId="666EABA8" w14:textId="3278063A" w:rsidR="006A75B7" w:rsidRDefault="006A75B7" w:rsidP="006A75B7">
          <w:pPr>
            <w:pStyle w:val="Heading3"/>
          </w:pPr>
          <w:bookmarkStart w:id="59" w:name="_Toc64967059"/>
          <w:r>
            <w:t>Constructor Mode: PEST Instruction Files</w:t>
          </w:r>
          <w:bookmarkEnd w:id="59"/>
        </w:p>
        <w:p w14:paraId="638A6FB5" w14:textId="44EF2833" w:rsidR="006A75B7" w:rsidRDefault="006A75B7" w:rsidP="006A75B7">
          <w:r>
            <w:t>For each model-</w:t>
          </w:r>
          <w:r w:rsidRPr="00D32EFD">
            <w:t>generated SSF file</w:t>
          </w:r>
          <w:r>
            <w:t xml:space="preserve">, OLPROC has written a corresponding PEST instruction file (files with the extension </w:t>
          </w:r>
          <w:r>
            <w:rPr>
              <w:i/>
              <w:iCs/>
            </w:rPr>
            <w:t>*.ins</w:t>
          </w:r>
          <w:r>
            <w:t>) as part of a PEST input dataset. These files instruct PEST on how to read observations from the model-generated SSF files. As will be described further on, these instruction files are referenced in the partial PEST control file which OLPROC has also written.</w:t>
          </w:r>
        </w:p>
        <w:p w14:paraId="5B23D493" w14:textId="5786E0B0" w:rsidR="006A75B7" w:rsidRDefault="00275161" w:rsidP="006A75B7">
          <w:pPr>
            <w:pStyle w:val="steps"/>
          </w:pPr>
          <w:r>
            <w:t>Using a text editor, i</w:t>
          </w:r>
          <w:r w:rsidR="006A75B7">
            <w:t xml:space="preserve">nspect the instruction file named </w:t>
          </w:r>
          <w:r w:rsidR="006A75B7" w:rsidRPr="006A75B7">
            <w:rPr>
              <w:i/>
              <w:iCs/>
            </w:rPr>
            <w:t>m_obs-heads1_ssf.ins</w:t>
          </w:r>
          <w:r w:rsidR="006A75B7">
            <w:rPr>
              <w:i/>
              <w:iCs/>
            </w:rPr>
            <w:t xml:space="preserve"> </w:t>
          </w:r>
          <w:r w:rsidR="006A75B7">
            <w:t xml:space="preserve">and its model-generated SFF file counterpart </w:t>
          </w:r>
          <w:r w:rsidR="006A75B7" w:rsidRPr="006A75B7">
            <w:rPr>
              <w:i/>
              <w:iCs/>
            </w:rPr>
            <w:t>m_obs-heads1_ssf.ssf</w:t>
          </w:r>
          <w:r w:rsidR="006A75B7">
            <w:t>.</w:t>
          </w:r>
        </w:p>
        <w:p w14:paraId="322FA479" w14:textId="0AA750B8" w:rsidR="006A75B7" w:rsidRDefault="006A75B7" w:rsidP="006A75B7">
          <w:pPr>
            <w:pStyle w:val="steps"/>
          </w:pPr>
          <w:r>
            <w:t>Note that the first line in the instruction file contains the text “</w:t>
          </w:r>
          <w:r>
            <w:rPr>
              <w:i/>
              <w:iCs/>
            </w:rPr>
            <w:t>pif</w:t>
          </w:r>
          <w:r w:rsidRPr="006A75B7">
            <w:rPr>
              <w:i/>
              <w:iCs/>
            </w:rPr>
            <w:t>”</w:t>
          </w:r>
          <w:r>
            <w:t xml:space="preserve"> followed by the delimiter “</w:t>
          </w:r>
          <w:r>
            <w:rPr>
              <w:i/>
              <w:iCs/>
            </w:rPr>
            <w:t>$</w:t>
          </w:r>
          <w:r>
            <w:t xml:space="preserve">”. Each </w:t>
          </w:r>
          <w:r w:rsidR="00275161">
            <w:t xml:space="preserve">subsequent </w:t>
          </w:r>
          <w:r>
            <w:t xml:space="preserve">line contains </w:t>
          </w:r>
          <w:r w:rsidR="001657C9">
            <w:t xml:space="preserve">directions which PEST must follow in order to find the next observation in the file. The PEST manual contains detailed explanations on how to prepare instruction files. </w:t>
          </w:r>
          <w:r w:rsidR="001657C9">
            <w:lastRenderedPageBreak/>
            <w:t xml:space="preserve">Understanding instruction files is not a requirement to using OLPROC (OLPROC handles it for you), however it is </w:t>
          </w:r>
          <w:r w:rsidR="00E07478">
            <w:t xml:space="preserve">probably a good idea </w:t>
          </w:r>
          <w:r w:rsidR="001657C9">
            <w:t xml:space="preserve">if you are using PEST. </w:t>
          </w:r>
        </w:p>
        <w:p w14:paraId="19A3D126" w14:textId="73594CCD" w:rsidR="00283353" w:rsidRDefault="001657C9" w:rsidP="001657C9">
          <w:pPr>
            <w:pStyle w:val="Heading3"/>
          </w:pPr>
          <w:bookmarkStart w:id="60" w:name="_Toc64967060"/>
          <w:r>
            <w:t>Constructor Mode: The Partial PEST Control File</w:t>
          </w:r>
          <w:bookmarkEnd w:id="60"/>
        </w:p>
        <w:p w14:paraId="24C0000F" w14:textId="6F084E4B" w:rsidR="00E33417" w:rsidRDefault="001657C9" w:rsidP="001657C9">
          <w:r>
            <w:t xml:space="preserve">Last, but far from least, OLPROC has written a partial PEST control file named </w:t>
          </w:r>
          <w:r>
            <w:rPr>
              <w:i/>
              <w:iCs/>
            </w:rPr>
            <w:t>partial1.pst</w:t>
          </w:r>
          <w:r>
            <w:t xml:space="preserve"> (see step </w:t>
          </w:r>
          <w:r>
            <w:fldChar w:fldCharType="begin"/>
          </w:r>
          <w:r>
            <w:instrText xml:space="preserve"> REF _Ref64900029 \r \h </w:instrText>
          </w:r>
          <w:r>
            <w:fldChar w:fldCharType="separate"/>
          </w:r>
          <w:r w:rsidR="00FB1FB0">
            <w:t>13</w:t>
          </w:r>
          <w:r>
            <w:fldChar w:fldCharType="end"/>
          </w:r>
          <w:r>
            <w:t>).</w:t>
          </w:r>
          <w:r w:rsidR="004B1D2F">
            <w:t xml:space="preserve"> </w:t>
          </w:r>
          <w:r w:rsidR="00E33417">
            <w:t xml:space="preserve">A PEST control file houses all of the variables which control how PEST will run for a given case. It also houses all the information on parameters which PEST can manipulate, as well as on the observations which PEST is comparing to model generated counterparts. </w:t>
          </w:r>
        </w:p>
        <w:p w14:paraId="43E43FC5" w14:textId="208EC7AA" w:rsidR="001657C9" w:rsidRDefault="00E33417" w:rsidP="001657C9">
          <w:r>
            <w:t xml:space="preserve">A PEST control file is divided into sections, each of which has a section header whose name begins with “*”. The partial PEST </w:t>
          </w:r>
          <w:r w:rsidR="004B1D2F">
            <w:t xml:space="preserve">control file </w:t>
          </w:r>
          <w:r>
            <w:t>which OLPROC has written only contains information for the sections that pertain to observations. The remaining sections are incomplete.</w:t>
          </w:r>
          <w:r w:rsidR="00F11C3A">
            <w:t xml:space="preserve"> (Please see the PEST manual for complete specifications of </w:t>
          </w:r>
          <w:r w:rsidR="00275161">
            <w:t xml:space="preserve">a </w:t>
          </w:r>
          <w:r w:rsidR="00F11C3A">
            <w:t>PEST control file.)</w:t>
          </w:r>
        </w:p>
        <w:p w14:paraId="78D74DCC" w14:textId="2533E252" w:rsidR="008960E5" w:rsidRPr="00F11C3A" w:rsidRDefault="008960E5" w:rsidP="00323CE7">
          <w:pPr>
            <w:pStyle w:val="steps"/>
          </w:pPr>
          <w:r>
            <w:t xml:space="preserve">Open the PEST control file named </w:t>
          </w:r>
          <w:r>
            <w:rPr>
              <w:i/>
              <w:iCs/>
            </w:rPr>
            <w:t xml:space="preserve">partial1.pst </w:t>
          </w:r>
          <w:r>
            <w:t xml:space="preserve">and take a look. </w:t>
          </w:r>
          <w:r w:rsidRPr="00F11C3A">
            <w:rPr>
              <w:lang w:val="en-GB"/>
            </w:rPr>
            <w:t>This file contains the following sections of a PEST control file:</w:t>
          </w:r>
        </w:p>
        <w:p w14:paraId="76D08504" w14:textId="0C0180F1" w:rsidR="008960E5" w:rsidRPr="008960E5" w:rsidRDefault="008960E5" w:rsidP="00A245CE">
          <w:pPr>
            <w:pStyle w:val="ListParagraph"/>
            <w:numPr>
              <w:ilvl w:val="0"/>
              <w:numId w:val="5"/>
            </w:numPr>
            <w:rPr>
              <w:lang w:val="en-GB"/>
            </w:rPr>
          </w:pPr>
          <w:r w:rsidRPr="008960E5">
            <w:rPr>
              <w:i/>
              <w:iCs/>
              <w:lang w:val="en-GB"/>
            </w:rPr>
            <w:t>observation groups</w:t>
          </w:r>
          <w:r w:rsidR="00275161">
            <w:rPr>
              <w:lang w:val="en-GB"/>
            </w:rPr>
            <w:t xml:space="preserve">, </w:t>
          </w:r>
          <w:r w:rsidR="00AA0C34">
            <w:rPr>
              <w:lang w:val="en-GB"/>
            </w:rPr>
            <w:t>in which</w:t>
          </w:r>
          <w:r w:rsidR="00AA0C34" w:rsidRPr="008960E5">
            <w:rPr>
              <w:lang w:val="en-GB"/>
            </w:rPr>
            <w:t xml:space="preserve"> </w:t>
          </w:r>
          <w:r w:rsidRPr="008960E5">
            <w:rPr>
              <w:lang w:val="en-GB"/>
            </w:rPr>
            <w:t>observation group names</w:t>
          </w:r>
          <w:r w:rsidR="00AA0C34">
            <w:rPr>
              <w:lang w:val="en-GB"/>
            </w:rPr>
            <w:t xml:space="preserve"> are assigned to</w:t>
          </w:r>
          <w:r w:rsidRPr="008960E5">
            <w:rPr>
              <w:lang w:val="en-GB"/>
            </w:rPr>
            <w:t xml:space="preserve"> absolute and difference measurements, as defined in step </w:t>
          </w:r>
          <w:r w:rsidRPr="008960E5">
            <w:rPr>
              <w:lang w:val="en-GB"/>
            </w:rPr>
            <w:fldChar w:fldCharType="begin"/>
          </w:r>
          <w:r w:rsidRPr="008960E5">
            <w:rPr>
              <w:lang w:val="en-GB"/>
            </w:rPr>
            <w:instrText xml:space="preserve"> REF _Ref64366370 \r \h </w:instrText>
          </w:r>
          <w:r w:rsidRPr="008960E5">
            <w:rPr>
              <w:lang w:val="en-GB"/>
            </w:rPr>
          </w:r>
          <w:r w:rsidRPr="008960E5">
            <w:rPr>
              <w:lang w:val="en-GB"/>
            </w:rPr>
            <w:fldChar w:fldCharType="separate"/>
          </w:r>
          <w:r w:rsidR="00FB1FB0">
            <w:rPr>
              <w:lang w:val="en-GB"/>
            </w:rPr>
            <w:t>0</w:t>
          </w:r>
          <w:r w:rsidRPr="008960E5">
            <w:rPr>
              <w:lang w:val="en-GB"/>
            </w:rPr>
            <w:fldChar w:fldCharType="end"/>
          </w:r>
          <w:r w:rsidR="00275161">
            <w:rPr>
              <w:lang w:val="en-GB"/>
            </w:rPr>
            <w:t>.</w:t>
          </w:r>
        </w:p>
        <w:p w14:paraId="388BD8AC" w14:textId="090404D8" w:rsidR="008960E5" w:rsidRPr="008960E5" w:rsidRDefault="008960E5" w:rsidP="00A245CE">
          <w:pPr>
            <w:pStyle w:val="ListParagraph"/>
            <w:numPr>
              <w:ilvl w:val="0"/>
              <w:numId w:val="5"/>
            </w:numPr>
            <w:rPr>
              <w:i/>
              <w:iCs/>
              <w:lang w:val="en-GB"/>
            </w:rPr>
          </w:pPr>
          <w:r w:rsidRPr="008960E5">
            <w:rPr>
              <w:i/>
              <w:iCs/>
              <w:lang w:val="en-GB"/>
            </w:rPr>
            <w:t>observation data</w:t>
          </w:r>
          <w:r w:rsidR="00275161">
            <w:rPr>
              <w:lang w:val="en-GB"/>
            </w:rPr>
            <w:t xml:space="preserve">, </w:t>
          </w:r>
          <w:r>
            <w:rPr>
              <w:lang w:val="en-GB"/>
            </w:rPr>
            <w:t>with observations named by site name and a sequentially increasing suff</w:t>
          </w:r>
          <w:r w:rsidR="00626447">
            <w:rPr>
              <w:lang w:val="en-GB"/>
            </w:rPr>
            <w:t>ix (e.g.,</w:t>
          </w:r>
          <w:r>
            <w:rPr>
              <w:lang w:val="en-GB"/>
            </w:rPr>
            <w:t xml:space="preserve"> </w:t>
          </w:r>
          <w:r w:rsidR="000562B4">
            <w:rPr>
              <w:lang w:val="en-GB"/>
            </w:rPr>
            <w:t>“</w:t>
          </w:r>
          <w:r>
            <w:rPr>
              <w:i/>
              <w:iCs/>
              <w:lang w:val="en-GB"/>
            </w:rPr>
            <w:t>_1</w:t>
          </w:r>
          <w:r w:rsidR="000562B4">
            <w:rPr>
              <w:i/>
              <w:iCs/>
              <w:lang w:val="en-GB"/>
            </w:rPr>
            <w:t>”</w:t>
          </w:r>
          <w:r>
            <w:rPr>
              <w:lang w:val="en-GB"/>
            </w:rPr>
            <w:t>,</w:t>
          </w:r>
          <w:r w:rsidR="000562B4">
            <w:rPr>
              <w:lang w:val="en-GB"/>
            </w:rPr>
            <w:t xml:space="preserve"> ”</w:t>
          </w:r>
          <w:r>
            <w:rPr>
              <w:lang w:val="en-GB"/>
            </w:rPr>
            <w:t>_2</w:t>
          </w:r>
          <w:r w:rsidR="000562B4">
            <w:rPr>
              <w:lang w:val="en-GB"/>
            </w:rPr>
            <w:t>”</w:t>
          </w:r>
          <w:r>
            <w:rPr>
              <w:lang w:val="en-GB"/>
            </w:rPr>
            <w:t>, etc.)</w:t>
          </w:r>
          <w:r w:rsidR="00275161">
            <w:rPr>
              <w:lang w:val="en-GB"/>
            </w:rPr>
            <w:t xml:space="preserve"> and </w:t>
          </w:r>
          <w:r w:rsidR="0033380B">
            <w:rPr>
              <w:lang w:val="en-GB"/>
            </w:rPr>
            <w:t xml:space="preserve">default </w:t>
          </w:r>
          <w:r>
            <w:rPr>
              <w:lang w:val="en-GB"/>
            </w:rPr>
            <w:t>weight</w:t>
          </w:r>
          <w:r w:rsidR="007B397A">
            <w:rPr>
              <w:lang w:val="en-GB"/>
            </w:rPr>
            <w:t>s</w:t>
          </w:r>
          <w:r w:rsidR="000D58C7">
            <w:rPr>
              <w:lang w:val="en-GB"/>
            </w:rPr>
            <w:t xml:space="preserve"> assigned</w:t>
          </w:r>
          <w:r>
            <w:rPr>
              <w:lang w:val="en-GB"/>
            </w:rPr>
            <w:t xml:space="preserve"> </w:t>
          </w:r>
          <w:r w:rsidR="000D58C7">
            <w:rPr>
              <w:lang w:val="en-GB"/>
            </w:rPr>
            <w:t>to</w:t>
          </w:r>
          <w:r>
            <w:rPr>
              <w:lang w:val="en-GB"/>
            </w:rPr>
            <w:t xml:space="preserve"> each </w:t>
          </w:r>
          <w:r w:rsidR="000D58C7">
            <w:rPr>
              <w:lang w:val="en-GB"/>
            </w:rPr>
            <w:t>observation</w:t>
          </w:r>
          <w:r w:rsidR="00275161">
            <w:rPr>
              <w:lang w:val="en-GB"/>
            </w:rPr>
            <w:t>.</w:t>
          </w:r>
        </w:p>
        <w:p w14:paraId="68041FD0" w14:textId="6EB660BB" w:rsidR="008960E5" w:rsidRPr="008960E5" w:rsidRDefault="008960E5" w:rsidP="00A245CE">
          <w:pPr>
            <w:pStyle w:val="ListParagraph"/>
            <w:numPr>
              <w:ilvl w:val="0"/>
              <w:numId w:val="5"/>
            </w:numPr>
            <w:rPr>
              <w:i/>
              <w:iCs/>
              <w:lang w:val="en-GB"/>
            </w:rPr>
          </w:pPr>
          <w:r w:rsidRPr="008960E5">
            <w:rPr>
              <w:i/>
              <w:iCs/>
              <w:lang w:val="en-GB"/>
            </w:rPr>
            <w:t>model command line</w:t>
          </w:r>
          <w:r w:rsidR="00275161">
            <w:rPr>
              <w:lang w:val="en-GB"/>
            </w:rPr>
            <w:t xml:space="preserve">, </w:t>
          </w:r>
          <w:r>
            <w:rPr>
              <w:lang w:val="en-GB"/>
            </w:rPr>
            <w:t xml:space="preserve">in our case, </w:t>
          </w:r>
          <w:r w:rsidR="00F11C3A" w:rsidRPr="00F11C3A">
            <w:rPr>
              <w:i/>
              <w:iCs/>
              <w:lang w:val="en-GB"/>
            </w:rPr>
            <w:t>run</w:t>
          </w:r>
          <w:r>
            <w:rPr>
              <w:i/>
              <w:iCs/>
              <w:lang w:val="en-GB"/>
            </w:rPr>
            <w:t>model.bat</w:t>
          </w:r>
          <w:r w:rsidR="00275161">
            <w:rPr>
              <w:lang w:val="en-GB"/>
            </w:rPr>
            <w:t>.</w:t>
          </w:r>
        </w:p>
        <w:p w14:paraId="01456CE5" w14:textId="3DF7EC30" w:rsidR="008960E5" w:rsidRPr="008960E5" w:rsidRDefault="008960E5" w:rsidP="00A245CE">
          <w:pPr>
            <w:pStyle w:val="ListParagraph"/>
            <w:numPr>
              <w:ilvl w:val="0"/>
              <w:numId w:val="5"/>
            </w:numPr>
            <w:rPr>
              <w:lang w:val="en-GB"/>
            </w:rPr>
          </w:pPr>
          <w:r w:rsidRPr="008960E5">
            <w:rPr>
              <w:i/>
              <w:iCs/>
              <w:lang w:val="en-GB"/>
            </w:rPr>
            <w:t>model input/output</w:t>
          </w:r>
          <w:r w:rsidR="00275161">
            <w:rPr>
              <w:lang w:val="en-GB"/>
            </w:rPr>
            <w:t xml:space="preserve">, </w:t>
          </w:r>
          <w:r w:rsidR="001530C8">
            <w:rPr>
              <w:lang w:val="en-GB"/>
            </w:rPr>
            <w:t xml:space="preserve">containing </w:t>
          </w:r>
          <w:r w:rsidR="00275161">
            <w:rPr>
              <w:lang w:val="en-GB"/>
            </w:rPr>
            <w:t xml:space="preserve">all the </w:t>
          </w:r>
          <w:r>
            <w:rPr>
              <w:lang w:val="en-GB"/>
            </w:rPr>
            <w:t xml:space="preserve">OLPROC-generated model </w:t>
          </w:r>
          <w:r w:rsidR="00F11C3A">
            <w:rPr>
              <w:lang w:val="en-GB"/>
            </w:rPr>
            <w:t>*</w:t>
          </w:r>
          <w:r w:rsidR="00F11C3A" w:rsidRPr="00F11C3A">
            <w:rPr>
              <w:i/>
              <w:iCs/>
              <w:lang w:val="en-GB"/>
            </w:rPr>
            <w:t>.ins</w:t>
          </w:r>
          <w:r>
            <w:rPr>
              <w:lang w:val="en-GB"/>
            </w:rPr>
            <w:t xml:space="preserve"> and </w:t>
          </w:r>
          <w:r w:rsidR="00F11C3A">
            <w:rPr>
              <w:lang w:val="en-GB"/>
            </w:rPr>
            <w:t>*.</w:t>
          </w:r>
          <w:r w:rsidR="00F11C3A">
            <w:rPr>
              <w:i/>
              <w:iCs/>
              <w:lang w:val="en-GB"/>
            </w:rPr>
            <w:t>ssf</w:t>
          </w:r>
          <w:r w:rsidRPr="008960E5">
            <w:rPr>
              <w:lang w:val="en-GB"/>
            </w:rPr>
            <w:t xml:space="preserve"> </w:t>
          </w:r>
          <w:r>
            <w:rPr>
              <w:lang w:val="en-GB"/>
            </w:rPr>
            <w:t>pairs</w:t>
          </w:r>
          <w:r w:rsidR="00275161">
            <w:rPr>
              <w:lang w:val="en-GB"/>
            </w:rPr>
            <w:t>.</w:t>
          </w:r>
        </w:p>
        <w:p w14:paraId="5F6F4A1B" w14:textId="17860D66" w:rsidR="008960E5" w:rsidRDefault="008960E5" w:rsidP="00323CE7">
          <w:pPr>
            <w:rPr>
              <w:lang w:val="en-GB"/>
            </w:rPr>
          </w:pPr>
          <w:r w:rsidRPr="008960E5">
            <w:rPr>
              <w:lang w:val="en-GB"/>
            </w:rPr>
            <w:t xml:space="preserve">It is the user’s job to add the other sections of the PEST control file to these OLPROC-written sections, or to blend the contents of an OLPROC-produced partial PEST control file with those of an existing PEST control file. When doing this, careful attention must be paid to assigning correct values to the NOBSGP, NOBS and NINSFLE variables in the “control data” section of the new PEST control file. As is explained in PEST documentation, these record the number of observation groups, number of observations and number of instruction files featured in a PEST control file. </w:t>
          </w:r>
          <w:r w:rsidR="00626447">
            <w:rPr>
              <w:lang w:val="en-GB"/>
            </w:rPr>
            <w:t>T</w:t>
          </w:r>
          <w:r w:rsidRPr="008960E5">
            <w:rPr>
              <w:lang w:val="en-GB"/>
            </w:rPr>
            <w:t>o assist the user with this task, OLPROC records the values of these variables on the screen as it ceases running in construction mode.</w:t>
          </w:r>
        </w:p>
        <w:p w14:paraId="6B5D4F66" w14:textId="348EAAD2" w:rsidR="00204E83" w:rsidRDefault="00F738A1" w:rsidP="00323CE7">
          <w:pPr>
            <w:rPr>
              <w:lang w:val="en-GB"/>
            </w:rPr>
          </w:pPr>
          <w:r>
            <w:rPr>
              <w:lang w:val="en-GB"/>
            </w:rPr>
            <w:t xml:space="preserve">Merging PEST control files will be demonstrated in </w:t>
          </w:r>
          <w:r w:rsidR="00CE25AE">
            <w:rPr>
              <w:lang w:val="en-GB"/>
            </w:rPr>
            <w:t>the “</w:t>
          </w:r>
          <w:r w:rsidR="00CE25AE">
            <w:rPr>
              <w:lang w:val="en-GB"/>
            </w:rPr>
            <w:fldChar w:fldCharType="begin"/>
          </w:r>
          <w:r w:rsidR="00CE25AE">
            <w:rPr>
              <w:lang w:val="en-GB"/>
            </w:rPr>
            <w:instrText xml:space="preserve"> REF _Ref64907038 \h </w:instrText>
          </w:r>
          <w:r w:rsidR="00CE25AE">
            <w:rPr>
              <w:lang w:val="en-GB"/>
            </w:rPr>
          </w:r>
          <w:r w:rsidR="00CE25AE">
            <w:rPr>
              <w:lang w:val="en-GB"/>
            </w:rPr>
            <w:fldChar w:fldCharType="separate"/>
          </w:r>
          <w:r w:rsidR="00FB1FB0">
            <w:t>Merge the Control Files</w:t>
          </w:r>
          <w:r w:rsidR="00CE25AE">
            <w:rPr>
              <w:lang w:val="en-GB"/>
            </w:rPr>
            <w:fldChar w:fldCharType="end"/>
          </w:r>
          <w:r w:rsidR="00CE25AE">
            <w:rPr>
              <w:lang w:val="en-GB"/>
            </w:rPr>
            <w:t>” chapter. First,</w:t>
          </w:r>
          <w:r w:rsidR="00C1650A">
            <w:rPr>
              <w:lang w:val="en-GB"/>
            </w:rPr>
            <w:t xml:space="preserve"> </w:t>
          </w:r>
          <w:r w:rsidR="00CE25AE">
            <w:rPr>
              <w:lang w:val="en-GB"/>
            </w:rPr>
            <w:t xml:space="preserve">we will </w:t>
          </w:r>
          <w:r w:rsidR="00C1650A">
            <w:rPr>
              <w:lang w:val="en-GB"/>
            </w:rPr>
            <w:t>demonstrate some more OLPROC functionality.</w:t>
          </w:r>
        </w:p>
        <w:p w14:paraId="400212F3" w14:textId="0112975F" w:rsidR="00204E83" w:rsidRDefault="00204E83" w:rsidP="00204E83">
          <w:r w:rsidRPr="00204E83">
            <w:t xml:space="preserve">All files generated so far can be found in folder </w:t>
          </w:r>
          <w:r w:rsidRPr="00204E83">
            <w:rPr>
              <w:i/>
              <w:iCs/>
            </w:rPr>
            <w:t>t1</w:t>
          </w:r>
          <w:r w:rsidRPr="00204E83">
            <w:t>.</w:t>
          </w:r>
        </w:p>
        <w:p w14:paraId="15D9F6DE" w14:textId="77777777" w:rsidR="00204E83" w:rsidRPr="00204E83" w:rsidRDefault="00204E83" w:rsidP="00204E83"/>
        <w:p w14:paraId="60DE4915" w14:textId="3F4FB61E" w:rsidR="00706FFE" w:rsidRDefault="00706FFE" w:rsidP="00323CE7">
          <w:pPr>
            <w:pStyle w:val="Heading2"/>
          </w:pPr>
          <w:bookmarkStart w:id="61" w:name="_Toc64967061"/>
          <w:r>
            <w:t>Observation Weights</w:t>
          </w:r>
          <w:bookmarkEnd w:id="61"/>
        </w:p>
        <w:p w14:paraId="398B6631" w14:textId="6B2CD1B0" w:rsidR="000362D8" w:rsidRDefault="000362D8" w:rsidP="00323CE7">
          <w:r>
            <w:t>OLPROC can assign weights</w:t>
          </w:r>
          <w:r w:rsidR="001530C8">
            <w:t xml:space="preserve"> to observations; these can vary</w:t>
          </w:r>
          <w:r>
            <w:t xml:space="preserve"> according to observation group, </w:t>
          </w:r>
          <w:r w:rsidR="001530C8">
            <w:t xml:space="preserve">observation </w:t>
          </w:r>
          <w:r w:rsidR="00626447">
            <w:t>type,</w:t>
          </w:r>
          <w:r>
            <w:t xml:space="preserve"> and</w:t>
          </w:r>
          <w:r w:rsidR="001530C8">
            <w:t xml:space="preserve"> the </w:t>
          </w:r>
          <w:r>
            <w:t>date</w:t>
          </w:r>
          <w:r w:rsidR="001530C8">
            <w:t>s and times when measurements were made</w:t>
          </w:r>
          <w:r>
            <w:t>.</w:t>
          </w:r>
        </w:p>
        <w:p w14:paraId="2F73AD92" w14:textId="77777777" w:rsidR="000362D8" w:rsidRDefault="000362D8" w:rsidP="00323CE7">
          <w:pPr>
            <w:rPr>
              <w:color w:val="auto"/>
            </w:rPr>
          </w:pPr>
          <w:r>
            <w:t xml:space="preserve">As is described in PEST documentation, the </w:t>
          </w:r>
          <w:r>
            <w:rPr>
              <w:i/>
              <w:iCs/>
            </w:rPr>
            <w:t>observation data</w:t>
          </w:r>
          <w:r>
            <w:t xml:space="preserve"> section of a PEST control file lists measured values to which model outputs must be fit through parameter adjustment. It also lists weights that are used in formulation of the objective function that PEST employs to denote model-to-measurement misfit.</w:t>
          </w:r>
        </w:p>
        <w:p w14:paraId="03D68C17" w14:textId="42EB2A61" w:rsidR="000362D8" w:rsidRDefault="000362D8" w:rsidP="00323CE7">
          <w:r>
            <w:t xml:space="preserve">The WEIGHTS block of an OLPROC control file contains a series of directives through which a user informs OLPROC how to calculate and assign weights to observations. This block is optional. If it is not provided, then a default value of 1.0 is ascribed to all observation weights that pertain to measurement absolutes, while a default value of 100.0 is ascribed to all observation weights that pertain to measurement differences (as you saw in the previous chapter). </w:t>
          </w:r>
        </w:p>
        <w:p w14:paraId="58C8FDDC" w14:textId="2B78738A" w:rsidR="000362D8" w:rsidRDefault="000362D8" w:rsidP="00323CE7">
          <w:r>
            <w:lastRenderedPageBreak/>
            <w:t>There is no limit on the number of directives that can appear in the WEIGHTS section of an OLPROC control file. Each directive supersedes those which precede it.</w:t>
          </w:r>
          <w:r w:rsidR="001530C8">
            <w:t xml:space="preserve"> For a particular observation, weights assigned during the last directive prevail over those assigned through previous </w:t>
          </w:r>
          <w:r w:rsidR="00255709">
            <w:t>directives.</w:t>
          </w:r>
          <w:r>
            <w:t xml:space="preserve"> </w:t>
          </w:r>
        </w:p>
        <w:p w14:paraId="305A1B41" w14:textId="08684081" w:rsidR="000362D8" w:rsidRDefault="000362D8" w:rsidP="00323CE7">
          <w:r>
            <w:t>Let us begin.</w:t>
          </w:r>
        </w:p>
        <w:p w14:paraId="2FD392C9" w14:textId="77777777" w:rsidR="00AB0706" w:rsidRDefault="000362D8" w:rsidP="00323CE7">
          <w:pPr>
            <w:pStyle w:val="steps"/>
          </w:pPr>
          <w:r>
            <w:t xml:space="preserve">Make a copy of the </w:t>
          </w:r>
          <w:r w:rsidR="00241680">
            <w:t xml:space="preserve">OLPROC control file </w:t>
          </w:r>
          <w:r w:rsidR="00241680">
            <w:rPr>
              <w:i/>
              <w:iCs/>
            </w:rPr>
            <w:t>olproc1.in</w:t>
          </w:r>
          <w:r w:rsidR="00241680">
            <w:t xml:space="preserve">. Name the copy </w:t>
          </w:r>
          <w:r w:rsidR="00241680">
            <w:rPr>
              <w:i/>
              <w:iCs/>
            </w:rPr>
            <w:t>olproc2.in</w:t>
          </w:r>
          <w:r w:rsidR="00241680">
            <w:t xml:space="preserve">. </w:t>
          </w:r>
        </w:p>
        <w:p w14:paraId="227F3E00" w14:textId="6B657F5A" w:rsidR="000362D8" w:rsidRDefault="00241680" w:rsidP="00323CE7">
          <w:pPr>
            <w:pStyle w:val="steps"/>
          </w:pPr>
          <w:r>
            <w:t xml:space="preserve">Open </w:t>
          </w:r>
          <w:r>
            <w:rPr>
              <w:i/>
              <w:iCs/>
            </w:rPr>
            <w:t>olproc2.in</w:t>
          </w:r>
          <w:r>
            <w:t xml:space="preserve"> in your preferred text editor.</w:t>
          </w:r>
        </w:p>
        <w:p w14:paraId="213D9BBE" w14:textId="08818399" w:rsidR="00733250" w:rsidRDefault="00733250" w:rsidP="00323CE7">
          <w:pPr>
            <w:pStyle w:val="steps"/>
          </w:pPr>
          <w:r>
            <w:t xml:space="preserve">Replace </w:t>
          </w:r>
          <w:r>
            <w:rPr>
              <w:i/>
              <w:iCs/>
            </w:rPr>
            <w:t xml:space="preserve">partial1.pst </w:t>
          </w:r>
          <w:r>
            <w:t xml:space="preserve">with </w:t>
          </w:r>
          <w:r>
            <w:rPr>
              <w:i/>
              <w:iCs/>
            </w:rPr>
            <w:t>partial2.pst</w:t>
          </w:r>
          <w:r>
            <w:t xml:space="preserve"> in the OUTPUT block (so as not to overwrite the first partial PEST control file):</w:t>
          </w:r>
        </w:p>
        <w:tbl>
          <w:tblPr>
            <w:tblStyle w:val="TableGrid"/>
            <w:tblW w:w="0" w:type="auto"/>
            <w:tblLook w:val="04A0" w:firstRow="1" w:lastRow="0" w:firstColumn="1" w:lastColumn="0" w:noHBand="0" w:noVBand="1"/>
          </w:tblPr>
          <w:tblGrid>
            <w:gridCol w:w="9736"/>
          </w:tblGrid>
          <w:tr w:rsidR="00733250" w:rsidRPr="002519F3" w14:paraId="286F8726" w14:textId="77777777" w:rsidTr="00B350ED">
            <w:tc>
              <w:tcPr>
                <w:tcW w:w="9736" w:type="dxa"/>
              </w:tcPr>
              <w:p w14:paraId="538C822B" w14:textId="77777777" w:rsidR="00733250" w:rsidRPr="002519F3" w:rsidRDefault="00733250" w:rsidP="00323CE7">
                <w:pPr>
                  <w:pStyle w:val="commandlinetext"/>
                </w:pPr>
                <w:r w:rsidRPr="002519F3">
                  <w:t>START OUTPUT</w:t>
                </w:r>
              </w:p>
              <w:p w14:paraId="506A83A9" w14:textId="45EDF9F6" w:rsidR="00733250" w:rsidRPr="002519F3" w:rsidRDefault="00426821" w:rsidP="00323CE7">
                <w:pPr>
                  <w:pStyle w:val="commandlinetext"/>
                </w:pPr>
                <w:r>
                  <w:t xml:space="preserve"> </w:t>
                </w:r>
                <w:r w:rsidR="00733250" w:rsidRPr="002519F3">
                  <w:t>partial_pest_control_file = partial</w:t>
                </w:r>
                <w:r w:rsidR="00733250">
                  <w:t>2</w:t>
                </w:r>
                <w:r w:rsidR="00733250" w:rsidRPr="002519F3">
                  <w:t>.pst</w:t>
                </w:r>
              </w:p>
              <w:p w14:paraId="2149D4A5" w14:textId="77777777" w:rsidR="00733250" w:rsidRPr="002519F3" w:rsidRDefault="00733250" w:rsidP="00323CE7">
                <w:pPr>
                  <w:pStyle w:val="commandlinetext"/>
                </w:pPr>
                <w:r w:rsidRPr="002519F3">
                  <w:t>END OUTPUT</w:t>
                </w:r>
              </w:p>
            </w:tc>
          </w:tr>
        </w:tbl>
        <w:p w14:paraId="203E4A5B" w14:textId="19F0E29D" w:rsidR="00241680" w:rsidRDefault="00241680" w:rsidP="00323CE7">
          <w:pPr>
            <w:pStyle w:val="steps"/>
          </w:pPr>
          <w:r>
            <w:t>Add a WEIGHTS block by inserting the following</w:t>
          </w:r>
          <w:r w:rsidR="001530C8">
            <w:t xml:space="preserve"> text</w:t>
          </w:r>
          <w:r>
            <w:t xml:space="preserve"> at the bottom of the file:</w:t>
          </w:r>
        </w:p>
        <w:tbl>
          <w:tblPr>
            <w:tblStyle w:val="TableGrid"/>
            <w:tblW w:w="0" w:type="auto"/>
            <w:tblLook w:val="04A0" w:firstRow="1" w:lastRow="0" w:firstColumn="1" w:lastColumn="0" w:noHBand="0" w:noVBand="1"/>
          </w:tblPr>
          <w:tblGrid>
            <w:gridCol w:w="9736"/>
          </w:tblGrid>
          <w:tr w:rsidR="00241680" w:rsidRPr="002519F3" w14:paraId="5C1C16FA" w14:textId="77777777" w:rsidTr="00882F0A">
            <w:trPr>
              <w:cantSplit/>
            </w:trPr>
            <w:tc>
              <w:tcPr>
                <w:tcW w:w="9736" w:type="dxa"/>
              </w:tcPr>
              <w:p w14:paraId="4F2485E1" w14:textId="7BBDDE56" w:rsidR="00241680" w:rsidRDefault="00241680" w:rsidP="00323CE7">
                <w:pPr>
                  <w:pStyle w:val="commandlinetext"/>
                </w:pPr>
                <w:r>
                  <w:t xml:space="preserve">START WEIGHTS </w:t>
                </w:r>
              </w:p>
              <w:p w14:paraId="3E0796A2" w14:textId="77777777" w:rsidR="00241680" w:rsidRDefault="00241680" w:rsidP="00323CE7">
                <w:pPr>
                  <w:pStyle w:val="commandlinetext"/>
                </w:pPr>
              </w:p>
              <w:p w14:paraId="13BD3161" w14:textId="4730E892" w:rsidR="00241680" w:rsidRPr="002519F3" w:rsidRDefault="00241680" w:rsidP="00323CE7">
                <w:pPr>
                  <w:pStyle w:val="commandlinetext"/>
                </w:pPr>
                <w:r>
                  <w:t>END WEIGHTS</w:t>
                </w:r>
              </w:p>
            </w:tc>
          </w:tr>
        </w:tbl>
        <w:p w14:paraId="00AE88AD" w14:textId="31754E7D" w:rsidR="00B8482A" w:rsidRDefault="00AB0706" w:rsidP="00323CE7">
          <w:pPr>
            <w:pStyle w:val="steps"/>
          </w:pPr>
          <w:r>
            <w:t>S</w:t>
          </w:r>
          <w:r w:rsidR="00241680">
            <w:t xml:space="preserve">tart by assigning a weight of 0.1 to all </w:t>
          </w:r>
          <w:r w:rsidR="00B8482A">
            <w:t xml:space="preserve">absolute </w:t>
          </w:r>
          <w:r w:rsidR="00241680">
            <w:t>observations pertaining to</w:t>
          </w:r>
          <w:r w:rsidR="001530C8">
            <w:t xml:space="preserve"> the</w:t>
          </w:r>
          <w:r w:rsidR="00241680">
            <w:t xml:space="preserve"> </w:t>
          </w:r>
          <w:r w:rsidR="00241680">
            <w:rPr>
              <w:i/>
              <w:iCs/>
            </w:rPr>
            <w:t xml:space="preserve">head1 </w:t>
          </w:r>
          <w:r w:rsidR="001530C8" w:rsidRPr="00F11C3A">
            <w:t>observation</w:t>
          </w:r>
          <w:r w:rsidR="001530C8">
            <w:rPr>
              <w:i/>
              <w:iCs/>
            </w:rPr>
            <w:t xml:space="preserve"> </w:t>
          </w:r>
          <w:r w:rsidR="00241680">
            <w:t>group</w:t>
          </w:r>
          <w:r w:rsidR="00B8482A">
            <w:t>, and</w:t>
          </w:r>
          <w:r w:rsidR="001530C8">
            <w:t xml:space="preserve"> a weight of</w:t>
          </w:r>
          <w:r w:rsidR="00B8482A">
            <w:t xml:space="preserve"> </w:t>
          </w:r>
          <w:r w:rsidR="00F11C3A">
            <w:t>10</w:t>
          </w:r>
          <w:r w:rsidR="00B8482A">
            <w:t xml:space="preserve"> to all difference observations</w:t>
          </w:r>
          <w:r w:rsidR="00B8482A" w:rsidRPr="00B8482A">
            <w:t xml:space="preserve"> </w:t>
          </w:r>
          <w:r w:rsidR="00B8482A">
            <w:t>pertaining to</w:t>
          </w:r>
          <w:r w:rsidR="005B4FD7">
            <w:t xml:space="preserve"> the</w:t>
          </w:r>
          <w:r w:rsidR="00B8482A">
            <w:t xml:space="preserve"> </w:t>
          </w:r>
          <w:r w:rsidR="00B8482A">
            <w:rPr>
              <w:i/>
              <w:iCs/>
            </w:rPr>
            <w:t xml:space="preserve">head1 </w:t>
          </w:r>
          <w:r w:rsidR="00B8482A">
            <w:t>group</w:t>
          </w:r>
          <w:r w:rsidR="00241680">
            <w:t>.</w:t>
          </w:r>
          <w:r w:rsidR="00B8482A">
            <w:t xml:space="preserve"> (There is no particular reason behind the choice of these values, they are simply a demonstration</w:t>
          </w:r>
          <w:r w:rsidR="0033380B">
            <w:t>.</w:t>
          </w:r>
          <w:r w:rsidR="00B8482A">
            <w:t>)</w:t>
          </w:r>
        </w:p>
        <w:p w14:paraId="1605E336" w14:textId="47191326" w:rsidR="00241680" w:rsidRDefault="00241680" w:rsidP="00323CE7">
          <w:pPr>
            <w:pStyle w:val="steps"/>
          </w:pPr>
          <w:r w:rsidRPr="00241680">
            <w:t>Each line within a WEIGHTS block must begin with the string “</w:t>
          </w:r>
          <w:r w:rsidRPr="00AB0706">
            <w:rPr>
              <w:i/>
              <w:iCs/>
            </w:rPr>
            <w:t>name=</w:t>
          </w:r>
          <w:r w:rsidRPr="00241680">
            <w:t>”. The name of a measurement site or observation group must follow this string.</w:t>
          </w:r>
          <w:r>
            <w:t xml:space="preserve"> </w:t>
          </w:r>
          <w:r w:rsidR="00AB0706">
            <w:t xml:space="preserve">If </w:t>
          </w:r>
          <w:r w:rsidR="0033380B">
            <w:t xml:space="preserve">the </w:t>
          </w:r>
          <w:r w:rsidR="00AB0706">
            <w:t>group name is used, then the type (</w:t>
          </w:r>
          <w:r w:rsidR="00AB0706" w:rsidRPr="00AB0706">
            <w:rPr>
              <w:i/>
              <w:iCs/>
            </w:rPr>
            <w:t>abs</w:t>
          </w:r>
          <w:r w:rsidR="00AB0706">
            <w:t xml:space="preserve"> or </w:t>
          </w:r>
          <w:r w:rsidR="00AB0706" w:rsidRPr="00AB0706">
            <w:rPr>
              <w:i/>
              <w:iCs/>
            </w:rPr>
            <w:t>diff</w:t>
          </w:r>
          <w:r w:rsidR="00AB0706">
            <w:t xml:space="preserve">) </w:t>
          </w:r>
          <w:r w:rsidR="00AB0706" w:rsidRPr="00AB0706">
            <w:t>must</w:t>
          </w:r>
          <w:r w:rsidR="00AB0706">
            <w:t xml:space="preserve"> be specified. </w:t>
          </w:r>
          <w:r>
            <w:t>Update the WEIGHTS block with the following:</w:t>
          </w:r>
        </w:p>
        <w:tbl>
          <w:tblPr>
            <w:tblStyle w:val="TableGrid"/>
            <w:tblW w:w="0" w:type="auto"/>
            <w:tblLook w:val="04A0" w:firstRow="1" w:lastRow="0" w:firstColumn="1" w:lastColumn="0" w:noHBand="0" w:noVBand="1"/>
          </w:tblPr>
          <w:tblGrid>
            <w:gridCol w:w="9736"/>
          </w:tblGrid>
          <w:tr w:rsidR="00241680" w:rsidRPr="002519F3" w14:paraId="1C2749DE" w14:textId="77777777" w:rsidTr="00B350ED">
            <w:tc>
              <w:tcPr>
                <w:tcW w:w="9736" w:type="dxa"/>
              </w:tcPr>
              <w:p w14:paraId="30508F68" w14:textId="77777777" w:rsidR="00733250" w:rsidRDefault="00733250" w:rsidP="00323CE7">
                <w:pPr>
                  <w:pStyle w:val="commandlinetext"/>
                </w:pPr>
                <w:r>
                  <w:t xml:space="preserve">START WEIGHTS </w:t>
                </w:r>
              </w:p>
              <w:p w14:paraId="1D9A5343" w14:textId="3D159DC3" w:rsidR="00733250" w:rsidRDefault="00426821" w:rsidP="00323CE7">
                <w:pPr>
                  <w:pStyle w:val="commandlinetext"/>
                </w:pPr>
                <w:r>
                  <w:t xml:space="preserve"> </w:t>
                </w:r>
                <w:r w:rsidR="00733250">
                  <w:t>name = heads1 type=diff weight=</w:t>
                </w:r>
                <w:r w:rsidR="00F11C3A">
                  <w:t xml:space="preserve"> 10.0</w:t>
                </w:r>
                <w:r w:rsidR="00733250">
                  <w:t xml:space="preserve"> </w:t>
                </w:r>
              </w:p>
              <w:p w14:paraId="4478F9F2" w14:textId="1F1933B2" w:rsidR="00733250" w:rsidRDefault="00426821" w:rsidP="00323CE7">
                <w:pPr>
                  <w:pStyle w:val="commandlinetext"/>
                </w:pPr>
                <w:r>
                  <w:t xml:space="preserve"> </w:t>
                </w:r>
                <w:r w:rsidR="00733250">
                  <w:t>name = heads1 type=abs weight=</w:t>
                </w:r>
                <w:r>
                  <w:t xml:space="preserve"> </w:t>
                </w:r>
                <w:r w:rsidR="00733250">
                  <w:t xml:space="preserve">0.1 </w:t>
                </w:r>
              </w:p>
              <w:p w14:paraId="2FF66FAF" w14:textId="70199320" w:rsidR="00241680" w:rsidRPr="002519F3" w:rsidRDefault="00733250" w:rsidP="00323CE7">
                <w:pPr>
                  <w:pStyle w:val="commandlinetext"/>
                </w:pPr>
                <w:r>
                  <w:t>END WEIGHTS</w:t>
                </w:r>
              </w:p>
            </w:tc>
          </w:tr>
        </w:tbl>
        <w:p w14:paraId="0120728C" w14:textId="2DD7D51F" w:rsidR="00241680" w:rsidRDefault="00AE148E" w:rsidP="00323CE7">
          <w:pPr>
            <w:pStyle w:val="steps"/>
          </w:pPr>
          <w:r>
            <w:t xml:space="preserve">Open the command line in your working folder and run OLPROC in construction mode by typing </w:t>
          </w:r>
          <w:r w:rsidRPr="002519F3">
            <w:rPr>
              <w:rStyle w:val="commandlinetextChar"/>
            </w:rPr>
            <w:t>olproc olproc</w:t>
          </w:r>
          <w:r>
            <w:rPr>
              <w:rStyle w:val="commandlinetextChar"/>
            </w:rPr>
            <w:t>2</w:t>
          </w:r>
          <w:r w:rsidRPr="002519F3">
            <w:rPr>
              <w:rStyle w:val="commandlinetextChar"/>
            </w:rPr>
            <w:t>.in 0</w:t>
          </w:r>
          <w:r>
            <w:t xml:space="preserve"> and then press &lt;enter&gt;.</w:t>
          </w:r>
        </w:p>
        <w:p w14:paraId="7C3C2E3B" w14:textId="48DAEFB0" w:rsidR="00AE148E" w:rsidRDefault="00AE148E" w:rsidP="00323CE7">
          <w:pPr>
            <w:pStyle w:val="steps"/>
          </w:pPr>
          <w:r>
            <w:t xml:space="preserve">Check the new </w:t>
          </w:r>
          <w:r>
            <w:rPr>
              <w:i/>
              <w:iCs/>
            </w:rPr>
            <w:t xml:space="preserve">partial2.pst </w:t>
          </w:r>
          <w:r w:rsidRPr="00AE148E">
            <w:t>P</w:t>
          </w:r>
          <w:r>
            <w:t xml:space="preserve">EST control file. Compare the observation weights with those in </w:t>
          </w:r>
          <w:r>
            <w:rPr>
              <w:i/>
              <w:iCs/>
            </w:rPr>
            <w:t>partial1.pst</w:t>
          </w:r>
          <w:r>
            <w:t xml:space="preserve">, and you will see that all </w:t>
          </w:r>
          <w:r w:rsidR="00C504B7">
            <w:t xml:space="preserve">weights associated with </w:t>
          </w:r>
          <w:r>
            <w:t xml:space="preserve">observations </w:t>
          </w:r>
          <w:r w:rsidR="00C504B7">
            <w:t xml:space="preserve">belonging </w:t>
          </w:r>
          <w:r>
            <w:t xml:space="preserve">to groups </w:t>
          </w:r>
          <w:r>
            <w:rPr>
              <w:i/>
              <w:iCs/>
            </w:rPr>
            <w:t>head</w:t>
          </w:r>
          <w:r w:rsidR="00B8482A">
            <w:rPr>
              <w:i/>
              <w:iCs/>
            </w:rPr>
            <w:t xml:space="preserve">s1 </w:t>
          </w:r>
          <w:r w:rsidR="00B8482A">
            <w:t xml:space="preserve">and </w:t>
          </w:r>
          <w:r w:rsidR="00B8482A">
            <w:rPr>
              <w:i/>
              <w:iCs/>
            </w:rPr>
            <w:t>heads1_d</w:t>
          </w:r>
          <w:r w:rsidR="00B8482A">
            <w:t xml:space="preserve"> have been updated. </w:t>
          </w:r>
        </w:p>
        <w:p w14:paraId="20040BBC" w14:textId="74836594" w:rsidR="00B8482A" w:rsidRDefault="00B8482A" w:rsidP="00323CE7">
          <w:pPr>
            <w:pStyle w:val="steps"/>
          </w:pPr>
          <w:r>
            <w:t xml:space="preserve">Now, </w:t>
          </w:r>
          <w:r w:rsidR="00C504B7">
            <w:t xml:space="preserve">suppose </w:t>
          </w:r>
          <w:r>
            <w:t xml:space="preserve">that a greater weight is desired for measurements that occur during a specific period. (Perhaps the modeller wishes to ensure that behaviour during a drought year is </w:t>
          </w:r>
          <w:r w:rsidR="00C504B7">
            <w:t>replicated well</w:t>
          </w:r>
          <w:r>
            <w:t xml:space="preserve"> by the model). This can be accomplished using the </w:t>
          </w:r>
          <w:r w:rsidRPr="00B8482A">
            <w:rPr>
              <w:i/>
              <w:iCs/>
            </w:rPr>
            <w:t>date1</w:t>
          </w:r>
          <w:r w:rsidRPr="00B8482A">
            <w:t xml:space="preserve">, </w:t>
          </w:r>
          <w:r w:rsidRPr="00B8482A">
            <w:rPr>
              <w:i/>
              <w:iCs/>
            </w:rPr>
            <w:t>time1</w:t>
          </w:r>
          <w:r w:rsidRPr="00B8482A">
            <w:t xml:space="preserve">, </w:t>
          </w:r>
          <w:r w:rsidRPr="00B8482A">
            <w:rPr>
              <w:i/>
              <w:iCs/>
            </w:rPr>
            <w:t>date2</w:t>
          </w:r>
          <w:r w:rsidRPr="00B8482A">
            <w:t xml:space="preserve"> and </w:t>
          </w:r>
          <w:r w:rsidRPr="00B8482A">
            <w:rPr>
              <w:i/>
              <w:iCs/>
            </w:rPr>
            <w:t>time2</w:t>
          </w:r>
          <w:r w:rsidRPr="00B8482A">
            <w:t xml:space="preserve"> keywords. </w:t>
          </w:r>
          <w:r>
            <w:t>(</w:t>
          </w:r>
          <w:r w:rsidRPr="00B8482A">
            <w:t>All of these are optional</w:t>
          </w:r>
          <w:r>
            <w:t>, see the OLPROC manual for further details and default values)</w:t>
          </w:r>
          <w:r w:rsidRPr="00B8482A">
            <w:t>.</w:t>
          </w:r>
          <w:r>
            <w:t xml:space="preserve"> </w:t>
          </w:r>
        </w:p>
        <w:p w14:paraId="02F2BE73" w14:textId="38BC2F06" w:rsidR="00B8482A" w:rsidRDefault="00B8482A" w:rsidP="00323CE7">
          <w:pPr>
            <w:pStyle w:val="steps"/>
          </w:pPr>
          <w:r>
            <w:t xml:space="preserve">Assign a weight of </w:t>
          </w:r>
          <w:r w:rsidR="00F11C3A">
            <w:t>30.0</w:t>
          </w:r>
          <w:r>
            <w:t xml:space="preserve"> to all </w:t>
          </w:r>
          <w:r w:rsidRPr="00B8482A">
            <w:rPr>
              <w:i/>
              <w:iCs/>
            </w:rPr>
            <w:t>diff</w:t>
          </w:r>
          <w:r>
            <w:t xml:space="preserve"> measurements in the </w:t>
          </w:r>
          <w:r w:rsidRPr="00B8482A">
            <w:rPr>
              <w:i/>
              <w:iCs/>
            </w:rPr>
            <w:t xml:space="preserve">heads1 </w:t>
          </w:r>
          <w:r>
            <w:t xml:space="preserve">and </w:t>
          </w:r>
          <w:r w:rsidRPr="00B8482A">
            <w:rPr>
              <w:i/>
              <w:iCs/>
            </w:rPr>
            <w:t>heads3</w:t>
          </w:r>
          <w:r>
            <w:t xml:space="preserve"> groups, between 01/10/2004 and 01/10/2006. </w:t>
          </w:r>
          <w:r w:rsidR="003E3F95">
            <w:t xml:space="preserve">The </w:t>
          </w:r>
          <w:r w:rsidR="003E3F95" w:rsidRPr="00B8482A">
            <w:rPr>
              <w:i/>
              <w:iCs/>
            </w:rPr>
            <w:t>date1</w:t>
          </w:r>
          <w:r w:rsidR="003E3F95" w:rsidRPr="00B8482A">
            <w:t xml:space="preserve">, </w:t>
          </w:r>
          <w:r w:rsidR="003E3F95" w:rsidRPr="00B8482A">
            <w:rPr>
              <w:i/>
              <w:iCs/>
            </w:rPr>
            <w:t>time1</w:t>
          </w:r>
          <w:r w:rsidR="003E3F95" w:rsidRPr="00B8482A">
            <w:t xml:space="preserve">, </w:t>
          </w:r>
          <w:r w:rsidR="003E3F95" w:rsidRPr="00B8482A">
            <w:rPr>
              <w:i/>
              <w:iCs/>
            </w:rPr>
            <w:t>date2</w:t>
          </w:r>
          <w:r w:rsidR="003E3F95" w:rsidRPr="00B8482A">
            <w:t xml:space="preserve"> and </w:t>
          </w:r>
          <w:r w:rsidR="003E3F95" w:rsidRPr="00B8482A">
            <w:rPr>
              <w:i/>
              <w:iCs/>
            </w:rPr>
            <w:t>time2</w:t>
          </w:r>
          <w:r w:rsidR="003E3F95" w:rsidRPr="00B8482A">
            <w:t xml:space="preserve"> </w:t>
          </w:r>
          <w:r w:rsidR="003E3F95">
            <w:t xml:space="preserve">keywords denote the start and end date and time of the period to which </w:t>
          </w:r>
          <w:r w:rsidR="00C504B7">
            <w:t xml:space="preserve">these higher </w:t>
          </w:r>
          <w:r w:rsidR="003E3F95">
            <w:t xml:space="preserve">weights will be assigned (the </w:t>
          </w:r>
          <w:r w:rsidR="003E3F95">
            <w:rPr>
              <w:i/>
              <w:iCs/>
            </w:rPr>
            <w:t xml:space="preserve">time </w:t>
          </w:r>
          <w:r w:rsidR="003E3F95">
            <w:t xml:space="preserve">keywords are not strictly necessary in this case, as the </w:t>
          </w:r>
          <w:r w:rsidR="00C504B7">
            <w:t xml:space="preserve">OLPROC </w:t>
          </w:r>
          <w:r w:rsidR="003E3F95">
            <w:t>default</w:t>
          </w:r>
          <w:r w:rsidR="00C504B7">
            <w:t xml:space="preserve"> </w:t>
          </w:r>
          <w:r w:rsidR="00C504B7" w:rsidRPr="00A913A8">
            <w:rPr>
              <w:i/>
              <w:iCs/>
            </w:rPr>
            <w:t>time</w:t>
          </w:r>
          <w:r w:rsidR="003E3F95">
            <w:t xml:space="preserve"> value</w:t>
          </w:r>
          <w:r w:rsidR="00C504B7">
            <w:t xml:space="preserve"> of 00:00:00</w:t>
          </w:r>
          <w:r w:rsidR="003E3F95">
            <w:t xml:space="preserve"> would result in the same outcome). </w:t>
          </w:r>
          <w:r w:rsidRPr="003E3F95">
            <w:t>Update</w:t>
          </w:r>
          <w:r>
            <w:t xml:space="preserve"> the WEIGHTS block </w:t>
          </w:r>
          <w:r w:rsidR="00C504B7">
            <w:t>as</w:t>
          </w:r>
          <w:r>
            <w:t xml:space="preserve"> </w:t>
          </w:r>
          <w:r w:rsidR="00C504B7">
            <w:t>follows</w:t>
          </w:r>
          <w:r>
            <w:t>:</w:t>
          </w:r>
        </w:p>
        <w:tbl>
          <w:tblPr>
            <w:tblStyle w:val="TableGrid"/>
            <w:tblW w:w="0" w:type="auto"/>
            <w:tblLook w:val="04A0" w:firstRow="1" w:lastRow="0" w:firstColumn="1" w:lastColumn="0" w:noHBand="0" w:noVBand="1"/>
          </w:tblPr>
          <w:tblGrid>
            <w:gridCol w:w="9736"/>
          </w:tblGrid>
          <w:tr w:rsidR="00B8482A" w:rsidRPr="002519F3" w14:paraId="0198ABBA" w14:textId="77777777" w:rsidTr="00B8482A">
            <w:trPr>
              <w:cantSplit/>
            </w:trPr>
            <w:tc>
              <w:tcPr>
                <w:tcW w:w="9736" w:type="dxa"/>
              </w:tcPr>
              <w:p w14:paraId="6167FC72" w14:textId="77777777" w:rsidR="00451B4E" w:rsidRDefault="00451B4E" w:rsidP="00323CE7">
                <w:pPr>
                  <w:pStyle w:val="commandlinetext"/>
                </w:pPr>
                <w:r>
                  <w:lastRenderedPageBreak/>
                  <w:t xml:space="preserve">START WEIGHTS </w:t>
                </w:r>
              </w:p>
              <w:p w14:paraId="6D4C88BD" w14:textId="65718655" w:rsidR="00451B4E" w:rsidRDefault="00426821" w:rsidP="00323CE7">
                <w:pPr>
                  <w:pStyle w:val="commandlinetext"/>
                </w:pPr>
                <w:r>
                  <w:t xml:space="preserve"> </w:t>
                </w:r>
                <w:r w:rsidR="00451B4E">
                  <w:t># Set weights for heads1 group</w:t>
                </w:r>
              </w:p>
              <w:p w14:paraId="2B8F5730" w14:textId="31044A4A" w:rsidR="00F11C3A" w:rsidRDefault="00426821" w:rsidP="00F11C3A">
                <w:pPr>
                  <w:pStyle w:val="commandlinetext"/>
                </w:pPr>
                <w:r>
                  <w:t xml:space="preserve"> </w:t>
                </w:r>
                <w:r w:rsidR="00F11C3A">
                  <w:t xml:space="preserve">name = heads1 type=diff weight= 10.0 </w:t>
                </w:r>
              </w:p>
              <w:p w14:paraId="35108888" w14:textId="46B2730F" w:rsidR="00F11C3A" w:rsidRDefault="00426821" w:rsidP="00F11C3A">
                <w:pPr>
                  <w:pStyle w:val="commandlinetext"/>
                </w:pPr>
                <w:r>
                  <w:t xml:space="preserve"> </w:t>
                </w:r>
                <w:r w:rsidR="00F11C3A">
                  <w:t>name = heads1 type=abs weight=</w:t>
                </w:r>
                <w:r>
                  <w:t xml:space="preserve"> </w:t>
                </w:r>
                <w:r w:rsidR="00F11C3A">
                  <w:t xml:space="preserve">0.1 </w:t>
                </w:r>
              </w:p>
              <w:p w14:paraId="2D37901C" w14:textId="77777777" w:rsidR="00451B4E" w:rsidRDefault="00451B4E" w:rsidP="00323CE7">
                <w:pPr>
                  <w:pStyle w:val="commandlinetext"/>
                </w:pPr>
              </w:p>
              <w:p w14:paraId="47A057F7" w14:textId="38BDE60B" w:rsidR="00451B4E" w:rsidRDefault="00426821" w:rsidP="00323CE7">
                <w:pPr>
                  <w:pStyle w:val="commandlinetext"/>
                </w:pPr>
                <w:r>
                  <w:t xml:space="preserve"> </w:t>
                </w:r>
                <w:r w:rsidR="00451B4E">
                  <w:t># Set weights for heads1 and heads3, during specific period</w:t>
                </w:r>
              </w:p>
              <w:p w14:paraId="6D5B77BE" w14:textId="508DD0E6" w:rsidR="00451B4E" w:rsidRDefault="00426821" w:rsidP="00323CE7">
                <w:pPr>
                  <w:pStyle w:val="commandlinetext"/>
                </w:pPr>
                <w:r>
                  <w:t xml:space="preserve"> </w:t>
                </w:r>
                <w:r w:rsidR="00451B4E">
                  <w:t>name = heads1 type=diff weight=</w:t>
                </w:r>
                <w:r w:rsidR="00F11C3A">
                  <w:t xml:space="preserve"> 30.0</w:t>
                </w:r>
                <w:r>
                  <w:t xml:space="preserve">  </w:t>
                </w:r>
                <w:r w:rsidR="00451B4E">
                  <w:t xml:space="preserve"> &amp;</w:t>
                </w:r>
              </w:p>
              <w:p w14:paraId="690DAC22" w14:textId="439D6F8A" w:rsidR="00451B4E" w:rsidRDefault="00426821" w:rsidP="00323CE7">
                <w:pPr>
                  <w:pStyle w:val="commandlinetext"/>
                </w:pPr>
                <w:r>
                  <w:t xml:space="preserve">    </w:t>
                </w:r>
                <w:r w:rsidR="00451B4E">
                  <w:t xml:space="preserve"> date1=01/10/2004 time1 = 00:00:00 &amp;</w:t>
                </w:r>
              </w:p>
              <w:p w14:paraId="4C9174C9" w14:textId="3063C01D" w:rsidR="00451B4E" w:rsidRDefault="00426821" w:rsidP="00323CE7">
                <w:pPr>
                  <w:pStyle w:val="commandlinetext"/>
                </w:pPr>
                <w:r>
                  <w:t xml:space="preserve">    </w:t>
                </w:r>
                <w:r w:rsidR="00451B4E">
                  <w:t xml:space="preserve"> date2=30/09/2006 time2 = 23:59:59</w:t>
                </w:r>
                <w:r>
                  <w:t xml:space="preserve">    </w:t>
                </w:r>
              </w:p>
              <w:p w14:paraId="033A1419" w14:textId="2A141B48" w:rsidR="00451B4E" w:rsidRDefault="00426821" w:rsidP="00323CE7">
                <w:pPr>
                  <w:pStyle w:val="commandlinetext"/>
                </w:pPr>
                <w:r>
                  <w:t xml:space="preserve"> </w:t>
                </w:r>
                <w:r w:rsidR="00451B4E">
                  <w:t>name = heads3 type=diff weight=</w:t>
                </w:r>
                <w:r w:rsidR="00F11C3A">
                  <w:t xml:space="preserve"> 30.0</w:t>
                </w:r>
                <w:r>
                  <w:t xml:space="preserve">  </w:t>
                </w:r>
                <w:r w:rsidR="00451B4E">
                  <w:t xml:space="preserve"> &amp;</w:t>
                </w:r>
              </w:p>
              <w:p w14:paraId="6621A4B9" w14:textId="1A679AFE" w:rsidR="00451B4E" w:rsidRDefault="00426821" w:rsidP="00323CE7">
                <w:pPr>
                  <w:pStyle w:val="commandlinetext"/>
                </w:pPr>
                <w:r>
                  <w:t xml:space="preserve">    </w:t>
                </w:r>
                <w:r w:rsidR="00451B4E">
                  <w:t xml:space="preserve"> date1=01/10/2004 time1 = 00:00:00 &amp;</w:t>
                </w:r>
              </w:p>
              <w:p w14:paraId="33B93C67" w14:textId="582806B7" w:rsidR="00451B4E" w:rsidRDefault="00426821" w:rsidP="00323CE7">
                <w:pPr>
                  <w:pStyle w:val="commandlinetext"/>
                </w:pPr>
                <w:r>
                  <w:t xml:space="preserve">    </w:t>
                </w:r>
                <w:r w:rsidR="00451B4E">
                  <w:t xml:space="preserve"> date2=30/09/2006 time2 = 23:59:59</w:t>
                </w:r>
                <w:r>
                  <w:t xml:space="preserve">    </w:t>
                </w:r>
                <w:r w:rsidR="00451B4E">
                  <w:t xml:space="preserve"> </w:t>
                </w:r>
              </w:p>
              <w:p w14:paraId="4841063A" w14:textId="644F1B2D" w:rsidR="00B8482A" w:rsidRPr="002519F3" w:rsidRDefault="00451B4E" w:rsidP="00323CE7">
                <w:pPr>
                  <w:pStyle w:val="commandlinetext"/>
                </w:pPr>
                <w:r>
                  <w:t>END WEIGHTS</w:t>
                </w:r>
              </w:p>
            </w:tc>
          </w:tr>
        </w:tbl>
        <w:p w14:paraId="62CD7FBA" w14:textId="65B487E9" w:rsidR="005E0F37" w:rsidRDefault="00CD5385" w:rsidP="00323CE7">
          <w:pPr>
            <w:pStyle w:val="steps"/>
          </w:pPr>
          <w:r>
            <w:t xml:space="preserve">Open </w:t>
          </w:r>
          <w:r w:rsidR="00C504B7">
            <w:t xml:space="preserve">a </w:t>
          </w:r>
          <w:r>
            <w:t>command line</w:t>
          </w:r>
          <w:r w:rsidR="00C504B7">
            <w:t xml:space="preserve"> window</w:t>
          </w:r>
          <w:r>
            <w:t xml:space="preserve"> in your working folder and run OLPROC in construction mode by typing </w:t>
          </w:r>
          <w:r w:rsidRPr="002519F3">
            <w:rPr>
              <w:rStyle w:val="commandlinetextChar"/>
            </w:rPr>
            <w:t>olproc olproc</w:t>
          </w:r>
          <w:r>
            <w:rPr>
              <w:rStyle w:val="commandlinetextChar"/>
            </w:rPr>
            <w:t>2</w:t>
          </w:r>
          <w:r w:rsidRPr="002519F3">
            <w:rPr>
              <w:rStyle w:val="commandlinetextChar"/>
            </w:rPr>
            <w:t>.in 0</w:t>
          </w:r>
          <w:r>
            <w:t xml:space="preserve"> and then press &lt;enter&gt;. </w:t>
          </w:r>
        </w:p>
        <w:p w14:paraId="1D9A494D" w14:textId="3BE16DF0" w:rsidR="00FE5893" w:rsidRDefault="00FE5893" w:rsidP="00323CE7">
          <w:pPr>
            <w:pStyle w:val="steps"/>
          </w:pPr>
          <w:bookmarkStart w:id="62" w:name="_Ref64378099"/>
          <w:r>
            <w:t>You should see the following on your screen:</w:t>
          </w:r>
          <w:bookmarkEnd w:id="62"/>
        </w:p>
        <w:p w14:paraId="4E1224E0" w14:textId="69EDB9B2" w:rsidR="00FE5893" w:rsidRDefault="00FE5893" w:rsidP="00FE5893">
          <w:pPr>
            <w:pStyle w:val="commandlinetext"/>
          </w:pPr>
          <w:r>
            <w:t>- file olproc2.in read ok.</w:t>
          </w:r>
        </w:p>
        <w:p w14:paraId="291D86EF" w14:textId="77777777" w:rsidR="00FE5893" w:rsidRDefault="00FE5893" w:rsidP="00FE5893">
          <w:pPr>
            <w:pStyle w:val="commandlinetext"/>
          </w:pPr>
          <w:r>
            <w:t xml:space="preserve"> - file head_obs.csv read ok.</w:t>
          </w:r>
        </w:p>
        <w:p w14:paraId="6CCE4554" w14:textId="77777777" w:rsidR="00FE5893" w:rsidRDefault="00FE5893" w:rsidP="00FE5893">
          <w:pPr>
            <w:pStyle w:val="commandlinetext"/>
          </w:pPr>
          <w:r>
            <w:t xml:space="preserve"> - file obs-heads1.ssf read ok.</w:t>
          </w:r>
        </w:p>
        <w:p w14:paraId="4046A4CC" w14:textId="77777777" w:rsidR="00FE5893" w:rsidRDefault="00FE5893" w:rsidP="00FE5893">
          <w:pPr>
            <w:pStyle w:val="commandlinetext"/>
          </w:pPr>
          <w:r>
            <w:t xml:space="preserve"> - file obs-heads3.ssf read ok.</w:t>
          </w:r>
        </w:p>
        <w:p w14:paraId="712CF48E" w14:textId="77777777" w:rsidR="00FE5893" w:rsidRDefault="00FE5893" w:rsidP="00FE5893">
          <w:pPr>
            <w:pStyle w:val="commandlinetext"/>
          </w:pPr>
          <w:r>
            <w:t xml:space="preserve"> - file o_obs-heads1_ssf.ssf written ok.</w:t>
          </w:r>
        </w:p>
        <w:p w14:paraId="64AEF29B" w14:textId="77777777" w:rsidR="00FE5893" w:rsidRDefault="00FE5893" w:rsidP="00FE5893">
          <w:pPr>
            <w:pStyle w:val="commandlinetext"/>
          </w:pPr>
          <w:r>
            <w:t xml:space="preserve"> - file m_obs-heads1_ssf.ins written ok.</w:t>
          </w:r>
        </w:p>
        <w:p w14:paraId="269E0A70" w14:textId="77777777" w:rsidR="00FE5893" w:rsidRDefault="00FE5893" w:rsidP="00FE5893">
          <w:pPr>
            <w:pStyle w:val="commandlinetext"/>
          </w:pPr>
          <w:r>
            <w:t xml:space="preserve"> - file m_obs-heads1_ssf.ssf written ok.</w:t>
          </w:r>
        </w:p>
        <w:p w14:paraId="18033445" w14:textId="77777777" w:rsidR="00FE5893" w:rsidRDefault="00FE5893" w:rsidP="00FE5893">
          <w:pPr>
            <w:pStyle w:val="commandlinetext"/>
          </w:pPr>
          <w:r>
            <w:t xml:space="preserve"> - file o_obs-heads3_ssf.ssf written ok.</w:t>
          </w:r>
        </w:p>
        <w:p w14:paraId="4DF8FCC7" w14:textId="77777777" w:rsidR="00FE5893" w:rsidRDefault="00FE5893" w:rsidP="00FE5893">
          <w:pPr>
            <w:pStyle w:val="commandlinetext"/>
          </w:pPr>
          <w:r>
            <w:t xml:space="preserve"> - file m_obs-heads3_ssf.ins written ok.</w:t>
          </w:r>
        </w:p>
        <w:p w14:paraId="64064398" w14:textId="77777777" w:rsidR="00FE5893" w:rsidRDefault="00FE5893" w:rsidP="00FE5893">
          <w:pPr>
            <w:pStyle w:val="commandlinetext"/>
          </w:pPr>
          <w:r>
            <w:t xml:space="preserve"> - file m_obs-heads3_ssf.ssf written ok.</w:t>
          </w:r>
        </w:p>
        <w:p w14:paraId="5F5C0E3C" w14:textId="77777777" w:rsidR="00FE5893" w:rsidRDefault="00FE5893" w:rsidP="00FE5893">
          <w:pPr>
            <w:pStyle w:val="commandlinetext"/>
          </w:pPr>
          <w:r>
            <w:t xml:space="preserve"> - file o_obs-heads1_ssf_d.ssf written ok.</w:t>
          </w:r>
        </w:p>
        <w:p w14:paraId="699B02D7" w14:textId="77777777" w:rsidR="00FE5893" w:rsidRDefault="00FE5893" w:rsidP="00FE5893">
          <w:pPr>
            <w:pStyle w:val="commandlinetext"/>
          </w:pPr>
          <w:r>
            <w:t xml:space="preserve"> - file m_obs-heads1_ssf_d.ins written ok.</w:t>
          </w:r>
        </w:p>
        <w:p w14:paraId="7AC8D349" w14:textId="77777777" w:rsidR="00FE5893" w:rsidRDefault="00FE5893" w:rsidP="00FE5893">
          <w:pPr>
            <w:pStyle w:val="commandlinetext"/>
          </w:pPr>
          <w:r>
            <w:t xml:space="preserve"> - file m_obs-heads1_ssf_d.ssf written ok.</w:t>
          </w:r>
        </w:p>
        <w:p w14:paraId="055E87EA" w14:textId="77777777" w:rsidR="00FE5893" w:rsidRDefault="00FE5893" w:rsidP="00FE5893">
          <w:pPr>
            <w:pStyle w:val="commandlinetext"/>
          </w:pPr>
          <w:r>
            <w:t xml:space="preserve"> - file o_obs-heads3_ssf_d.ssf written ok.</w:t>
          </w:r>
        </w:p>
        <w:p w14:paraId="1690E12B" w14:textId="77777777" w:rsidR="00FE5893" w:rsidRDefault="00FE5893" w:rsidP="00FE5893">
          <w:pPr>
            <w:pStyle w:val="commandlinetext"/>
          </w:pPr>
          <w:r>
            <w:t xml:space="preserve"> - file m_obs-heads3_ssf_d.ins written ok.</w:t>
          </w:r>
        </w:p>
        <w:p w14:paraId="4F1AFB32" w14:textId="77777777" w:rsidR="00FE5893" w:rsidRDefault="00FE5893" w:rsidP="00FE5893">
          <w:pPr>
            <w:pStyle w:val="commandlinetext"/>
          </w:pPr>
          <w:r>
            <w:t xml:space="preserve"> - file m_obs-heads3_ssf_d.ssf written ok.</w:t>
          </w:r>
        </w:p>
        <w:p w14:paraId="59239F6E" w14:textId="77777777" w:rsidR="00FE5893" w:rsidRDefault="00FE5893" w:rsidP="00FE5893">
          <w:pPr>
            <w:pStyle w:val="commandlinetext"/>
          </w:pPr>
          <w:r>
            <w:t xml:space="preserve"> - file partial1.pst written ok.</w:t>
          </w:r>
        </w:p>
        <w:p w14:paraId="46A818E0" w14:textId="77777777" w:rsidR="00FE5893" w:rsidRDefault="00FE5893" w:rsidP="00FE5893">
          <w:pPr>
            <w:pStyle w:val="commandlinetext"/>
          </w:pPr>
        </w:p>
        <w:p w14:paraId="39CF2204" w14:textId="73ABE3C7" w:rsidR="00FE5893" w:rsidRDefault="00426821" w:rsidP="00FE5893">
          <w:pPr>
            <w:pStyle w:val="commandlinetext"/>
          </w:pPr>
          <w:r>
            <w:t xml:space="preserve"> </w:t>
          </w:r>
          <w:r w:rsidR="00FE5893">
            <w:t xml:space="preserve"> Number of observations [NOBS]</w:t>
          </w:r>
          <w:r>
            <w:t xml:space="preserve">    </w:t>
          </w:r>
          <w:r w:rsidR="00FE5893">
            <w:t xml:space="preserve"> = 2140</w:t>
          </w:r>
        </w:p>
        <w:p w14:paraId="5A58C8B8" w14:textId="6949CB9C" w:rsidR="00FE5893" w:rsidRDefault="00426821" w:rsidP="00FE5893">
          <w:pPr>
            <w:pStyle w:val="commandlinetext"/>
          </w:pPr>
          <w:r>
            <w:t xml:space="preserve"> </w:t>
          </w:r>
          <w:r w:rsidR="00FE5893">
            <w:t xml:space="preserve"> Number of observation groups [NOBSGP] = 4</w:t>
          </w:r>
        </w:p>
        <w:p w14:paraId="52435E69" w14:textId="7649DF01" w:rsidR="00FE5893" w:rsidRDefault="00426821" w:rsidP="00FE5893">
          <w:pPr>
            <w:pStyle w:val="commandlinetext"/>
          </w:pPr>
          <w:r>
            <w:t xml:space="preserve"> </w:t>
          </w:r>
          <w:r w:rsidR="00FE5893">
            <w:t xml:space="preserve"> Number of instruction files [NINSFLE] = 4</w:t>
          </w:r>
        </w:p>
        <w:p w14:paraId="15E33766" w14:textId="2B9563D8" w:rsidR="00CD5385" w:rsidRDefault="005E0F37" w:rsidP="00323CE7">
          <w:pPr>
            <w:pStyle w:val="steps"/>
          </w:pPr>
          <w:r>
            <w:t>C</w:t>
          </w:r>
          <w:r w:rsidR="00CD5385">
            <w:t xml:space="preserve">heck </w:t>
          </w:r>
          <w:r w:rsidR="00CD5385">
            <w:rPr>
              <w:i/>
              <w:iCs/>
            </w:rPr>
            <w:t xml:space="preserve">partial2.pst </w:t>
          </w:r>
          <w:r w:rsidR="00CD5385">
            <w:t>to see the changes.</w:t>
          </w:r>
          <w:r>
            <w:t xml:space="preserve"> As you scroll through the observations, you should see that some of the observations in group </w:t>
          </w:r>
          <w:r>
            <w:rPr>
              <w:i/>
              <w:iCs/>
            </w:rPr>
            <w:t>heads1_d</w:t>
          </w:r>
          <w:r w:rsidR="00426821">
            <w:rPr>
              <w:i/>
              <w:iCs/>
            </w:rPr>
            <w:t xml:space="preserve"> </w:t>
          </w:r>
          <w:r>
            <w:t xml:space="preserve">and </w:t>
          </w:r>
          <w:r>
            <w:rPr>
              <w:i/>
              <w:iCs/>
            </w:rPr>
            <w:t>heads3_d</w:t>
          </w:r>
          <w:r>
            <w:t xml:space="preserve"> now have weights of </w:t>
          </w:r>
          <w:r w:rsidR="00F11C3A">
            <w:t>30.0</w:t>
          </w:r>
          <w:r>
            <w:t>.</w:t>
          </w:r>
        </w:p>
        <w:p w14:paraId="3703D1A9" w14:textId="443D39EF" w:rsidR="00204E83" w:rsidRDefault="00CD5385" w:rsidP="00F11C3A">
          <w:r>
            <w:t xml:space="preserve">You will have noticed that we are assigning weights twice to </w:t>
          </w:r>
          <w:r w:rsidR="0033380B">
            <w:t>time-</w:t>
          </w:r>
          <w:r>
            <w:t>difference observations</w:t>
          </w:r>
          <w:r w:rsidR="00074461">
            <w:t xml:space="preserve"> of </w:t>
          </w:r>
          <w:r>
            <w:rPr>
              <w:i/>
              <w:iCs/>
            </w:rPr>
            <w:t>heads1</w:t>
          </w:r>
          <w:r>
            <w:t xml:space="preserve">. Therefore, we have to ensure that the last instruction (from top to bottom) </w:t>
          </w:r>
          <w:r w:rsidR="00074461">
            <w:t>provides</w:t>
          </w:r>
          <w:r>
            <w:t xml:space="preserve"> the final weight value that </w:t>
          </w:r>
          <w:r w:rsidR="00074461">
            <w:t xml:space="preserve">is associated with observations </w:t>
          </w:r>
          <w:r>
            <w:t>appear</w:t>
          </w:r>
          <w:r w:rsidR="00074461">
            <w:t>ing</w:t>
          </w:r>
          <w:r>
            <w:t xml:space="preserve"> in the PEST control file. </w:t>
          </w:r>
          <w:r w:rsidR="0033380B">
            <w:t>To ensure this, i</w:t>
          </w:r>
          <w:r>
            <w:t xml:space="preserve">t is generally a good idea to start with broad weight assignments at the </w:t>
          </w:r>
          <w:r w:rsidR="005E0F37">
            <w:t>top</w:t>
          </w:r>
          <w:r w:rsidR="0033380B">
            <w:t xml:space="preserve"> of the WEIGHTS block</w:t>
          </w:r>
          <w:r w:rsidR="005E0F37">
            <w:t xml:space="preserve"> and</w:t>
          </w:r>
          <w:r>
            <w:t xml:space="preserve"> work down</w:t>
          </w:r>
          <w:r w:rsidR="00F11C3A">
            <w:t>wards</w:t>
          </w:r>
          <w:r>
            <w:t xml:space="preserve"> to targeted</w:t>
          </w:r>
          <w:r w:rsidR="00074461">
            <w:t xml:space="preserve"> weights</w:t>
          </w:r>
          <w:r>
            <w:t xml:space="preserve"> assignments</w:t>
          </w:r>
          <w:r w:rsidR="0033380B">
            <w:t xml:space="preserve"> at the bottom of the block</w:t>
          </w:r>
          <w:r>
            <w:t>.</w:t>
          </w:r>
        </w:p>
        <w:p w14:paraId="6D87A636" w14:textId="75FE4757" w:rsidR="00204E83" w:rsidRPr="00204E83" w:rsidRDefault="00204E83" w:rsidP="00204E83">
          <w:pPr>
            <w:pStyle w:val="steps"/>
            <w:numPr>
              <w:ilvl w:val="0"/>
              <w:numId w:val="0"/>
            </w:numPr>
          </w:pPr>
          <w:r w:rsidRPr="00204E83">
            <w:t xml:space="preserve">All files generated so far can be found in the folder </w:t>
          </w:r>
          <w:r w:rsidRPr="00204E83">
            <w:rPr>
              <w:i/>
              <w:iCs/>
            </w:rPr>
            <w:t>t</w:t>
          </w:r>
          <w:r>
            <w:rPr>
              <w:i/>
              <w:iCs/>
            </w:rPr>
            <w:t>2</w:t>
          </w:r>
          <w:r w:rsidRPr="00204E83">
            <w:t>.</w:t>
          </w:r>
        </w:p>
        <w:p w14:paraId="6C653581" w14:textId="01C27C85" w:rsidR="00706FFE" w:rsidRDefault="00706FFE" w:rsidP="00323CE7"/>
        <w:p w14:paraId="2D68422B" w14:textId="5CFF0AD7" w:rsidR="00706FFE" w:rsidRPr="00706FFE" w:rsidRDefault="00706FFE" w:rsidP="00323CE7">
          <w:pPr>
            <w:pStyle w:val="Heading2"/>
          </w:pPr>
          <w:bookmarkStart w:id="63" w:name="_Toc64967062"/>
          <w:r>
            <w:t>Secondary Model</w:t>
          </w:r>
          <w:r w:rsidR="000362D8">
            <w:t xml:space="preserve"> </w:t>
          </w:r>
          <w:r>
            <w:t>Outcomes</w:t>
          </w:r>
          <w:bookmarkEnd w:id="63"/>
        </w:p>
        <w:p w14:paraId="67CB0C55" w14:textId="12D4D631" w:rsidR="00190984" w:rsidRDefault="00190984" w:rsidP="00323CE7">
          <w:r>
            <w:t xml:space="preserve">OLPROC supports calculation of “secondary model outcomes”. These can be matched with field measurements during the history-matching process. </w:t>
          </w:r>
          <w:r w:rsidR="00074461">
            <w:t>E</w:t>
          </w:r>
          <w:r>
            <w:t>xamples include differenc</w:t>
          </w:r>
          <w:r w:rsidR="00074461">
            <w:t>ing of</w:t>
          </w:r>
          <w:r>
            <w:t xml:space="preserve"> time series (as will be demonstrated here), spatial interpolation from grid cell centres to the location of a measurement well</w:t>
          </w:r>
          <w:r w:rsidR="00074461">
            <w:t xml:space="preserve"> and</w:t>
          </w:r>
          <w:r>
            <w:t xml:space="preserve"> </w:t>
          </w:r>
          <w:r w:rsidR="00074461">
            <w:t xml:space="preserve">introduction of </w:t>
          </w:r>
          <w:r>
            <w:t xml:space="preserve">a change of scale or offset. </w:t>
          </w:r>
        </w:p>
        <w:p w14:paraId="73A5139C" w14:textId="0A29BF8A" w:rsidR="00190984" w:rsidRDefault="00190984" w:rsidP="00323CE7">
          <w:r>
            <w:lastRenderedPageBreak/>
            <w:t>Secondary model outcomes are calculated from “primary” model outcomes and other secondary</w:t>
          </w:r>
          <w:r w:rsidR="008210CE">
            <w:t xml:space="preserve"> </w:t>
          </w:r>
          <w:r>
            <w:t xml:space="preserve">model outcomes. </w:t>
          </w:r>
          <w:r w:rsidR="008210CE">
            <w:t>P</w:t>
          </w:r>
          <w:r>
            <w:t xml:space="preserve">rimary model outcomes </w:t>
          </w:r>
          <w:r w:rsidR="008210CE">
            <w:t>refer to</w:t>
          </w:r>
          <w:r>
            <w:t xml:space="preserve"> quantities that are featured in</w:t>
          </w:r>
          <w:r w:rsidR="00074461">
            <w:t xml:space="preserve"> the</w:t>
          </w:r>
          <w:r>
            <w:t xml:space="preserve"> MODFLOW 6 OBS output files </w:t>
          </w:r>
          <w:r w:rsidR="008210CE">
            <w:t>or</w:t>
          </w:r>
          <w:r>
            <w:t xml:space="preserve"> in model SSF files</w:t>
          </w:r>
          <w:r w:rsidR="00074461">
            <w:t xml:space="preserve"> that OLPROC reads</w:t>
          </w:r>
          <w:r>
            <w:t>. Each of these files records time series of observations pertaining to one or more sites. A secondary model outcome associates a time series with a site whose name is specified by the user. Terms of this new time series are calculated from terms of existing time series using an equation. This same equation is applied to all terms comprising the series</w:t>
          </w:r>
          <w:r w:rsidR="00074461">
            <w:t xml:space="preserve"> from which they are calculated</w:t>
          </w:r>
          <w:r>
            <w:t>. The site with which the new series is associated can be new, and hence named by the user through the equation itself. Alternatively, the new series can be ascribed to an existing site; in the latter case, the existing time series associated with that site is over-written.</w:t>
          </w:r>
        </w:p>
        <w:p w14:paraId="1D2FA81A" w14:textId="46171C4D" w:rsidR="00706FFE" w:rsidRPr="00706FFE" w:rsidRDefault="00074461" w:rsidP="00323CE7">
          <w:r>
            <w:t>We will now</w:t>
          </w:r>
          <w:r w:rsidR="00190984">
            <w:t xml:space="preserve"> demonstrate how to set up a SECONDARY_MODEL_OUTCOMES block to calculate difference between </w:t>
          </w:r>
          <w:r w:rsidR="008210CE">
            <w:t xml:space="preserve">values from </w:t>
          </w:r>
          <w:r w:rsidR="00190984">
            <w:t>two time</w:t>
          </w:r>
          <w:r>
            <w:t xml:space="preserve"> </w:t>
          </w:r>
          <w:r w:rsidR="00190984">
            <w:t>series. In this case, the two time</w:t>
          </w:r>
          <w:r>
            <w:t xml:space="preserve"> </w:t>
          </w:r>
          <w:r w:rsidR="00190984">
            <w:t xml:space="preserve">series are observations of head at </w:t>
          </w:r>
          <w:r w:rsidR="00451B4E">
            <w:t>different</w:t>
          </w:r>
          <w:r w:rsidR="003469AD">
            <w:t xml:space="preserve"> depths in a nested piezometer. If you open the original measurement SSF files </w:t>
          </w:r>
          <w:r w:rsidR="003469AD">
            <w:rPr>
              <w:i/>
              <w:iCs/>
            </w:rPr>
            <w:t>obs-heads1.ssf</w:t>
          </w:r>
          <w:r w:rsidR="003469AD">
            <w:t xml:space="preserve"> and </w:t>
          </w:r>
          <w:r w:rsidR="003469AD">
            <w:rPr>
              <w:i/>
              <w:iCs/>
            </w:rPr>
            <w:t>obs-heads3.ssf</w:t>
          </w:r>
          <w:r w:rsidR="003469AD">
            <w:t>, you will find entries for observation site</w:t>
          </w:r>
          <w:r>
            <w:t>s</w:t>
          </w:r>
          <w:r w:rsidR="003469AD">
            <w:t xml:space="preserve"> </w:t>
          </w:r>
          <w:r w:rsidR="003469AD">
            <w:rPr>
              <w:i/>
              <w:iCs/>
            </w:rPr>
            <w:t xml:space="preserve">H1-4429 </w:t>
          </w:r>
          <w:r w:rsidR="003469AD">
            <w:t xml:space="preserve">and </w:t>
          </w:r>
          <w:r w:rsidR="003469AD">
            <w:rPr>
              <w:i/>
              <w:iCs/>
            </w:rPr>
            <w:t>H3-</w:t>
          </w:r>
          <w:r w:rsidR="00626447">
            <w:rPr>
              <w:i/>
              <w:iCs/>
            </w:rPr>
            <w:t>4429,</w:t>
          </w:r>
          <w:r w:rsidR="003469AD">
            <w:t xml:space="preserve"> respectively. (The prefix “</w:t>
          </w:r>
          <w:r w:rsidR="003469AD">
            <w:rPr>
              <w:i/>
              <w:iCs/>
            </w:rPr>
            <w:t>H1-</w:t>
          </w:r>
          <w:r w:rsidR="003469AD">
            <w:t>“ and “</w:t>
          </w:r>
          <w:r w:rsidR="003469AD">
            <w:rPr>
              <w:i/>
              <w:iCs/>
            </w:rPr>
            <w:t>H3-</w:t>
          </w:r>
          <w:r w:rsidR="003469AD">
            <w:t>“ refer to layer 1 and layer 3, respectively</w:t>
          </w:r>
          <w:r w:rsidR="008210CE">
            <w:t>;</w:t>
          </w:r>
          <w:r w:rsidR="00451B4E">
            <w:t xml:space="preserve"> “</w:t>
          </w:r>
          <w:r w:rsidR="00451B4E">
            <w:rPr>
              <w:i/>
              <w:iCs/>
            </w:rPr>
            <w:t>4429</w:t>
          </w:r>
          <w:r w:rsidR="00451B4E">
            <w:t>” refers to the piezometer</w:t>
          </w:r>
          <w:r>
            <w:t>.</w:t>
          </w:r>
          <w:r w:rsidR="003469AD">
            <w:t xml:space="preserve">) </w:t>
          </w:r>
        </w:p>
        <w:p w14:paraId="4CD68CEF" w14:textId="77777777" w:rsidR="00451B4E" w:rsidRDefault="00451B4E" w:rsidP="00323CE7">
          <w:r>
            <w:t>Let us begin.</w:t>
          </w:r>
        </w:p>
        <w:p w14:paraId="387F8D54" w14:textId="77777777" w:rsidR="008210CE" w:rsidRDefault="00451B4E" w:rsidP="00323CE7">
          <w:pPr>
            <w:pStyle w:val="steps"/>
          </w:pPr>
          <w:r>
            <w:t xml:space="preserve">Make a copy of the OLPROC control file </w:t>
          </w:r>
          <w:r>
            <w:rPr>
              <w:i/>
              <w:iCs/>
            </w:rPr>
            <w:t>olproc2.in</w:t>
          </w:r>
          <w:r>
            <w:t xml:space="preserve">. Name the copy </w:t>
          </w:r>
          <w:r>
            <w:rPr>
              <w:i/>
              <w:iCs/>
            </w:rPr>
            <w:t>olproc3.in</w:t>
          </w:r>
          <w:r>
            <w:t xml:space="preserve">. </w:t>
          </w:r>
        </w:p>
        <w:p w14:paraId="5DE9941C" w14:textId="028B63C7" w:rsidR="00451B4E" w:rsidRDefault="00451B4E" w:rsidP="00323CE7">
          <w:pPr>
            <w:pStyle w:val="steps"/>
          </w:pPr>
          <w:r>
            <w:t xml:space="preserve">Open </w:t>
          </w:r>
          <w:r>
            <w:rPr>
              <w:i/>
              <w:iCs/>
            </w:rPr>
            <w:t>olproc3.in</w:t>
          </w:r>
          <w:r>
            <w:t xml:space="preserve"> in your preferred text editor.</w:t>
          </w:r>
        </w:p>
        <w:p w14:paraId="64E3DB40" w14:textId="6E5059AE" w:rsidR="00451B4E" w:rsidRDefault="00451B4E" w:rsidP="00323CE7">
          <w:pPr>
            <w:pStyle w:val="steps"/>
          </w:pPr>
          <w:r>
            <w:t xml:space="preserve">Replace </w:t>
          </w:r>
          <w:r>
            <w:rPr>
              <w:i/>
              <w:iCs/>
            </w:rPr>
            <w:t xml:space="preserve">partial2.pst </w:t>
          </w:r>
          <w:r>
            <w:t xml:space="preserve">with </w:t>
          </w:r>
          <w:r>
            <w:rPr>
              <w:i/>
              <w:iCs/>
            </w:rPr>
            <w:t xml:space="preserve">partial3.pst </w:t>
          </w:r>
          <w:r>
            <w:t>in the OUTPUT block</w:t>
          </w:r>
          <w:r w:rsidR="00074461">
            <w:t xml:space="preserve"> of </w:t>
          </w:r>
          <w:r w:rsidR="00074461">
            <w:rPr>
              <w:i/>
              <w:iCs/>
            </w:rPr>
            <w:t>olproc3.in</w:t>
          </w:r>
          <w:r>
            <w:t xml:space="preserve"> with the following</w:t>
          </w:r>
          <w:r w:rsidR="00074461">
            <w:t xml:space="preserve"> text</w:t>
          </w:r>
          <w:r>
            <w:t xml:space="preserve"> (so as not to overwrite the first partial PEST control file):</w:t>
          </w:r>
        </w:p>
        <w:tbl>
          <w:tblPr>
            <w:tblStyle w:val="TableGrid"/>
            <w:tblW w:w="0" w:type="auto"/>
            <w:tblLook w:val="04A0" w:firstRow="1" w:lastRow="0" w:firstColumn="1" w:lastColumn="0" w:noHBand="0" w:noVBand="1"/>
          </w:tblPr>
          <w:tblGrid>
            <w:gridCol w:w="9736"/>
          </w:tblGrid>
          <w:tr w:rsidR="00451B4E" w:rsidRPr="002519F3" w14:paraId="5320877F" w14:textId="77777777" w:rsidTr="00B350ED">
            <w:tc>
              <w:tcPr>
                <w:tcW w:w="9736" w:type="dxa"/>
              </w:tcPr>
              <w:p w14:paraId="145F015E" w14:textId="77777777" w:rsidR="00451B4E" w:rsidRPr="002519F3" w:rsidRDefault="00451B4E" w:rsidP="00323CE7">
                <w:pPr>
                  <w:pStyle w:val="commandlinetext"/>
                </w:pPr>
                <w:r w:rsidRPr="002519F3">
                  <w:t>START OUTPUT</w:t>
                </w:r>
              </w:p>
              <w:p w14:paraId="1BC421D5" w14:textId="0C7A8671" w:rsidR="00451B4E" w:rsidRPr="002519F3" w:rsidRDefault="00426821" w:rsidP="00323CE7">
                <w:pPr>
                  <w:pStyle w:val="commandlinetext"/>
                </w:pPr>
                <w:r>
                  <w:t xml:space="preserve"> </w:t>
                </w:r>
                <w:r w:rsidR="00451B4E" w:rsidRPr="002519F3">
                  <w:t>partial_pest_control_file = partial</w:t>
                </w:r>
                <w:r w:rsidR="00451B4E">
                  <w:t>3</w:t>
                </w:r>
                <w:r w:rsidR="00451B4E" w:rsidRPr="002519F3">
                  <w:t>.pst</w:t>
                </w:r>
              </w:p>
              <w:p w14:paraId="4E52A213" w14:textId="77777777" w:rsidR="00451B4E" w:rsidRPr="002519F3" w:rsidRDefault="00451B4E" w:rsidP="00323CE7">
                <w:pPr>
                  <w:pStyle w:val="commandlinetext"/>
                </w:pPr>
                <w:r w:rsidRPr="002519F3">
                  <w:t>END OUTPUT</w:t>
                </w:r>
              </w:p>
            </w:tc>
          </w:tr>
        </w:tbl>
        <w:p w14:paraId="32CC5FB5" w14:textId="7FA5A098" w:rsidR="00451B4E" w:rsidRDefault="00451B4E" w:rsidP="00323CE7">
          <w:pPr>
            <w:pStyle w:val="steps"/>
          </w:pPr>
          <w:r>
            <w:t xml:space="preserve">Add a </w:t>
          </w:r>
          <w:r w:rsidRPr="00451B4E">
            <w:t>SECONDARY_MODEL_OUTCOMES</w:t>
          </w:r>
          <w:r>
            <w:t xml:space="preserve"> block by inserting the following</w:t>
          </w:r>
          <w:r w:rsidR="00074461">
            <w:t xml:space="preserve"> text</w:t>
          </w:r>
          <w:r>
            <w:t xml:space="preserve"> at the bottom of the file:</w:t>
          </w:r>
        </w:p>
        <w:tbl>
          <w:tblPr>
            <w:tblStyle w:val="TableGrid"/>
            <w:tblW w:w="0" w:type="auto"/>
            <w:tblLook w:val="04A0" w:firstRow="1" w:lastRow="0" w:firstColumn="1" w:lastColumn="0" w:noHBand="0" w:noVBand="1"/>
          </w:tblPr>
          <w:tblGrid>
            <w:gridCol w:w="9736"/>
          </w:tblGrid>
          <w:tr w:rsidR="00451B4E" w:rsidRPr="002519F3" w14:paraId="1B649BFE" w14:textId="77777777" w:rsidTr="00B350ED">
            <w:tc>
              <w:tcPr>
                <w:tcW w:w="9736" w:type="dxa"/>
              </w:tcPr>
              <w:p w14:paraId="65807D1E" w14:textId="72480290" w:rsidR="00451B4E" w:rsidRDefault="00451B4E" w:rsidP="00323CE7">
                <w:pPr>
                  <w:pStyle w:val="commandlinetext"/>
                </w:pPr>
                <w:r>
                  <w:t xml:space="preserve">START </w:t>
                </w:r>
                <w:r w:rsidRPr="00451B4E">
                  <w:t>SECONDARY_MODEL_OUTCOMES</w:t>
                </w:r>
              </w:p>
              <w:p w14:paraId="0D4CC3FD" w14:textId="77777777" w:rsidR="00451B4E" w:rsidRDefault="00451B4E" w:rsidP="00323CE7">
                <w:pPr>
                  <w:pStyle w:val="commandlinetext"/>
                </w:pPr>
              </w:p>
              <w:p w14:paraId="55077D74" w14:textId="55C58EED" w:rsidR="00451B4E" w:rsidRPr="002519F3" w:rsidRDefault="00451B4E" w:rsidP="00323CE7">
                <w:pPr>
                  <w:pStyle w:val="commandlinetext"/>
                </w:pPr>
                <w:r>
                  <w:t xml:space="preserve">END </w:t>
                </w:r>
                <w:r w:rsidRPr="00451B4E">
                  <w:t>SECONDARY_MODEL_OUTCOMES</w:t>
                </w:r>
              </w:p>
            </w:tc>
          </w:tr>
        </w:tbl>
        <w:p w14:paraId="78F5D3F9" w14:textId="6E1A1CC7" w:rsidR="00323CE7" w:rsidRPr="00323CE7" w:rsidRDefault="00323CE7" w:rsidP="00323CE7">
          <w:r w:rsidRPr="00323CE7">
            <w:t>Each line in a SECONDARY_MODEL_OUTCOMES block must contain an assignment equation. The equation can be of arbitrary complexity. Non-numeric variables featured on the right of an equation must be the names of sites that have been previously defined in MODFLOW 6 OBS output files, model SSF files, or in previous equations provided in the SECONDARY_MODEL_OUTCOMES block. As stated above, the equation is applied to all terms in the time series associated with these sites to generate corresponding terms in the new time series.</w:t>
          </w:r>
        </w:p>
        <w:p w14:paraId="608C86F0" w14:textId="6A09B439" w:rsidR="00B350ED" w:rsidRDefault="00323CE7" w:rsidP="00B350ED">
          <w:r w:rsidRPr="00323CE7">
            <w:t>The term on the left of an equation can pertain to an existing site. Alternatively, it can define a new site. If it pertains to an existing site, then all terms of the time series associated with that site are overwritten. If it pertains to a new site, the</w:t>
          </w:r>
          <w:r w:rsidR="00BC0C69">
            <w:t xml:space="preserve"> OLPROC</w:t>
          </w:r>
          <w:r w:rsidRPr="00323CE7">
            <w:t xml:space="preserve"> </w:t>
          </w:r>
          <w:r w:rsidR="00BC0C69" w:rsidRPr="00323CE7">
            <w:t>nam</w:t>
          </w:r>
          <w:r w:rsidR="00BC0C69">
            <w:t>e</w:t>
          </w:r>
          <w:r w:rsidR="00BC0C69" w:rsidRPr="00323CE7">
            <w:t xml:space="preserve"> </w:t>
          </w:r>
          <w:r w:rsidR="00F11C3A">
            <w:t>l</w:t>
          </w:r>
          <w:r w:rsidRPr="00323CE7">
            <w:t xml:space="preserve">imit of 20 characters must be </w:t>
          </w:r>
          <w:r w:rsidR="00BC0C69">
            <w:t>respected</w:t>
          </w:r>
          <w:r w:rsidR="00BC0C69" w:rsidRPr="00323CE7">
            <w:t xml:space="preserve"> </w:t>
          </w:r>
          <w:r w:rsidRPr="00323CE7">
            <w:t>when</w:t>
          </w:r>
          <w:r w:rsidR="00BC0C69">
            <w:t xml:space="preserve"> naming</w:t>
          </w:r>
          <w:r w:rsidRPr="00323CE7">
            <w:t xml:space="preserve"> the new site.</w:t>
          </w:r>
          <w:r w:rsidR="00B350ED" w:rsidRPr="00B350ED">
            <w:t xml:space="preserve"> </w:t>
          </w:r>
          <w:r w:rsidR="00BC0C69">
            <w:t xml:space="preserve">OLPROC also requires </w:t>
          </w:r>
          <w:r w:rsidR="00B350ED">
            <w:t>the name of a site</w:t>
          </w:r>
          <w:r w:rsidR="00BC0C69">
            <w:t xml:space="preserve"> to be surrounded by quotes if it contains a character that may be confused with</w:t>
          </w:r>
          <w:r w:rsidR="00B350ED">
            <w:t xml:space="preserve"> a numerical </w:t>
          </w:r>
          <w:r w:rsidR="00626447">
            <w:t>operator</w:t>
          </w:r>
          <w:r w:rsidR="00B350ED">
            <w:t xml:space="preserve">. </w:t>
          </w:r>
        </w:p>
        <w:p w14:paraId="09D1E215" w14:textId="51169CD8" w:rsidR="00323CE7" w:rsidRPr="00323CE7" w:rsidRDefault="00B350ED" w:rsidP="00B350ED">
          <w:r>
            <w:t>As you may recall, our site names (</w:t>
          </w:r>
          <w:r>
            <w:rPr>
              <w:i/>
              <w:iCs/>
            </w:rPr>
            <w:t xml:space="preserve">H1-4429 </w:t>
          </w:r>
          <w:r>
            <w:t xml:space="preserve">and </w:t>
          </w:r>
          <w:r>
            <w:rPr>
              <w:i/>
              <w:iCs/>
            </w:rPr>
            <w:t>H3-4429</w:t>
          </w:r>
          <w:r>
            <w:t>) include the</w:t>
          </w:r>
          <w:r w:rsidR="00BC0C69">
            <w:t xml:space="preserve"> character “-“, which is also the differencing</w:t>
          </w:r>
          <w:r>
            <w:t xml:space="preserve"> numerical operator</w:t>
          </w:r>
          <w:r w:rsidR="00BC0C69">
            <w:t>.</w:t>
          </w:r>
          <w:r w:rsidR="00626447">
            <w:t xml:space="preserve"> </w:t>
          </w:r>
          <w:r w:rsidR="00BC0C69">
            <w:t xml:space="preserve">These names </w:t>
          </w:r>
          <w:r>
            <w:t>must therefore be surrounded by quotes when used in an equation.</w:t>
          </w:r>
        </w:p>
        <w:p w14:paraId="0A290DD0" w14:textId="2F95C312" w:rsidR="00323CE7" w:rsidRDefault="00B350ED" w:rsidP="00323CE7">
          <w:r>
            <w:t>Let us continue.</w:t>
          </w:r>
        </w:p>
        <w:p w14:paraId="3AD5B1AE" w14:textId="6B8BDD7D" w:rsidR="00B350ED" w:rsidRDefault="00B350ED" w:rsidP="00B350ED">
          <w:pPr>
            <w:pStyle w:val="steps"/>
          </w:pPr>
          <w:r>
            <w:lastRenderedPageBreak/>
            <w:t xml:space="preserve">Create a secondary model outcome named </w:t>
          </w:r>
          <w:r>
            <w:rPr>
              <w:i/>
              <w:iCs/>
            </w:rPr>
            <w:t>dh4429</w:t>
          </w:r>
          <w:r>
            <w:t xml:space="preserve"> from the difference between </w:t>
          </w:r>
          <w:r>
            <w:rPr>
              <w:i/>
              <w:iCs/>
            </w:rPr>
            <w:t xml:space="preserve">H1-4429 </w:t>
          </w:r>
          <w:r>
            <w:t xml:space="preserve">and </w:t>
          </w:r>
          <w:r>
            <w:rPr>
              <w:i/>
              <w:iCs/>
            </w:rPr>
            <w:t>H3-4429</w:t>
          </w:r>
          <w:r>
            <w:t xml:space="preserve"> by updating the </w:t>
          </w:r>
          <w:r w:rsidRPr="00451B4E">
            <w:t>SECONDARY_MODEL_OUTCOMES</w:t>
          </w:r>
          <w:r>
            <w:t xml:space="preserve"> block </w:t>
          </w:r>
          <w:r w:rsidR="00BC0C69">
            <w:t>in the following way</w:t>
          </w:r>
          <w:r>
            <w:t>:</w:t>
          </w:r>
        </w:p>
        <w:tbl>
          <w:tblPr>
            <w:tblStyle w:val="TableGrid"/>
            <w:tblW w:w="0" w:type="auto"/>
            <w:tblLook w:val="04A0" w:firstRow="1" w:lastRow="0" w:firstColumn="1" w:lastColumn="0" w:noHBand="0" w:noVBand="1"/>
          </w:tblPr>
          <w:tblGrid>
            <w:gridCol w:w="9736"/>
          </w:tblGrid>
          <w:tr w:rsidR="00B350ED" w:rsidRPr="002519F3" w14:paraId="17E901BF" w14:textId="77777777" w:rsidTr="00B350ED">
            <w:trPr>
              <w:cantSplit/>
            </w:trPr>
            <w:tc>
              <w:tcPr>
                <w:tcW w:w="9736" w:type="dxa"/>
              </w:tcPr>
              <w:p w14:paraId="330E26CB" w14:textId="77777777" w:rsidR="00B350ED" w:rsidRDefault="00B350ED" w:rsidP="00B350ED">
                <w:pPr>
                  <w:pStyle w:val="commandlinetext"/>
                </w:pPr>
                <w:r>
                  <w:t xml:space="preserve">START </w:t>
                </w:r>
                <w:r w:rsidRPr="00451B4E">
                  <w:t>SECONDARY_MODEL_OUTCOMES</w:t>
                </w:r>
              </w:p>
              <w:p w14:paraId="40F317A2" w14:textId="14B08CA0" w:rsidR="00B350ED" w:rsidRDefault="00426821" w:rsidP="00B350ED">
                <w:pPr>
                  <w:pStyle w:val="commandlinetext"/>
                </w:pPr>
                <w:r>
                  <w:t xml:space="preserve"> </w:t>
                </w:r>
                <w:r w:rsidR="00B350ED" w:rsidRPr="00B350ED">
                  <w:t>dh4429 = "H1-4429" - "H3-4429"</w:t>
                </w:r>
              </w:p>
              <w:p w14:paraId="48DE6C2E" w14:textId="77777777" w:rsidR="00B350ED" w:rsidRPr="002519F3" w:rsidRDefault="00B350ED" w:rsidP="00B350ED">
                <w:pPr>
                  <w:pStyle w:val="commandlinetext"/>
                </w:pPr>
                <w:r>
                  <w:t xml:space="preserve">END </w:t>
                </w:r>
                <w:r w:rsidRPr="00451B4E">
                  <w:t>SECONDARY_MODEL_OUTCOMES</w:t>
                </w:r>
              </w:p>
            </w:tc>
          </w:tr>
        </w:tbl>
        <w:p w14:paraId="1D213045" w14:textId="6F45C6A2" w:rsidR="00B350ED" w:rsidRDefault="00B350ED" w:rsidP="00B350ED">
          <w:pPr>
            <w:pStyle w:val="steps"/>
          </w:pPr>
          <w:r>
            <w:t xml:space="preserve">That is all there is to it (well, almost!). </w:t>
          </w:r>
          <w:r w:rsidR="00BC0C69">
            <w:t xml:space="preserve">Transfer to the </w:t>
          </w:r>
          <w:r>
            <w:t>command line</w:t>
          </w:r>
          <w:r w:rsidR="00BC0C69">
            <w:t xml:space="preserve"> window</w:t>
          </w:r>
          <w:r>
            <w:t xml:space="preserve"> in your working folder and run OLPROC in construction mode by typing </w:t>
          </w:r>
          <w:r w:rsidRPr="002519F3">
            <w:rPr>
              <w:rStyle w:val="commandlinetextChar"/>
            </w:rPr>
            <w:t>olproc olproc</w:t>
          </w:r>
          <w:r>
            <w:rPr>
              <w:rStyle w:val="commandlinetextChar"/>
            </w:rPr>
            <w:t>3</w:t>
          </w:r>
          <w:r w:rsidRPr="002519F3">
            <w:rPr>
              <w:rStyle w:val="commandlinetextChar"/>
            </w:rPr>
            <w:t>.in 0</w:t>
          </w:r>
          <w:r w:rsidR="00BC0C69" w:rsidRPr="00A913A8">
            <w:t>; then</w:t>
          </w:r>
          <w:r>
            <w:t xml:space="preserve"> press &lt;enter&gt;. </w:t>
          </w:r>
        </w:p>
        <w:p w14:paraId="64A67498" w14:textId="0721F4C0" w:rsidR="00FE5893" w:rsidRDefault="00FE5893" w:rsidP="00B350ED">
          <w:pPr>
            <w:pStyle w:val="steps"/>
          </w:pPr>
          <w:r>
            <w:t>You should see the following on your screen:</w:t>
          </w:r>
        </w:p>
        <w:p w14:paraId="7D49CB10" w14:textId="77777777" w:rsidR="00FE5893" w:rsidRDefault="00FE5893" w:rsidP="00FE5893">
          <w:pPr>
            <w:pStyle w:val="commandlinetext"/>
          </w:pPr>
          <w:r>
            <w:t>- file olproc3.in read ok.</w:t>
          </w:r>
        </w:p>
        <w:p w14:paraId="13001D13" w14:textId="77777777" w:rsidR="00FE5893" w:rsidRDefault="00FE5893" w:rsidP="00FE5893">
          <w:pPr>
            <w:pStyle w:val="commandlinetext"/>
          </w:pPr>
          <w:r>
            <w:t xml:space="preserve"> - file head_obs.csv read ok.</w:t>
          </w:r>
        </w:p>
        <w:p w14:paraId="066829EA" w14:textId="77777777" w:rsidR="00FE5893" w:rsidRDefault="00FE5893" w:rsidP="00FE5893">
          <w:pPr>
            <w:pStyle w:val="commandlinetext"/>
          </w:pPr>
          <w:r>
            <w:t xml:space="preserve"> - file obs-heads1.ssf read ok.</w:t>
          </w:r>
        </w:p>
        <w:p w14:paraId="651C9879" w14:textId="77777777" w:rsidR="00FE5893" w:rsidRDefault="00FE5893" w:rsidP="00FE5893">
          <w:pPr>
            <w:pStyle w:val="commandlinetext"/>
          </w:pPr>
          <w:r>
            <w:t xml:space="preserve"> - file obs-heads3.ssf read ok.</w:t>
          </w:r>
        </w:p>
        <w:p w14:paraId="15124914" w14:textId="77777777" w:rsidR="00FE5893" w:rsidRDefault="00FE5893" w:rsidP="00FE5893">
          <w:pPr>
            <w:pStyle w:val="commandlinetext"/>
          </w:pPr>
          <w:r>
            <w:t xml:space="preserve"> - model observation equations evaluated ok.</w:t>
          </w:r>
        </w:p>
        <w:p w14:paraId="798A460D" w14:textId="77777777" w:rsidR="00FE5893" w:rsidRDefault="00FE5893" w:rsidP="00FE5893">
          <w:pPr>
            <w:pStyle w:val="commandlinetext"/>
          </w:pPr>
          <w:r>
            <w:t xml:space="preserve"> - file o_obs-heads1_ssf.ssf written ok.</w:t>
          </w:r>
        </w:p>
        <w:p w14:paraId="48AE4CFE" w14:textId="77777777" w:rsidR="00FE5893" w:rsidRDefault="00FE5893" w:rsidP="00FE5893">
          <w:pPr>
            <w:pStyle w:val="commandlinetext"/>
          </w:pPr>
          <w:r>
            <w:t xml:space="preserve"> - file m_obs-heads1_ssf.ins written ok.</w:t>
          </w:r>
        </w:p>
        <w:p w14:paraId="61CC983E" w14:textId="77777777" w:rsidR="00FE5893" w:rsidRDefault="00FE5893" w:rsidP="00FE5893">
          <w:pPr>
            <w:pStyle w:val="commandlinetext"/>
          </w:pPr>
          <w:r>
            <w:t xml:space="preserve"> - file m_obs-heads1_ssf.ssf written ok.</w:t>
          </w:r>
        </w:p>
        <w:p w14:paraId="00F978EA" w14:textId="77777777" w:rsidR="00FE5893" w:rsidRDefault="00FE5893" w:rsidP="00FE5893">
          <w:pPr>
            <w:pStyle w:val="commandlinetext"/>
          </w:pPr>
          <w:r>
            <w:t xml:space="preserve"> - file o_obs-heads3_ssf.ssf written ok.</w:t>
          </w:r>
        </w:p>
        <w:p w14:paraId="7DA05C2E" w14:textId="77777777" w:rsidR="00FE5893" w:rsidRDefault="00FE5893" w:rsidP="00FE5893">
          <w:pPr>
            <w:pStyle w:val="commandlinetext"/>
          </w:pPr>
          <w:r>
            <w:t xml:space="preserve"> - file m_obs-heads3_ssf.ins written ok.</w:t>
          </w:r>
        </w:p>
        <w:p w14:paraId="0BFD533E" w14:textId="77777777" w:rsidR="00FE5893" w:rsidRDefault="00FE5893" w:rsidP="00FE5893">
          <w:pPr>
            <w:pStyle w:val="commandlinetext"/>
          </w:pPr>
          <w:r>
            <w:t xml:space="preserve"> - file m_obs-heads3_ssf.ssf written ok.</w:t>
          </w:r>
        </w:p>
        <w:p w14:paraId="106F1A36" w14:textId="77777777" w:rsidR="00FE5893" w:rsidRDefault="00FE5893" w:rsidP="00FE5893">
          <w:pPr>
            <w:pStyle w:val="commandlinetext"/>
          </w:pPr>
          <w:r>
            <w:t xml:space="preserve"> - file o_obs-heads1_ssf_d.ssf written ok.</w:t>
          </w:r>
        </w:p>
        <w:p w14:paraId="114D554C" w14:textId="77777777" w:rsidR="00FE5893" w:rsidRDefault="00FE5893" w:rsidP="00FE5893">
          <w:pPr>
            <w:pStyle w:val="commandlinetext"/>
          </w:pPr>
          <w:r>
            <w:t xml:space="preserve"> - file m_obs-heads1_ssf_d.ins written ok.</w:t>
          </w:r>
        </w:p>
        <w:p w14:paraId="5ECE099E" w14:textId="77777777" w:rsidR="00FE5893" w:rsidRDefault="00FE5893" w:rsidP="00FE5893">
          <w:pPr>
            <w:pStyle w:val="commandlinetext"/>
          </w:pPr>
          <w:r>
            <w:t xml:space="preserve"> - file m_obs-heads1_ssf_d.ssf written ok.</w:t>
          </w:r>
        </w:p>
        <w:p w14:paraId="2153D767" w14:textId="77777777" w:rsidR="00FE5893" w:rsidRDefault="00FE5893" w:rsidP="00FE5893">
          <w:pPr>
            <w:pStyle w:val="commandlinetext"/>
          </w:pPr>
          <w:r>
            <w:t xml:space="preserve"> - file o_obs-heads3_ssf_d.ssf written ok.</w:t>
          </w:r>
        </w:p>
        <w:p w14:paraId="287B5E90" w14:textId="77777777" w:rsidR="00FE5893" w:rsidRDefault="00FE5893" w:rsidP="00FE5893">
          <w:pPr>
            <w:pStyle w:val="commandlinetext"/>
          </w:pPr>
          <w:r>
            <w:t xml:space="preserve"> - file m_obs-heads3_ssf_d.ins written ok.</w:t>
          </w:r>
        </w:p>
        <w:p w14:paraId="1FE7937B" w14:textId="77777777" w:rsidR="00FE5893" w:rsidRDefault="00FE5893" w:rsidP="00FE5893">
          <w:pPr>
            <w:pStyle w:val="commandlinetext"/>
          </w:pPr>
          <w:r>
            <w:t xml:space="preserve"> - file m_obs-heads3_ssf_d.ssf written ok.</w:t>
          </w:r>
        </w:p>
        <w:p w14:paraId="12118F02" w14:textId="77777777" w:rsidR="00FE5893" w:rsidRDefault="00FE5893" w:rsidP="00FE5893">
          <w:pPr>
            <w:pStyle w:val="commandlinetext"/>
          </w:pPr>
          <w:r>
            <w:t xml:space="preserve"> - file partial3.pst written ok.</w:t>
          </w:r>
        </w:p>
        <w:p w14:paraId="46A7F17B" w14:textId="77777777" w:rsidR="00FE5893" w:rsidRDefault="00FE5893" w:rsidP="00FE5893">
          <w:pPr>
            <w:pStyle w:val="commandlinetext"/>
          </w:pPr>
        </w:p>
        <w:p w14:paraId="33E7C68A" w14:textId="47F539D7" w:rsidR="00FE5893" w:rsidRDefault="00426821" w:rsidP="00FE5893">
          <w:pPr>
            <w:pStyle w:val="commandlinetext"/>
          </w:pPr>
          <w:r>
            <w:t xml:space="preserve"> </w:t>
          </w:r>
          <w:r w:rsidR="00FE5893">
            <w:t xml:space="preserve"> Number of observations [NOBS]</w:t>
          </w:r>
          <w:r>
            <w:t xml:space="preserve">    </w:t>
          </w:r>
          <w:r w:rsidR="00FE5893">
            <w:t xml:space="preserve"> = 2140</w:t>
          </w:r>
        </w:p>
        <w:p w14:paraId="5DB86137" w14:textId="3A8FFC4A" w:rsidR="00FE5893" w:rsidRDefault="00426821" w:rsidP="00FE5893">
          <w:pPr>
            <w:pStyle w:val="commandlinetext"/>
          </w:pPr>
          <w:r>
            <w:t xml:space="preserve"> </w:t>
          </w:r>
          <w:r w:rsidR="00FE5893">
            <w:t xml:space="preserve"> Number of observation groups [NOBSGP] = 4</w:t>
          </w:r>
        </w:p>
        <w:p w14:paraId="3CB730B5" w14:textId="49BC5799" w:rsidR="00FE5893" w:rsidRDefault="00426821" w:rsidP="00FE5893">
          <w:pPr>
            <w:pStyle w:val="commandlinetext"/>
          </w:pPr>
          <w:r>
            <w:t xml:space="preserve"> </w:t>
          </w:r>
          <w:r w:rsidR="00FE5893">
            <w:t xml:space="preserve"> Number of instruction files [NINSFLE] = 4</w:t>
          </w:r>
        </w:p>
        <w:p w14:paraId="0559B10F" w14:textId="77777777" w:rsidR="00FE5893" w:rsidRDefault="00FE5893" w:rsidP="00FE5893">
          <w:pPr>
            <w:pStyle w:val="commandlinetext"/>
          </w:pPr>
        </w:p>
        <w:p w14:paraId="0BF12626" w14:textId="7BA0AA5F" w:rsidR="00FE5893" w:rsidRDefault="00FE5893" w:rsidP="00B350ED">
          <w:pPr>
            <w:pStyle w:val="steps"/>
          </w:pPr>
          <w:r>
            <w:t xml:space="preserve">Compare this to when you ran </w:t>
          </w:r>
          <w:r>
            <w:rPr>
              <w:i/>
              <w:iCs/>
            </w:rPr>
            <w:t xml:space="preserve">olproc2.in </w:t>
          </w:r>
          <w:r>
            <w:t xml:space="preserve">(see step </w:t>
          </w:r>
          <w:r>
            <w:fldChar w:fldCharType="begin"/>
          </w:r>
          <w:r>
            <w:instrText xml:space="preserve"> REF _Ref64378099 \r \h </w:instrText>
          </w:r>
          <w:r>
            <w:fldChar w:fldCharType="separate"/>
          </w:r>
          <w:r w:rsidR="00FB1FB0">
            <w:t>41</w:t>
          </w:r>
          <w:r>
            <w:fldChar w:fldCharType="end"/>
          </w:r>
          <w:r>
            <w:t xml:space="preserve">). </w:t>
          </w:r>
          <w:r w:rsidR="00BC0C69">
            <w:t>OLPROC reports</w:t>
          </w:r>
          <w:r>
            <w:t xml:space="preserve"> the same number of observations. </w:t>
          </w:r>
          <w:r w:rsidR="00BC0C69">
            <w:t>But t</w:t>
          </w:r>
          <w:r>
            <w:t>here should be more!</w:t>
          </w:r>
        </w:p>
        <w:p w14:paraId="60F4B87A" w14:textId="0DE15FB7" w:rsidR="00B350ED" w:rsidRDefault="00B350ED" w:rsidP="00B350ED">
          <w:pPr>
            <w:pStyle w:val="steps"/>
          </w:pPr>
          <w:r>
            <w:t xml:space="preserve">If you inspect the new </w:t>
          </w:r>
          <w:r>
            <w:rPr>
              <w:i/>
              <w:iCs/>
            </w:rPr>
            <w:t>partial3.pst</w:t>
          </w:r>
          <w:r>
            <w:t xml:space="preserve"> PEST control file, you will find that it is identical to </w:t>
          </w:r>
          <w:r>
            <w:rPr>
              <w:i/>
              <w:iCs/>
            </w:rPr>
            <w:t xml:space="preserve">partial2.pst. </w:t>
          </w:r>
          <w:r w:rsidR="00F11C3A">
            <w:t xml:space="preserve">This is because </w:t>
          </w:r>
          <w:r>
            <w:t>OLPROC will only record observations in the PEST control file if there is a corresponding measurement site</w:t>
          </w:r>
          <w:r w:rsidR="00F11C3A">
            <w:t xml:space="preserve"> </w:t>
          </w:r>
          <w:r w:rsidR="00BC0C69">
            <w:t xml:space="preserve">with the same name. Such a name </w:t>
          </w:r>
          <w:r w:rsidR="00F11C3A">
            <w:t>h</w:t>
          </w:r>
          <w:r w:rsidR="00BC0C69">
            <w:t xml:space="preserve">as </w:t>
          </w:r>
          <w:r w:rsidR="00B23101">
            <w:t xml:space="preserve">not yet provided! </w:t>
          </w:r>
        </w:p>
        <w:p w14:paraId="45E35456" w14:textId="43FEDBC0" w:rsidR="00B23101" w:rsidRDefault="00B23101" w:rsidP="008210CE">
          <w:r>
            <w:t>It is up to the user to prepare measurement time series that correspond to model</w:t>
          </w:r>
          <w:r w:rsidR="00BC0C69">
            <w:t xml:space="preserve"> primary or</w:t>
          </w:r>
          <w:r>
            <w:t xml:space="preserve"> secondary outputs.</w:t>
          </w:r>
          <w:r w:rsidR="00BC0C69">
            <w:t xml:space="preserve"> It is these measurements that define a calibration dataset, and hence the contents of OLPROC outputs.</w:t>
          </w:r>
          <w:r>
            <w:t xml:space="preserve"> </w:t>
          </w:r>
          <w:r w:rsidR="00BC0C69">
            <w:t>For the present tutorial</w:t>
          </w:r>
          <w:r>
            <w:t>,</w:t>
          </w:r>
          <w:r w:rsidR="00BC0C69">
            <w:t xml:space="preserve"> we need a measurement time </w:t>
          </w:r>
          <w:r>
            <w:t>series of difference</w:t>
          </w:r>
          <w:r w:rsidR="00BC0C69">
            <w:t>s</w:t>
          </w:r>
          <w:r>
            <w:t xml:space="preserve"> between</w:t>
          </w:r>
          <w:r w:rsidR="00BC0C69">
            <w:t xml:space="preserve"> </w:t>
          </w:r>
          <w:r>
            <w:t xml:space="preserve">head at </w:t>
          </w:r>
          <w:r>
            <w:rPr>
              <w:i/>
              <w:iCs/>
            </w:rPr>
            <w:t xml:space="preserve">H1-4429 </w:t>
          </w:r>
          <w:r>
            <w:t>and</w:t>
          </w:r>
          <w:r w:rsidR="00BC0C69">
            <w:t xml:space="preserve"> heads at</w:t>
          </w:r>
          <w:r>
            <w:t xml:space="preserve"> </w:t>
          </w:r>
          <w:r>
            <w:rPr>
              <w:i/>
              <w:iCs/>
            </w:rPr>
            <w:t>H3-4429</w:t>
          </w:r>
          <w:r>
            <w:t>. A file</w:t>
          </w:r>
          <w:r w:rsidR="00671DE6">
            <w:t xml:space="preserve"> of head difference measurements</w:t>
          </w:r>
          <w:r>
            <w:t xml:space="preserve"> named </w:t>
          </w:r>
          <w:r w:rsidRPr="00B23101">
            <w:rPr>
              <w:i/>
              <w:iCs/>
            </w:rPr>
            <w:t>obs-headdiff.ssf</w:t>
          </w:r>
          <w:r>
            <w:t xml:space="preserve"> has been prepared for you</w:t>
          </w:r>
          <w:r w:rsidR="00671DE6">
            <w:t xml:space="preserve">; it </w:t>
          </w:r>
          <w:r>
            <w:t xml:space="preserve">can be found in the tutorial folder. </w:t>
          </w:r>
        </w:p>
        <w:p w14:paraId="6E602900" w14:textId="487C6347" w:rsidR="00B23101" w:rsidRDefault="00B23101" w:rsidP="00B23101">
          <w:pPr>
            <w:pStyle w:val="steps"/>
          </w:pPr>
          <w:r>
            <w:t xml:space="preserve"> Update the MEAS_SSF_FILES block</w:t>
          </w:r>
          <w:r w:rsidR="00671DE6">
            <w:t xml:space="preserve"> so that it tells OLPROC</w:t>
          </w:r>
          <w:r>
            <w:t xml:space="preserve"> to read </w:t>
          </w:r>
          <w:r w:rsidRPr="00B23101">
            <w:rPr>
              <w:i/>
              <w:iCs/>
            </w:rPr>
            <w:t>obs-headdiff.ssf</w:t>
          </w:r>
          <w:r>
            <w:t>. Use both absolute and difference observation</w:t>
          </w:r>
          <w:r w:rsidR="00671DE6">
            <w:t>s</w:t>
          </w:r>
          <w:r>
            <w:t xml:space="preserve">. Name the observation group </w:t>
          </w:r>
          <w:r>
            <w:rPr>
              <w:i/>
              <w:iCs/>
            </w:rPr>
            <w:t>headiff</w:t>
          </w:r>
          <w:r>
            <w:t>.</w:t>
          </w:r>
        </w:p>
        <w:tbl>
          <w:tblPr>
            <w:tblStyle w:val="TableGrid"/>
            <w:tblW w:w="0" w:type="auto"/>
            <w:tblLook w:val="04A0" w:firstRow="1" w:lastRow="0" w:firstColumn="1" w:lastColumn="0" w:noHBand="0" w:noVBand="1"/>
          </w:tblPr>
          <w:tblGrid>
            <w:gridCol w:w="9736"/>
          </w:tblGrid>
          <w:tr w:rsidR="00B23101" w14:paraId="23D4E9F5" w14:textId="77777777" w:rsidTr="002E7F55">
            <w:tc>
              <w:tcPr>
                <w:tcW w:w="9736" w:type="dxa"/>
              </w:tcPr>
              <w:p w14:paraId="17DB7FD9" w14:textId="77777777" w:rsidR="00B23101" w:rsidRDefault="00B23101" w:rsidP="00B23101">
                <w:pPr>
                  <w:pStyle w:val="commandlinetext"/>
                </w:pPr>
                <w:r>
                  <w:t>START MEAS_SSF_FILES</w:t>
                </w:r>
              </w:p>
              <w:p w14:paraId="5AC477EE" w14:textId="21B5EFEA" w:rsidR="00B23101" w:rsidRDefault="00426821" w:rsidP="00B23101">
                <w:pPr>
                  <w:pStyle w:val="commandlinetext"/>
                </w:pPr>
                <w:r>
                  <w:t xml:space="preserve"> </w:t>
                </w:r>
                <w:r w:rsidR="00B23101">
                  <w:t># Read the head measurements for layer 1 and layer 3</w:t>
                </w:r>
              </w:p>
              <w:p w14:paraId="3E39DCF9" w14:textId="26D69C78" w:rsidR="00B23101" w:rsidRDefault="00426821" w:rsidP="00B23101">
                <w:pPr>
                  <w:pStyle w:val="commandlinetext"/>
                </w:pPr>
                <w:r>
                  <w:t xml:space="preserve"> </w:t>
                </w:r>
                <w:r w:rsidR="00B23101">
                  <w:t>file = obs-heads1.ssf</w:t>
                </w:r>
                <w:r>
                  <w:t xml:space="preserve">  </w:t>
                </w:r>
                <w:r w:rsidR="00B23101">
                  <w:t xml:space="preserve"> group=heads1</w:t>
                </w:r>
                <w:r>
                  <w:t xml:space="preserve"> </w:t>
                </w:r>
                <w:r w:rsidR="00B23101">
                  <w:t xml:space="preserve"> use_abs=yes</w:t>
                </w:r>
                <w:r>
                  <w:t xml:space="preserve"> </w:t>
                </w:r>
                <w:r w:rsidR="00B23101">
                  <w:t>use_diff=yes</w:t>
                </w:r>
              </w:p>
              <w:p w14:paraId="4CDF0B6E" w14:textId="28A82826" w:rsidR="00B23101" w:rsidRDefault="00426821" w:rsidP="00B23101">
                <w:pPr>
                  <w:pStyle w:val="commandlinetext"/>
                </w:pPr>
                <w:r>
                  <w:t xml:space="preserve"> </w:t>
                </w:r>
                <w:r w:rsidR="00B23101">
                  <w:t>file = obs-heads3.ssf</w:t>
                </w:r>
                <w:r>
                  <w:t xml:space="preserve">  </w:t>
                </w:r>
                <w:r w:rsidR="00B23101">
                  <w:t xml:space="preserve"> group=heads3</w:t>
                </w:r>
                <w:r>
                  <w:t xml:space="preserve"> </w:t>
                </w:r>
                <w:r w:rsidR="00B23101">
                  <w:t xml:space="preserve"> use_abs=yes</w:t>
                </w:r>
                <w:r>
                  <w:t xml:space="preserve"> </w:t>
                </w:r>
                <w:r w:rsidR="00B23101">
                  <w:t xml:space="preserve">use_diff=yes </w:t>
                </w:r>
              </w:p>
              <w:p w14:paraId="23C66609" w14:textId="183C3356" w:rsidR="00B23101" w:rsidRDefault="00426821" w:rsidP="00B23101">
                <w:pPr>
                  <w:pStyle w:val="commandlinetext"/>
                </w:pPr>
                <w:r>
                  <w:t xml:space="preserve"> </w:t>
                </w:r>
              </w:p>
              <w:p w14:paraId="0D453067" w14:textId="46974286" w:rsidR="00B23101" w:rsidRDefault="00426821" w:rsidP="00B23101">
                <w:pPr>
                  <w:pStyle w:val="commandlinetext"/>
                </w:pPr>
                <w:r>
                  <w:t xml:space="preserve"> </w:t>
                </w:r>
                <w:r w:rsidR="00B23101">
                  <w:t># headdiff is the head difference between layer 1 and 3 at the same site</w:t>
                </w:r>
              </w:p>
              <w:p w14:paraId="325E9DAF" w14:textId="3810CF66" w:rsidR="00B23101" w:rsidRDefault="00426821" w:rsidP="00B23101">
                <w:pPr>
                  <w:pStyle w:val="commandlinetext"/>
                </w:pPr>
                <w:r>
                  <w:t xml:space="preserve"> </w:t>
                </w:r>
                <w:r w:rsidR="00B23101">
                  <w:t>file = obs-headdiff.ssf</w:t>
                </w:r>
                <w:r>
                  <w:t xml:space="preserve"> </w:t>
                </w:r>
                <w:r w:rsidR="00B23101">
                  <w:t xml:space="preserve"> group=headiff use_abs=yes use_diff=yes</w:t>
                </w:r>
              </w:p>
              <w:p w14:paraId="3BB181FF" w14:textId="72D41A3D" w:rsidR="00B23101" w:rsidRDefault="00B23101" w:rsidP="00B23101">
                <w:pPr>
                  <w:pStyle w:val="commandlinetext"/>
                </w:pPr>
                <w:r>
                  <w:t>END MEAS_SSF_FILES</w:t>
                </w:r>
              </w:p>
            </w:tc>
          </w:tr>
        </w:tbl>
        <w:p w14:paraId="74E7AAAB" w14:textId="5216FB34" w:rsidR="00B23101" w:rsidRDefault="00B23101" w:rsidP="00B23101">
          <w:pPr>
            <w:pStyle w:val="steps"/>
          </w:pPr>
          <w:r>
            <w:lastRenderedPageBreak/>
            <w:t>In practice, you might need to update weight</w:t>
          </w:r>
          <w:r w:rsidR="00FE5893">
            <w:t xml:space="preserve">ing schemes as well. For the purposes of the tutorial, we will </w:t>
          </w:r>
          <w:r w:rsidR="008210CE">
            <w:t xml:space="preserve">simply </w:t>
          </w:r>
          <w:r w:rsidR="00FE5893">
            <w:t xml:space="preserve">leave them with the default values. </w:t>
          </w:r>
        </w:p>
        <w:p w14:paraId="683FBF85" w14:textId="6A4AB806" w:rsidR="00FE5893" w:rsidRDefault="00FE5893" w:rsidP="00FE5893">
          <w:pPr>
            <w:pStyle w:val="steps"/>
          </w:pPr>
          <w:r>
            <w:t xml:space="preserve">Try running OLPROC again. Open the command line in your working folder and run OLPROC in construction mode by typing </w:t>
          </w:r>
          <w:r w:rsidRPr="002519F3">
            <w:rPr>
              <w:rStyle w:val="commandlinetextChar"/>
            </w:rPr>
            <w:t>olproc olproc</w:t>
          </w:r>
          <w:r>
            <w:rPr>
              <w:rStyle w:val="commandlinetextChar"/>
            </w:rPr>
            <w:t>3</w:t>
          </w:r>
          <w:r w:rsidRPr="002519F3">
            <w:rPr>
              <w:rStyle w:val="commandlinetextChar"/>
            </w:rPr>
            <w:t>.in 0</w:t>
          </w:r>
          <w:r>
            <w:t xml:space="preserve"> and then press &lt;enter&gt;. </w:t>
          </w:r>
        </w:p>
        <w:p w14:paraId="5930808F" w14:textId="69E53FAC" w:rsidR="00FE5893" w:rsidRDefault="00FE5893" w:rsidP="00B23101">
          <w:pPr>
            <w:pStyle w:val="steps"/>
          </w:pPr>
          <w:bookmarkStart w:id="64" w:name="_Ref64904578"/>
          <w:r>
            <w:t>You should see the following on your screen:</w:t>
          </w:r>
          <w:bookmarkEnd w:id="64"/>
        </w:p>
        <w:p w14:paraId="47B11AE7" w14:textId="66F96725" w:rsidR="00FE5893" w:rsidRDefault="00671DE6" w:rsidP="00FE5893">
          <w:pPr>
            <w:pStyle w:val="commandlinetext"/>
          </w:pPr>
          <w:r>
            <w:t xml:space="preserve"> </w:t>
          </w:r>
          <w:r w:rsidR="00FE5893">
            <w:t>- file olproc3.in read ok.</w:t>
          </w:r>
        </w:p>
        <w:p w14:paraId="7061ECFA" w14:textId="77777777" w:rsidR="00FE5893" w:rsidRDefault="00FE5893" w:rsidP="00FE5893">
          <w:pPr>
            <w:pStyle w:val="commandlinetext"/>
          </w:pPr>
          <w:r>
            <w:t xml:space="preserve"> - file head_obs.csv read ok.</w:t>
          </w:r>
        </w:p>
        <w:p w14:paraId="77CD2396" w14:textId="77777777" w:rsidR="00FE5893" w:rsidRDefault="00FE5893" w:rsidP="00FE5893">
          <w:pPr>
            <w:pStyle w:val="commandlinetext"/>
          </w:pPr>
          <w:r>
            <w:t xml:space="preserve"> - file obs-heads1.ssf read ok.</w:t>
          </w:r>
        </w:p>
        <w:p w14:paraId="13DB1992" w14:textId="77777777" w:rsidR="00FE5893" w:rsidRDefault="00FE5893" w:rsidP="00FE5893">
          <w:pPr>
            <w:pStyle w:val="commandlinetext"/>
          </w:pPr>
          <w:r>
            <w:t xml:space="preserve"> - file obs-heads3.ssf read ok.</w:t>
          </w:r>
        </w:p>
        <w:p w14:paraId="5770B50D" w14:textId="77777777" w:rsidR="00FE5893" w:rsidRDefault="00FE5893" w:rsidP="00FE5893">
          <w:pPr>
            <w:pStyle w:val="commandlinetext"/>
          </w:pPr>
          <w:r>
            <w:t xml:space="preserve"> - file obs-headdiff.ssf read ok.</w:t>
          </w:r>
        </w:p>
        <w:p w14:paraId="19DEAAB6" w14:textId="77777777" w:rsidR="00FE5893" w:rsidRDefault="00FE5893" w:rsidP="00FE5893">
          <w:pPr>
            <w:pStyle w:val="commandlinetext"/>
          </w:pPr>
          <w:r>
            <w:t xml:space="preserve"> - model observation equations evaluated ok.</w:t>
          </w:r>
        </w:p>
        <w:p w14:paraId="0E47CCAE" w14:textId="77777777" w:rsidR="00FE5893" w:rsidRDefault="00FE5893" w:rsidP="00FE5893">
          <w:pPr>
            <w:pStyle w:val="commandlinetext"/>
          </w:pPr>
          <w:r>
            <w:t xml:space="preserve"> - file o_obs-heads1_ssf.ssf written ok.</w:t>
          </w:r>
        </w:p>
        <w:p w14:paraId="7383EA67" w14:textId="77777777" w:rsidR="00FE5893" w:rsidRDefault="00FE5893" w:rsidP="00FE5893">
          <w:pPr>
            <w:pStyle w:val="commandlinetext"/>
          </w:pPr>
          <w:r>
            <w:t xml:space="preserve"> - file m_obs-heads1_ssf.ins written ok.</w:t>
          </w:r>
        </w:p>
        <w:p w14:paraId="26C45E4A" w14:textId="77777777" w:rsidR="00FE5893" w:rsidRDefault="00FE5893" w:rsidP="00FE5893">
          <w:pPr>
            <w:pStyle w:val="commandlinetext"/>
          </w:pPr>
          <w:r>
            <w:t xml:space="preserve"> - file m_obs-heads1_ssf.ssf written ok.</w:t>
          </w:r>
        </w:p>
        <w:p w14:paraId="566213E0" w14:textId="77777777" w:rsidR="00FE5893" w:rsidRDefault="00FE5893" w:rsidP="00FE5893">
          <w:pPr>
            <w:pStyle w:val="commandlinetext"/>
          </w:pPr>
          <w:r>
            <w:t xml:space="preserve"> - file o_obs-heads3_ssf.ssf written ok.</w:t>
          </w:r>
        </w:p>
        <w:p w14:paraId="0BA14DCC" w14:textId="77777777" w:rsidR="00FE5893" w:rsidRDefault="00FE5893" w:rsidP="00FE5893">
          <w:pPr>
            <w:pStyle w:val="commandlinetext"/>
          </w:pPr>
          <w:r>
            <w:t xml:space="preserve"> - file m_obs-heads3_ssf.ins written ok.</w:t>
          </w:r>
        </w:p>
        <w:p w14:paraId="46324148" w14:textId="77777777" w:rsidR="00FE5893" w:rsidRDefault="00FE5893" w:rsidP="00FE5893">
          <w:pPr>
            <w:pStyle w:val="commandlinetext"/>
          </w:pPr>
          <w:r>
            <w:t xml:space="preserve"> - file m_obs-heads3_ssf.ssf written ok.</w:t>
          </w:r>
        </w:p>
        <w:p w14:paraId="10FF4D83" w14:textId="77777777" w:rsidR="00FE5893" w:rsidRDefault="00FE5893" w:rsidP="00FE5893">
          <w:pPr>
            <w:pStyle w:val="commandlinetext"/>
          </w:pPr>
          <w:r>
            <w:t xml:space="preserve"> - file o_obs-headdiff_ssf.ssf written ok.</w:t>
          </w:r>
        </w:p>
        <w:p w14:paraId="2D4D52B6" w14:textId="77777777" w:rsidR="00FE5893" w:rsidRDefault="00FE5893" w:rsidP="00FE5893">
          <w:pPr>
            <w:pStyle w:val="commandlinetext"/>
          </w:pPr>
          <w:r>
            <w:t xml:space="preserve"> - file m_obs-headdiff_ssf.ins written ok.</w:t>
          </w:r>
        </w:p>
        <w:p w14:paraId="0A6AEBD5" w14:textId="77777777" w:rsidR="00FE5893" w:rsidRDefault="00FE5893" w:rsidP="00FE5893">
          <w:pPr>
            <w:pStyle w:val="commandlinetext"/>
          </w:pPr>
          <w:r>
            <w:t xml:space="preserve"> - file m_obs-headdiff_ssf.ssf written ok.</w:t>
          </w:r>
        </w:p>
        <w:p w14:paraId="42E60A71" w14:textId="77777777" w:rsidR="00FE5893" w:rsidRDefault="00FE5893" w:rsidP="00FE5893">
          <w:pPr>
            <w:pStyle w:val="commandlinetext"/>
          </w:pPr>
          <w:r>
            <w:t xml:space="preserve"> - file o_obs-heads1_ssf_d.ssf written ok.</w:t>
          </w:r>
        </w:p>
        <w:p w14:paraId="0E2B7682" w14:textId="77777777" w:rsidR="00FE5893" w:rsidRDefault="00FE5893" w:rsidP="00FE5893">
          <w:pPr>
            <w:pStyle w:val="commandlinetext"/>
          </w:pPr>
          <w:r>
            <w:t xml:space="preserve"> - file m_obs-heads1_ssf_d.ins written ok.</w:t>
          </w:r>
        </w:p>
        <w:p w14:paraId="346E0A75" w14:textId="77777777" w:rsidR="00FE5893" w:rsidRDefault="00FE5893" w:rsidP="00FE5893">
          <w:pPr>
            <w:pStyle w:val="commandlinetext"/>
          </w:pPr>
          <w:r>
            <w:t xml:space="preserve"> - file m_obs-heads1_ssf_d.ssf written ok.</w:t>
          </w:r>
        </w:p>
        <w:p w14:paraId="7C93EAF0" w14:textId="77777777" w:rsidR="00FE5893" w:rsidRDefault="00FE5893" w:rsidP="00FE5893">
          <w:pPr>
            <w:pStyle w:val="commandlinetext"/>
          </w:pPr>
          <w:r>
            <w:t xml:space="preserve"> - file o_obs-heads3_ssf_d.ssf written ok.</w:t>
          </w:r>
        </w:p>
        <w:p w14:paraId="51A9017B" w14:textId="77777777" w:rsidR="00FE5893" w:rsidRDefault="00FE5893" w:rsidP="00FE5893">
          <w:pPr>
            <w:pStyle w:val="commandlinetext"/>
          </w:pPr>
          <w:r>
            <w:t xml:space="preserve"> - file m_obs-heads3_ssf_d.ins written ok.</w:t>
          </w:r>
        </w:p>
        <w:p w14:paraId="5BAAB51B" w14:textId="77777777" w:rsidR="00FE5893" w:rsidRDefault="00FE5893" w:rsidP="00FE5893">
          <w:pPr>
            <w:pStyle w:val="commandlinetext"/>
          </w:pPr>
          <w:r>
            <w:t xml:space="preserve"> - file m_obs-heads3_ssf_d.ssf written ok.</w:t>
          </w:r>
        </w:p>
        <w:p w14:paraId="3EF2BC74" w14:textId="77777777" w:rsidR="00FE5893" w:rsidRDefault="00FE5893" w:rsidP="00FE5893">
          <w:pPr>
            <w:pStyle w:val="commandlinetext"/>
          </w:pPr>
          <w:r>
            <w:t xml:space="preserve"> - file o_obs-headdiff_ssf_d.ssf written ok.</w:t>
          </w:r>
        </w:p>
        <w:p w14:paraId="01347A59" w14:textId="77777777" w:rsidR="00FE5893" w:rsidRDefault="00FE5893" w:rsidP="00FE5893">
          <w:pPr>
            <w:pStyle w:val="commandlinetext"/>
          </w:pPr>
          <w:r>
            <w:t xml:space="preserve"> - file m_obs-headdiff_ssf_d.ins written ok.</w:t>
          </w:r>
        </w:p>
        <w:p w14:paraId="55465164" w14:textId="77777777" w:rsidR="00FE5893" w:rsidRDefault="00FE5893" w:rsidP="00FE5893">
          <w:pPr>
            <w:pStyle w:val="commandlinetext"/>
          </w:pPr>
          <w:r>
            <w:t xml:space="preserve"> - file m_obs-headdiff_ssf_d.ssf written ok.</w:t>
          </w:r>
        </w:p>
        <w:p w14:paraId="05AD57DA" w14:textId="77777777" w:rsidR="00FE5893" w:rsidRDefault="00FE5893" w:rsidP="00FE5893">
          <w:pPr>
            <w:pStyle w:val="commandlinetext"/>
          </w:pPr>
          <w:r>
            <w:t xml:space="preserve"> - file partial3.pst written ok.</w:t>
          </w:r>
        </w:p>
        <w:p w14:paraId="66100210" w14:textId="77777777" w:rsidR="00FE5893" w:rsidRDefault="00FE5893" w:rsidP="00FE5893">
          <w:pPr>
            <w:pStyle w:val="commandlinetext"/>
          </w:pPr>
        </w:p>
        <w:p w14:paraId="0F2BFEAD" w14:textId="00813065" w:rsidR="00FE5893" w:rsidRDefault="00426821" w:rsidP="00FE5893">
          <w:pPr>
            <w:pStyle w:val="commandlinetext"/>
          </w:pPr>
          <w:r>
            <w:t xml:space="preserve"> </w:t>
          </w:r>
          <w:r w:rsidR="00FE5893">
            <w:t xml:space="preserve"> Number of observations [NOBS]</w:t>
          </w:r>
          <w:r>
            <w:t xml:space="preserve">    </w:t>
          </w:r>
          <w:r w:rsidR="00FE5893">
            <w:t xml:space="preserve"> = 2193</w:t>
          </w:r>
        </w:p>
        <w:p w14:paraId="25D5E4AD" w14:textId="2CCCC60B" w:rsidR="00FE5893" w:rsidRDefault="00426821" w:rsidP="00FE5893">
          <w:pPr>
            <w:pStyle w:val="commandlinetext"/>
          </w:pPr>
          <w:r>
            <w:t xml:space="preserve"> </w:t>
          </w:r>
          <w:r w:rsidR="00FE5893">
            <w:t xml:space="preserve"> Number of observation groups [NOBSGP] = 6</w:t>
          </w:r>
        </w:p>
        <w:p w14:paraId="1AC8A44B" w14:textId="2AF00009" w:rsidR="00FE5893" w:rsidRDefault="00426821" w:rsidP="00FE5893">
          <w:pPr>
            <w:pStyle w:val="commandlinetext"/>
          </w:pPr>
          <w:r>
            <w:t xml:space="preserve"> </w:t>
          </w:r>
          <w:r w:rsidR="00FE5893">
            <w:t xml:space="preserve"> Number of instruction files [NINSFLE] = 6</w:t>
          </w:r>
        </w:p>
        <w:p w14:paraId="2125AEC3" w14:textId="3DAE3B7E" w:rsidR="00FE5893" w:rsidRDefault="00FE5893" w:rsidP="00FE5893">
          <w:pPr>
            <w:pStyle w:val="commandlinetext"/>
          </w:pPr>
        </w:p>
        <w:p w14:paraId="602D23A4" w14:textId="2DAB4C40" w:rsidR="00FE5893" w:rsidRDefault="00FE5893" w:rsidP="00FE5893">
          <w:pPr>
            <w:pStyle w:val="steps"/>
          </w:pPr>
          <w:r>
            <w:t xml:space="preserve">That looks better. We now have more observations and observation groups. Additionally, OLPROC has </w:t>
          </w:r>
          <w:r w:rsidR="00671DE6">
            <w:t xml:space="preserve">recorded </w:t>
          </w:r>
          <w:r>
            <w:t xml:space="preserve">two new sets of </w:t>
          </w:r>
          <w:r w:rsidR="00F11C3A" w:rsidRPr="00F11C3A">
            <w:t>observation-generated</w:t>
          </w:r>
          <w:r w:rsidRPr="00F11C3A">
            <w:t xml:space="preserve"> and </w:t>
          </w:r>
          <w:r w:rsidR="00F11C3A" w:rsidRPr="00F11C3A">
            <w:t>model-generated</w:t>
          </w:r>
          <w:r>
            <w:t xml:space="preserve"> SSF </w:t>
          </w:r>
          <w:r w:rsidR="00671DE6">
            <w:t xml:space="preserve">files, and </w:t>
          </w:r>
          <w:r w:rsidR="00F11C3A">
            <w:t>a PEST instruction</w:t>
          </w:r>
          <w:r>
            <w:t xml:space="preserve"> </w:t>
          </w:r>
          <w:r w:rsidR="008210CE">
            <w:t xml:space="preserve">file </w:t>
          </w:r>
          <w:r w:rsidR="00671DE6">
            <w:t>to read the latter</w:t>
          </w:r>
          <w:r>
            <w:t>.</w:t>
          </w:r>
        </w:p>
        <w:p w14:paraId="0FA90D18" w14:textId="7135CB1A" w:rsidR="00105BA4" w:rsidRDefault="00FE5893" w:rsidP="00105BA4">
          <w:pPr>
            <w:pStyle w:val="steps"/>
          </w:pPr>
          <w:r>
            <w:t xml:space="preserve">If you inspect the new </w:t>
          </w:r>
          <w:r>
            <w:rPr>
              <w:i/>
              <w:iCs/>
            </w:rPr>
            <w:t>partial3.pst</w:t>
          </w:r>
          <w:r>
            <w:t xml:space="preserve"> PEST control file you should see two new observation groups</w:t>
          </w:r>
          <w:r w:rsidR="008210CE">
            <w:t>.</w:t>
          </w:r>
          <w:r w:rsidR="00426821">
            <w:t xml:space="preserve"> </w:t>
          </w:r>
          <w:r w:rsidR="00671DE6">
            <w:t>I</w:t>
          </w:r>
          <w:r>
            <w:t xml:space="preserve">f you scroll to the end of the file, </w:t>
          </w:r>
          <w:r w:rsidR="008210CE">
            <w:t xml:space="preserve">you should see </w:t>
          </w:r>
          <w:r>
            <w:t xml:space="preserve">observations corresponding to the </w:t>
          </w:r>
          <w:r>
            <w:rPr>
              <w:i/>
              <w:iCs/>
            </w:rPr>
            <w:t>dh4429</w:t>
          </w:r>
          <w:r>
            <w:t xml:space="preserve"> time series</w:t>
          </w:r>
          <w:r w:rsidR="00105BA4">
            <w:t xml:space="preserve"> </w:t>
          </w:r>
          <w:r w:rsidR="008210CE">
            <w:t>as well as the</w:t>
          </w:r>
          <w:r w:rsidR="00105BA4">
            <w:t xml:space="preserve"> associated </w:t>
          </w:r>
          <w:r w:rsidR="00671DE6">
            <w:t xml:space="preserve">model output and instruction </w:t>
          </w:r>
          <w:r w:rsidR="00105BA4">
            <w:t>files</w:t>
          </w:r>
          <w:r>
            <w:t>.</w:t>
          </w:r>
        </w:p>
        <w:p w14:paraId="63E01EE5" w14:textId="77777777" w:rsidR="00105BA4" w:rsidRPr="00204E83" w:rsidRDefault="00105BA4" w:rsidP="00105BA4">
          <w:pPr>
            <w:pStyle w:val="steps"/>
            <w:numPr>
              <w:ilvl w:val="0"/>
              <w:numId w:val="0"/>
            </w:numPr>
          </w:pPr>
          <w:r w:rsidRPr="00204E83">
            <w:t xml:space="preserve">All files generated so far can be found in the folder </w:t>
          </w:r>
          <w:r w:rsidRPr="00204E83">
            <w:rPr>
              <w:i/>
              <w:iCs/>
            </w:rPr>
            <w:t>t</w:t>
          </w:r>
          <w:r>
            <w:rPr>
              <w:i/>
              <w:iCs/>
            </w:rPr>
            <w:t>3</w:t>
          </w:r>
          <w:r w:rsidRPr="00204E83">
            <w:t>.</w:t>
          </w:r>
        </w:p>
        <w:p w14:paraId="298DA006" w14:textId="77777777" w:rsidR="00105BA4" w:rsidRDefault="00105BA4" w:rsidP="00105BA4">
          <w:pPr>
            <w:pStyle w:val="steps"/>
            <w:numPr>
              <w:ilvl w:val="0"/>
              <w:numId w:val="0"/>
            </w:numPr>
            <w:ind w:left="360" w:hanging="360"/>
          </w:pPr>
        </w:p>
        <w:p w14:paraId="11D32E97" w14:textId="61B93BA4" w:rsidR="00105BA4" w:rsidRDefault="00CE2613" w:rsidP="00105BA4">
          <w:pPr>
            <w:pStyle w:val="Heading2"/>
          </w:pPr>
          <w:bookmarkStart w:id="65" w:name="_Toc64967063"/>
          <w:r>
            <w:t>Constructing a Full PEST Control File</w:t>
          </w:r>
          <w:bookmarkEnd w:id="65"/>
        </w:p>
        <w:p w14:paraId="5E71F1E8" w14:textId="41BE29C2" w:rsidR="007B4DC3" w:rsidRDefault="00BB05E6" w:rsidP="00BB05E6">
          <w:r>
            <w:t>The tutorial thus far demonstrates the basics of generating a partial PEST control file, starting from a dataset of measurements and corresponding model output files.</w:t>
          </w:r>
          <w:r w:rsidR="007B4DC3">
            <w:t xml:space="preserve"> </w:t>
          </w:r>
          <w:r>
            <w:t xml:space="preserve">In practice, </w:t>
          </w:r>
          <w:r>
            <w:rPr>
              <w:i/>
              <w:iCs/>
            </w:rPr>
            <w:t xml:space="preserve">partial3.pst </w:t>
          </w:r>
          <w:r>
            <w:t xml:space="preserve">would now be expanded to include the other sections of a PEST control file. </w:t>
          </w:r>
        </w:p>
        <w:p w14:paraId="072D2AF3" w14:textId="7513CA56" w:rsidR="003E5617" w:rsidRPr="003E5617" w:rsidRDefault="006E7911" w:rsidP="00BB05E6">
          <w:r>
            <w:t xml:space="preserve">There is a sub-folder in the tutorial folder named </w:t>
          </w:r>
          <w:r>
            <w:rPr>
              <w:i/>
              <w:iCs/>
            </w:rPr>
            <w:t>mf6model</w:t>
          </w:r>
          <w:r>
            <w:t>. This sub-folder contains the files required to run the MODFLOW 6 model described at the beginning of this document. It also contains a set of PEST template (*.</w:t>
          </w:r>
          <w:r>
            <w:rPr>
              <w:i/>
              <w:iCs/>
            </w:rPr>
            <w:t>tpl</w:t>
          </w:r>
          <w:r>
            <w:t xml:space="preserve">) files and another partial PEST control file named </w:t>
          </w:r>
          <w:r>
            <w:rPr>
              <w:i/>
              <w:iCs/>
            </w:rPr>
            <w:t>partial_param.pst</w:t>
          </w:r>
          <w:r>
            <w:t xml:space="preserve">. This partial control file contains the PEST control file sections which are missing from the partial control files </w:t>
          </w:r>
          <w:r>
            <w:lastRenderedPageBreak/>
            <w:t xml:space="preserve">constructed by OLPROC. </w:t>
          </w:r>
          <w:r w:rsidR="003E5617">
            <w:t xml:space="preserve">(The parameters in </w:t>
          </w:r>
          <w:r w:rsidR="003E5617">
            <w:rPr>
              <w:i/>
              <w:iCs/>
            </w:rPr>
            <w:t xml:space="preserve">partial_param.pst </w:t>
          </w:r>
          <w:r w:rsidR="003E5617">
            <w:t xml:space="preserve">are pilot points. Their values are assigned to the conductance of a general-head boundary condition cells in the MODFLOW 6 model using PLPROC. This is </w:t>
          </w:r>
          <w:hyperlink r:id="rId29" w:history="1">
            <w:r w:rsidR="003E5617" w:rsidRPr="003E5617">
              <w:rPr>
                <w:rStyle w:val="Hyperlink"/>
              </w:rPr>
              <w:t>described in other GMDSI tutorials</w:t>
            </w:r>
          </w:hyperlink>
          <w:r w:rsidR="003E5617">
            <w:t>.)</w:t>
          </w:r>
        </w:p>
        <w:p w14:paraId="3754D19E" w14:textId="02849674" w:rsidR="006E7911" w:rsidRDefault="00587590" w:rsidP="00BB05E6">
          <w:r>
            <w:t>We will now merge these two partial PEST control files</w:t>
          </w:r>
          <w:r w:rsidR="0033380B">
            <w:t xml:space="preserve"> which</w:t>
          </w:r>
          <w:r>
            <w:t>,</w:t>
          </w:r>
          <w:r w:rsidR="0033380B">
            <w:t xml:space="preserve"> along with the</w:t>
          </w:r>
          <w:r>
            <w:t xml:space="preserve"> instruction files and template files</w:t>
          </w:r>
          <w:r w:rsidR="0033380B">
            <w:t>,</w:t>
          </w:r>
          <w:r>
            <w:t xml:space="preserve"> </w:t>
          </w:r>
          <w:r w:rsidR="0033380B">
            <w:t xml:space="preserve">comprise </w:t>
          </w:r>
          <w:r>
            <w:t>a complete PEST input dataset.</w:t>
          </w:r>
        </w:p>
        <w:p w14:paraId="31BC584C" w14:textId="2A23EEFE" w:rsidR="00D1352B" w:rsidRDefault="00D1352B" w:rsidP="00D1352B">
          <w:pPr>
            <w:pStyle w:val="Heading3"/>
          </w:pPr>
          <w:bookmarkStart w:id="66" w:name="_Ref64907038"/>
          <w:bookmarkStart w:id="67" w:name="_Toc64967064"/>
          <w:r>
            <w:t>Merge the Control Files</w:t>
          </w:r>
          <w:bookmarkEnd w:id="66"/>
          <w:bookmarkEnd w:id="67"/>
        </w:p>
        <w:p w14:paraId="3F946270" w14:textId="05921CC2" w:rsidR="00D1352B" w:rsidRDefault="00D1352B" w:rsidP="00D1352B">
          <w:r>
            <w:t>Let us begin.</w:t>
          </w:r>
        </w:p>
        <w:p w14:paraId="5165EB0F" w14:textId="237FD9E4" w:rsidR="00D1352B" w:rsidRDefault="00D1352B" w:rsidP="00D1352B">
          <w:pPr>
            <w:pStyle w:val="steps"/>
          </w:pPr>
          <w:r>
            <w:t xml:space="preserve">Open </w:t>
          </w:r>
          <w:r>
            <w:rPr>
              <w:i/>
              <w:iCs/>
            </w:rPr>
            <w:t xml:space="preserve">partial3.pst </w:t>
          </w:r>
          <w:r>
            <w:t>in a text editor.</w:t>
          </w:r>
        </w:p>
        <w:p w14:paraId="31F873D1" w14:textId="6F88EC0B" w:rsidR="00D1352B" w:rsidRDefault="00D1352B" w:rsidP="00D1352B">
          <w:pPr>
            <w:pStyle w:val="steps"/>
          </w:pPr>
          <w:r>
            <w:t xml:space="preserve">Make a copy of </w:t>
          </w:r>
          <w:r>
            <w:rPr>
              <w:i/>
              <w:iCs/>
            </w:rPr>
            <w:t>partial_param.pst</w:t>
          </w:r>
          <w:r>
            <w:t xml:space="preserve">. Name it </w:t>
          </w:r>
          <w:r>
            <w:rPr>
              <w:i/>
              <w:iCs/>
            </w:rPr>
            <w:t xml:space="preserve">full.pst </w:t>
          </w:r>
          <w:r>
            <w:t>and open it in a text editor.</w:t>
          </w:r>
        </w:p>
        <w:p w14:paraId="6011E2B5" w14:textId="599BA578" w:rsidR="00D1352B" w:rsidRDefault="00D1352B" w:rsidP="00D1352B">
          <w:pPr>
            <w:pStyle w:val="steps"/>
          </w:pPr>
          <w:r>
            <w:t xml:space="preserve">From </w:t>
          </w:r>
          <w:r>
            <w:rPr>
              <w:i/>
              <w:iCs/>
            </w:rPr>
            <w:t>patial3.pst</w:t>
          </w:r>
          <w:r>
            <w:t>, copy the *</w:t>
          </w:r>
          <w:r>
            <w:rPr>
              <w:i/>
              <w:iCs/>
            </w:rPr>
            <w:t xml:space="preserve">observation data, </w:t>
          </w:r>
          <w:r>
            <w:t>*</w:t>
          </w:r>
          <w:r>
            <w:rPr>
              <w:i/>
              <w:iCs/>
            </w:rPr>
            <w:t xml:space="preserve">observation group </w:t>
          </w:r>
          <w:r>
            <w:t xml:space="preserve">and </w:t>
          </w:r>
          <w:r w:rsidRPr="00D1352B">
            <w:t>*</w:t>
          </w:r>
          <w:r w:rsidRPr="00D1352B">
            <w:rPr>
              <w:i/>
              <w:iCs/>
            </w:rPr>
            <w:t>model command line</w:t>
          </w:r>
          <w:r>
            <w:t xml:space="preserve"> sections and paste them into the corresponding sections in </w:t>
          </w:r>
          <w:r>
            <w:rPr>
              <w:i/>
              <w:iCs/>
            </w:rPr>
            <w:t>full.pst</w:t>
          </w:r>
          <w:r>
            <w:t>.</w:t>
          </w:r>
        </w:p>
        <w:p w14:paraId="4327CD67" w14:textId="4025380E" w:rsidR="00D1352B" w:rsidRDefault="00D1352B" w:rsidP="00D1352B">
          <w:pPr>
            <w:pStyle w:val="steps"/>
          </w:pPr>
          <w:r>
            <w:t xml:space="preserve">Next, from </w:t>
          </w:r>
          <w:r>
            <w:rPr>
              <w:i/>
              <w:iCs/>
            </w:rPr>
            <w:t>partial3.pst</w:t>
          </w:r>
          <w:r>
            <w:t>, copy the lines in the *</w:t>
          </w:r>
          <w:r>
            <w:rPr>
              <w:i/>
              <w:iCs/>
            </w:rPr>
            <w:t xml:space="preserve">model input/output </w:t>
          </w:r>
          <w:r>
            <w:t>section. These are all the lines below the line containing the text “</w:t>
          </w:r>
          <w:r w:rsidRPr="00D1352B">
            <w:rPr>
              <w:i/>
              <w:iCs/>
            </w:rPr>
            <w:t>INSERT TEMPLATE AND MODEL INPUT FILES HERE</w:t>
          </w:r>
          <w:r>
            <w:t>”.</w:t>
          </w:r>
        </w:p>
        <w:p w14:paraId="6EE43AE3" w14:textId="3D5019F0" w:rsidR="00D1352B" w:rsidRDefault="00D1352B" w:rsidP="00D1352B">
          <w:pPr>
            <w:pStyle w:val="steps"/>
          </w:pPr>
          <w:r>
            <w:t xml:space="preserve">Paste these into </w:t>
          </w:r>
          <w:r>
            <w:rPr>
              <w:i/>
              <w:iCs/>
            </w:rPr>
            <w:t>full.pst</w:t>
          </w:r>
          <w:r>
            <w:t>, below the lines listing the model template files. It should look something like this</w:t>
          </w:r>
          <w:r w:rsidR="0033380B">
            <w:t xml:space="preserve"> (lines copied from </w:t>
          </w:r>
          <w:r w:rsidR="0033380B">
            <w:rPr>
              <w:i/>
              <w:iCs/>
            </w:rPr>
            <w:t>partial3.pst</w:t>
          </w:r>
          <w:r w:rsidR="0033380B">
            <w:t xml:space="preserve"> are shown in </w:t>
          </w:r>
          <w:r w:rsidR="0033380B">
            <w:rPr>
              <w:b/>
              <w:bCs/>
            </w:rPr>
            <w:t>bold</w:t>
          </w:r>
          <w:r w:rsidR="0033380B">
            <w:t>)</w:t>
          </w:r>
          <w:r>
            <w:t>:</w:t>
          </w:r>
        </w:p>
        <w:tbl>
          <w:tblPr>
            <w:tblStyle w:val="TableGrid"/>
            <w:tblW w:w="0" w:type="auto"/>
            <w:tblLook w:val="04A0" w:firstRow="1" w:lastRow="0" w:firstColumn="1" w:lastColumn="0" w:noHBand="0" w:noVBand="1"/>
          </w:tblPr>
          <w:tblGrid>
            <w:gridCol w:w="9736"/>
          </w:tblGrid>
          <w:tr w:rsidR="00D1352B" w14:paraId="28B11D2F" w14:textId="77777777" w:rsidTr="00D1352B">
            <w:tc>
              <w:tcPr>
                <w:tcW w:w="9736" w:type="dxa"/>
              </w:tcPr>
              <w:p w14:paraId="6ECDF771" w14:textId="77777777" w:rsidR="00D1352B" w:rsidRDefault="00D1352B" w:rsidP="00D1352B">
                <w:pPr>
                  <w:pStyle w:val="commandlinetext"/>
                </w:pPr>
                <w:r>
                  <w:t>* model input/output</w:t>
                </w:r>
              </w:p>
              <w:p w14:paraId="6E9A9C2A" w14:textId="778487BA" w:rsidR="00D1352B" w:rsidRDefault="00D1352B" w:rsidP="00D1352B">
                <w:pPr>
                  <w:pStyle w:val="commandlinetext"/>
                </w:pPr>
                <w:r>
                  <w:t xml:space="preserve"> ghbpp.tpl</w:t>
                </w:r>
                <w:r w:rsidR="00426821">
                  <w:t xml:space="preserve">         </w:t>
                </w:r>
                <w:r>
                  <w:t>ghbpp.dat</w:t>
                </w:r>
              </w:p>
              <w:p w14:paraId="3C65E9AD" w14:textId="3FA570F7" w:rsidR="00D1352B" w:rsidRPr="00E07478" w:rsidRDefault="00D1352B" w:rsidP="00D1352B">
                <w:pPr>
                  <w:pStyle w:val="commandlinetext"/>
                  <w:rPr>
                    <w:b/>
                    <w:bCs/>
                  </w:rPr>
                </w:pPr>
                <w:r w:rsidRPr="00E07478">
                  <w:rPr>
                    <w:b/>
                    <w:bCs/>
                  </w:rPr>
                  <w:t xml:space="preserve"> m_obs-heads1_ssf.ins</w:t>
                </w:r>
                <w:r w:rsidR="00426821">
                  <w:rPr>
                    <w:b/>
                    <w:bCs/>
                  </w:rPr>
                  <w:t xml:space="preserve">   </w:t>
                </w:r>
                <w:r w:rsidRPr="00E07478">
                  <w:rPr>
                    <w:b/>
                    <w:bCs/>
                  </w:rPr>
                  <w:t xml:space="preserve"> m_obs-heads1_ssf.ssf</w:t>
                </w:r>
              </w:p>
              <w:p w14:paraId="2CC25369" w14:textId="13E8D1ED" w:rsidR="00D1352B" w:rsidRPr="00E07478" w:rsidRDefault="00D1352B" w:rsidP="00D1352B">
                <w:pPr>
                  <w:pStyle w:val="commandlinetext"/>
                  <w:rPr>
                    <w:b/>
                    <w:bCs/>
                  </w:rPr>
                </w:pPr>
                <w:r w:rsidRPr="00E07478">
                  <w:rPr>
                    <w:b/>
                    <w:bCs/>
                  </w:rPr>
                  <w:t xml:space="preserve"> m_obs-heads3_ssf.ins</w:t>
                </w:r>
                <w:r w:rsidR="00426821">
                  <w:rPr>
                    <w:b/>
                    <w:bCs/>
                  </w:rPr>
                  <w:t xml:space="preserve">   </w:t>
                </w:r>
                <w:r w:rsidRPr="00E07478">
                  <w:rPr>
                    <w:b/>
                    <w:bCs/>
                  </w:rPr>
                  <w:t xml:space="preserve"> m_obs-heads3_ssf.ssf</w:t>
                </w:r>
              </w:p>
              <w:p w14:paraId="3606BA83" w14:textId="52C0BB14" w:rsidR="00D1352B" w:rsidRPr="00E07478" w:rsidRDefault="00D1352B" w:rsidP="00D1352B">
                <w:pPr>
                  <w:pStyle w:val="commandlinetext"/>
                  <w:rPr>
                    <w:b/>
                    <w:bCs/>
                  </w:rPr>
                </w:pPr>
                <w:r w:rsidRPr="00E07478">
                  <w:rPr>
                    <w:b/>
                    <w:bCs/>
                  </w:rPr>
                  <w:t xml:space="preserve"> m_obs-headdiff_ssf.ins</w:t>
                </w:r>
                <w:r w:rsidR="00426821">
                  <w:rPr>
                    <w:b/>
                    <w:bCs/>
                  </w:rPr>
                  <w:t xml:space="preserve">  </w:t>
                </w:r>
                <w:r w:rsidRPr="00E07478">
                  <w:rPr>
                    <w:b/>
                    <w:bCs/>
                  </w:rPr>
                  <w:t xml:space="preserve"> m_obs-headdiff_ssf.ssf</w:t>
                </w:r>
              </w:p>
              <w:p w14:paraId="3B2E057D" w14:textId="4DC9E170" w:rsidR="00D1352B" w:rsidRPr="00E07478" w:rsidRDefault="00D1352B" w:rsidP="00D1352B">
                <w:pPr>
                  <w:pStyle w:val="commandlinetext"/>
                  <w:rPr>
                    <w:b/>
                    <w:bCs/>
                  </w:rPr>
                </w:pPr>
                <w:r w:rsidRPr="00E07478">
                  <w:rPr>
                    <w:b/>
                    <w:bCs/>
                  </w:rPr>
                  <w:t xml:space="preserve"> m_obs-heads1_ssf_d.ins</w:t>
                </w:r>
                <w:r w:rsidR="00426821">
                  <w:rPr>
                    <w:b/>
                    <w:bCs/>
                  </w:rPr>
                  <w:t xml:space="preserve">  </w:t>
                </w:r>
                <w:r w:rsidRPr="00E07478">
                  <w:rPr>
                    <w:b/>
                    <w:bCs/>
                  </w:rPr>
                  <w:t xml:space="preserve"> m_obs-heads1_ssf_d.ssf</w:t>
                </w:r>
              </w:p>
              <w:p w14:paraId="6F955457" w14:textId="75FE3678" w:rsidR="00D1352B" w:rsidRPr="00E07478" w:rsidRDefault="00D1352B" w:rsidP="00D1352B">
                <w:pPr>
                  <w:pStyle w:val="commandlinetext"/>
                  <w:rPr>
                    <w:b/>
                    <w:bCs/>
                  </w:rPr>
                </w:pPr>
                <w:r w:rsidRPr="00E07478">
                  <w:rPr>
                    <w:b/>
                    <w:bCs/>
                  </w:rPr>
                  <w:t xml:space="preserve"> m_obs-heads3_ssf_d.ins</w:t>
                </w:r>
                <w:r w:rsidR="00426821">
                  <w:rPr>
                    <w:b/>
                    <w:bCs/>
                  </w:rPr>
                  <w:t xml:space="preserve">  </w:t>
                </w:r>
                <w:r w:rsidRPr="00E07478">
                  <w:rPr>
                    <w:b/>
                    <w:bCs/>
                  </w:rPr>
                  <w:t xml:space="preserve"> m_obs-heads3_ssf_d.ssf</w:t>
                </w:r>
              </w:p>
              <w:p w14:paraId="39345BC3" w14:textId="29B50969" w:rsidR="00D1352B" w:rsidRDefault="00D1352B" w:rsidP="00D1352B">
                <w:pPr>
                  <w:pStyle w:val="commandlinetext"/>
                </w:pPr>
                <w:r w:rsidRPr="00E07478">
                  <w:rPr>
                    <w:b/>
                    <w:bCs/>
                  </w:rPr>
                  <w:t xml:space="preserve"> m_obs-headdiff_ssf_d.ins</w:t>
                </w:r>
                <w:r w:rsidR="00426821">
                  <w:rPr>
                    <w:b/>
                    <w:bCs/>
                  </w:rPr>
                  <w:t xml:space="preserve"> </w:t>
                </w:r>
                <w:r w:rsidRPr="00E07478">
                  <w:rPr>
                    <w:b/>
                    <w:bCs/>
                  </w:rPr>
                  <w:t xml:space="preserve"> m_obs-headdiff_ssf_d.ssf</w:t>
                </w:r>
              </w:p>
            </w:tc>
          </w:tr>
        </w:tbl>
        <w:p w14:paraId="3AF3D641" w14:textId="5005EC85" w:rsidR="001D2D42" w:rsidRDefault="001D2D42" w:rsidP="001D2D42">
          <w:pPr>
            <w:pStyle w:val="steps"/>
          </w:pPr>
          <w:r>
            <w:t>Lastly, we need to update the NOBS, NOBSGP and NINSFLE variables in the *</w:t>
          </w:r>
          <w:r>
            <w:rPr>
              <w:i/>
              <w:iCs/>
            </w:rPr>
            <w:t>control data</w:t>
          </w:r>
          <w:r w:rsidR="00426821">
            <w:rPr>
              <w:i/>
              <w:iCs/>
            </w:rPr>
            <w:t xml:space="preserve"> </w:t>
          </w:r>
          <w:r>
            <w:t>section. These stand for “number of observations”, “number of observation groups” and “number of instruction files”, respectively.</w:t>
          </w:r>
        </w:p>
        <w:p w14:paraId="21E83D12" w14:textId="33CD3F50" w:rsidR="001D2D42" w:rsidRDefault="001D2D42" w:rsidP="001D2D42">
          <w:pPr>
            <w:pStyle w:val="steps"/>
          </w:pPr>
          <w:r>
            <w:t xml:space="preserve">Scroll up to the top of </w:t>
          </w:r>
          <w:r>
            <w:rPr>
              <w:i/>
              <w:iCs/>
            </w:rPr>
            <w:t>full.pst</w:t>
          </w:r>
          <w:r>
            <w:t xml:space="preserve">. The </w:t>
          </w:r>
          <w:r>
            <w:rPr>
              <w:i/>
              <w:iCs/>
            </w:rPr>
            <w:t xml:space="preserve">*control data </w:t>
          </w:r>
          <w:r>
            <w:t xml:space="preserve">section should </w:t>
          </w:r>
          <w:r w:rsidR="00A769B5">
            <w:t xml:space="preserve">currently </w:t>
          </w:r>
          <w:r>
            <w:t>look like this:</w:t>
          </w:r>
        </w:p>
        <w:tbl>
          <w:tblPr>
            <w:tblStyle w:val="TableGrid"/>
            <w:tblW w:w="0" w:type="auto"/>
            <w:tblLook w:val="04A0" w:firstRow="1" w:lastRow="0" w:firstColumn="1" w:lastColumn="0" w:noHBand="0" w:noVBand="1"/>
          </w:tblPr>
          <w:tblGrid>
            <w:gridCol w:w="9736"/>
          </w:tblGrid>
          <w:tr w:rsidR="001D2D42" w14:paraId="2BC6F160" w14:textId="77777777" w:rsidTr="001D2D42">
            <w:tc>
              <w:tcPr>
                <w:tcW w:w="9736" w:type="dxa"/>
              </w:tcPr>
              <w:p w14:paraId="6141E9D9" w14:textId="77777777" w:rsidR="001D2D42" w:rsidRDefault="001D2D42" w:rsidP="001D2D42">
                <w:pPr>
                  <w:pStyle w:val="commandlinetext"/>
                </w:pPr>
                <w:r>
                  <w:t>* control data</w:t>
                </w:r>
              </w:p>
              <w:p w14:paraId="38B51402" w14:textId="77777777" w:rsidR="001D2D42" w:rsidRDefault="001D2D42" w:rsidP="001D2D42">
                <w:pPr>
                  <w:pStyle w:val="commandlinetext"/>
                </w:pPr>
                <w:r>
                  <w:t>restart estimation</w:t>
                </w:r>
              </w:p>
              <w:p w14:paraId="15CD52F7" w14:textId="647F99FD" w:rsidR="001D2D42" w:rsidRDefault="001D2D42" w:rsidP="001D2D42">
                <w:pPr>
                  <w:pStyle w:val="commandlinetext"/>
                </w:pPr>
                <w:r>
                  <w:t xml:space="preserve"> 2728</w:t>
                </w:r>
                <w:r w:rsidR="00426821">
                  <w:t xml:space="preserve">    </w:t>
                </w:r>
                <w:r>
                  <w:t xml:space="preserve"> 0</w:t>
                </w:r>
                <w:r w:rsidR="00426821">
                  <w:t xml:space="preserve">    </w:t>
                </w:r>
                <w:r>
                  <w:t xml:space="preserve"> 1</w:t>
                </w:r>
                <w:r w:rsidR="00426821">
                  <w:t xml:space="preserve">    </w:t>
                </w:r>
                <w:r>
                  <w:t xml:space="preserve"> 0</w:t>
                </w:r>
                <w:r w:rsidR="00426821">
                  <w:t xml:space="preserve">    </w:t>
                </w:r>
                <w:r>
                  <w:t xml:space="preserve"> 0</w:t>
                </w:r>
              </w:p>
              <w:p w14:paraId="00F49717" w14:textId="740E6B50" w:rsidR="001D2D42" w:rsidRDefault="001D2D42" w:rsidP="001D2D42">
                <w:pPr>
                  <w:pStyle w:val="commandlinetext"/>
                </w:pPr>
                <w:r>
                  <w:t xml:space="preserve"> 1</w:t>
                </w:r>
                <w:r w:rsidR="00426821">
                  <w:t xml:space="preserve"> </w:t>
                </w:r>
                <w:r>
                  <w:t>0</w:t>
                </w:r>
                <w:r w:rsidR="00426821">
                  <w:t xml:space="preserve">  </w:t>
                </w:r>
                <w:r>
                  <w:t>single</w:t>
                </w:r>
                <w:r w:rsidR="00426821">
                  <w:t xml:space="preserve"> </w:t>
                </w:r>
                <w:r>
                  <w:t>point</w:t>
                </w:r>
              </w:p>
              <w:p w14:paraId="4254FA2A" w14:textId="6DC641A4" w:rsidR="001D2D42" w:rsidRDefault="001D2D42" w:rsidP="001D2D42">
                <w:pPr>
                  <w:pStyle w:val="commandlinetext"/>
                </w:pPr>
                <w:r>
                  <w:t xml:space="preserve"> 10.0</w:t>
                </w:r>
                <w:r w:rsidR="00426821">
                  <w:t xml:space="preserve"> </w:t>
                </w:r>
                <w:r>
                  <w:t>-3.0</w:t>
                </w:r>
                <w:r w:rsidR="00426821">
                  <w:t xml:space="preserve"> </w:t>
                </w:r>
                <w:r>
                  <w:t>0.3</w:t>
                </w:r>
                <w:r w:rsidR="00426821">
                  <w:t xml:space="preserve"> </w:t>
                </w:r>
                <w:r>
                  <w:t>0.03</w:t>
                </w:r>
                <w:r w:rsidR="00426821">
                  <w:t xml:space="preserve"> </w:t>
                </w:r>
                <w:r>
                  <w:t>10</w:t>
                </w:r>
                <w:r w:rsidR="00426821">
                  <w:t xml:space="preserve"> </w:t>
                </w:r>
                <w:r>
                  <w:t>lamforgive</w:t>
                </w:r>
              </w:p>
              <w:p w14:paraId="510DE890" w14:textId="3B9EE2DD" w:rsidR="001D2D42" w:rsidRDefault="001D2D42" w:rsidP="001D2D42">
                <w:pPr>
                  <w:pStyle w:val="commandlinetext"/>
                </w:pPr>
                <w:r>
                  <w:t xml:space="preserve"> 10.0</w:t>
                </w:r>
                <w:r w:rsidR="00426821">
                  <w:t xml:space="preserve"> </w:t>
                </w:r>
                <w:r>
                  <w:t>10.0</w:t>
                </w:r>
                <w:r w:rsidR="00426821">
                  <w:t xml:space="preserve"> </w:t>
                </w:r>
                <w:r>
                  <w:t>0.001</w:t>
                </w:r>
              </w:p>
              <w:p w14:paraId="1D9FB04F" w14:textId="77777777" w:rsidR="001D2D42" w:rsidRDefault="001D2D42" w:rsidP="001D2D42">
                <w:pPr>
                  <w:pStyle w:val="commandlinetext"/>
                </w:pPr>
                <w:r>
                  <w:t xml:space="preserve"> 0.1</w:t>
                </w:r>
              </w:p>
              <w:p w14:paraId="123B91EE" w14:textId="62971FB1" w:rsidR="001D2D42" w:rsidRDefault="001D2D42" w:rsidP="001D2D42">
                <w:pPr>
                  <w:pStyle w:val="commandlinetext"/>
                </w:pPr>
                <w:r>
                  <w:t xml:space="preserve"> 50</w:t>
                </w:r>
                <w:r w:rsidR="00426821">
                  <w:t xml:space="preserve"> </w:t>
                </w:r>
                <w:r>
                  <w:t>0.005</w:t>
                </w:r>
                <w:r w:rsidR="00426821">
                  <w:t xml:space="preserve"> </w:t>
                </w:r>
                <w:r>
                  <w:t>4</w:t>
                </w:r>
                <w:r w:rsidR="00426821">
                  <w:t xml:space="preserve"> </w:t>
                </w:r>
                <w:r>
                  <w:t>4</w:t>
                </w:r>
                <w:r w:rsidR="00426821">
                  <w:t xml:space="preserve"> </w:t>
                </w:r>
                <w:r>
                  <w:t>0.005</w:t>
                </w:r>
                <w:r w:rsidR="00426821">
                  <w:t xml:space="preserve"> </w:t>
                </w:r>
                <w:r>
                  <w:t>4</w:t>
                </w:r>
              </w:p>
              <w:p w14:paraId="26B5E961" w14:textId="0E5D0758" w:rsidR="001D2D42" w:rsidRDefault="001D2D42" w:rsidP="001D2D42">
                <w:pPr>
                  <w:pStyle w:val="commandlinetext"/>
                </w:pPr>
                <w:r>
                  <w:t xml:space="preserve"> 0</w:t>
                </w:r>
                <w:r w:rsidR="00426821">
                  <w:t xml:space="preserve"> </w:t>
                </w:r>
                <w:r>
                  <w:t>0</w:t>
                </w:r>
                <w:r w:rsidR="00426821">
                  <w:t xml:space="preserve"> </w:t>
                </w:r>
                <w:r>
                  <w:t>0</w:t>
                </w:r>
              </w:p>
            </w:tc>
          </w:tr>
        </w:tbl>
        <w:p w14:paraId="232013A5" w14:textId="0AD95955" w:rsidR="001D2D42" w:rsidRDefault="001D2D42" w:rsidP="001D2D42">
          <w:pPr>
            <w:pStyle w:val="steps"/>
          </w:pPr>
          <w:r>
            <w:t>The positions of the NOBS, NOBSGP and NINSFLE variables are shown below.</w:t>
          </w:r>
        </w:p>
        <w:tbl>
          <w:tblPr>
            <w:tblStyle w:val="TableGrid"/>
            <w:tblW w:w="0" w:type="auto"/>
            <w:tblLook w:val="04A0" w:firstRow="1" w:lastRow="0" w:firstColumn="1" w:lastColumn="0" w:noHBand="0" w:noVBand="1"/>
          </w:tblPr>
          <w:tblGrid>
            <w:gridCol w:w="9736"/>
          </w:tblGrid>
          <w:tr w:rsidR="001D2D42" w14:paraId="0DB17829" w14:textId="77777777" w:rsidTr="00E07478">
            <w:trPr>
              <w:cantSplit/>
            </w:trPr>
            <w:tc>
              <w:tcPr>
                <w:tcW w:w="9736" w:type="dxa"/>
              </w:tcPr>
              <w:p w14:paraId="209E75B0" w14:textId="77777777" w:rsidR="001D2D42" w:rsidRDefault="001D2D42" w:rsidP="007C0E93">
                <w:pPr>
                  <w:pStyle w:val="commandlinetext"/>
                </w:pPr>
                <w:r>
                  <w:t>* control data</w:t>
                </w:r>
              </w:p>
              <w:p w14:paraId="7A15A51E" w14:textId="77777777" w:rsidR="001D2D42" w:rsidRDefault="001D2D42" w:rsidP="007C0E93">
                <w:pPr>
                  <w:pStyle w:val="commandlinetext"/>
                </w:pPr>
                <w:r>
                  <w:t>restart estimation</w:t>
                </w:r>
              </w:p>
              <w:p w14:paraId="2B6C7B57" w14:textId="387567E2" w:rsidR="001D2D42" w:rsidRDefault="001D2D42" w:rsidP="007C0E93">
                <w:pPr>
                  <w:pStyle w:val="commandlinetext"/>
                </w:pPr>
                <w:r>
                  <w:t xml:space="preserve"> 2728</w:t>
                </w:r>
                <w:r w:rsidR="00426821">
                  <w:t xml:space="preserve">    </w:t>
                </w:r>
                <w:r>
                  <w:t xml:space="preserve"> </w:t>
                </w:r>
                <w:r w:rsidRPr="001D2D42">
                  <w:rPr>
                    <w:b/>
                    <w:bCs/>
                  </w:rPr>
                  <w:t>NOBS</w:t>
                </w:r>
                <w:r w:rsidR="00426821">
                  <w:t xml:space="preserve">    </w:t>
                </w:r>
                <w:r>
                  <w:t xml:space="preserve"> 1</w:t>
                </w:r>
                <w:r w:rsidR="00426821">
                  <w:t xml:space="preserve">    </w:t>
                </w:r>
                <w:r>
                  <w:t xml:space="preserve"> 0</w:t>
                </w:r>
                <w:r w:rsidR="00426821">
                  <w:t xml:space="preserve">    </w:t>
                </w:r>
                <w:r>
                  <w:t xml:space="preserve"> </w:t>
                </w:r>
                <w:r w:rsidRPr="001D2D42">
                  <w:rPr>
                    <w:b/>
                    <w:bCs/>
                  </w:rPr>
                  <w:t>NOBSGP</w:t>
                </w:r>
              </w:p>
              <w:p w14:paraId="7BC493CA" w14:textId="24F0268F" w:rsidR="001D2D42" w:rsidRDefault="001D2D42" w:rsidP="007C0E93">
                <w:pPr>
                  <w:pStyle w:val="commandlinetext"/>
                </w:pPr>
                <w:r>
                  <w:t xml:space="preserve"> 1</w:t>
                </w:r>
                <w:r w:rsidR="00426821">
                  <w:t xml:space="preserve"> </w:t>
                </w:r>
                <w:r w:rsidRPr="001D2D42">
                  <w:rPr>
                    <w:b/>
                    <w:bCs/>
                  </w:rPr>
                  <w:t>NINS</w:t>
                </w:r>
                <w:r>
                  <w:rPr>
                    <w:b/>
                    <w:bCs/>
                  </w:rPr>
                  <w:t>FLE</w:t>
                </w:r>
                <w:r w:rsidR="00426821">
                  <w:t xml:space="preserve">  </w:t>
                </w:r>
                <w:r>
                  <w:t>single</w:t>
                </w:r>
                <w:r w:rsidR="00426821">
                  <w:t xml:space="preserve"> </w:t>
                </w:r>
                <w:r>
                  <w:t>point</w:t>
                </w:r>
              </w:p>
              <w:p w14:paraId="3F66AEC2" w14:textId="42B78ED6" w:rsidR="001D2D42" w:rsidRDefault="001D2D42" w:rsidP="007C0E93">
                <w:pPr>
                  <w:pStyle w:val="commandlinetext"/>
                </w:pPr>
                <w:r>
                  <w:t xml:space="preserve"> 10.0</w:t>
                </w:r>
                <w:r w:rsidR="00426821">
                  <w:t xml:space="preserve"> </w:t>
                </w:r>
                <w:r>
                  <w:t>-3.0</w:t>
                </w:r>
                <w:r w:rsidR="00426821">
                  <w:t xml:space="preserve"> </w:t>
                </w:r>
                <w:r>
                  <w:t>0.3</w:t>
                </w:r>
                <w:r w:rsidR="00426821">
                  <w:t xml:space="preserve"> </w:t>
                </w:r>
                <w:r>
                  <w:t>0.03</w:t>
                </w:r>
                <w:r w:rsidR="00426821">
                  <w:t xml:space="preserve"> </w:t>
                </w:r>
                <w:r>
                  <w:t>10</w:t>
                </w:r>
                <w:r w:rsidR="00426821">
                  <w:t xml:space="preserve"> </w:t>
                </w:r>
                <w:r>
                  <w:t>lamforgive</w:t>
                </w:r>
              </w:p>
              <w:p w14:paraId="614B2469" w14:textId="1583A9F7" w:rsidR="001D2D42" w:rsidRDefault="001D2D42" w:rsidP="007C0E93">
                <w:pPr>
                  <w:pStyle w:val="commandlinetext"/>
                </w:pPr>
                <w:r>
                  <w:t xml:space="preserve"> 10.0</w:t>
                </w:r>
                <w:r w:rsidR="00426821">
                  <w:t xml:space="preserve"> </w:t>
                </w:r>
                <w:r>
                  <w:t>10.0</w:t>
                </w:r>
                <w:r w:rsidR="00426821">
                  <w:t xml:space="preserve"> </w:t>
                </w:r>
                <w:r>
                  <w:t>0.001</w:t>
                </w:r>
              </w:p>
              <w:p w14:paraId="1AC0CB7B" w14:textId="77777777" w:rsidR="001D2D42" w:rsidRDefault="001D2D42" w:rsidP="007C0E93">
                <w:pPr>
                  <w:pStyle w:val="commandlinetext"/>
                </w:pPr>
                <w:r>
                  <w:t xml:space="preserve"> 0.1</w:t>
                </w:r>
              </w:p>
              <w:p w14:paraId="714AE068" w14:textId="63DED8B7" w:rsidR="001D2D42" w:rsidRDefault="001D2D42" w:rsidP="007C0E93">
                <w:pPr>
                  <w:pStyle w:val="commandlinetext"/>
                </w:pPr>
                <w:r>
                  <w:t xml:space="preserve"> 50</w:t>
                </w:r>
                <w:r w:rsidR="00426821">
                  <w:t xml:space="preserve"> </w:t>
                </w:r>
                <w:r>
                  <w:t>0.005</w:t>
                </w:r>
                <w:r w:rsidR="00426821">
                  <w:t xml:space="preserve"> </w:t>
                </w:r>
                <w:r>
                  <w:t>4</w:t>
                </w:r>
                <w:r w:rsidR="00426821">
                  <w:t xml:space="preserve"> </w:t>
                </w:r>
                <w:r>
                  <w:t>4</w:t>
                </w:r>
                <w:r w:rsidR="00426821">
                  <w:t xml:space="preserve"> </w:t>
                </w:r>
                <w:r>
                  <w:t>0.005</w:t>
                </w:r>
                <w:r w:rsidR="00426821">
                  <w:t xml:space="preserve"> </w:t>
                </w:r>
                <w:r>
                  <w:t>4</w:t>
                </w:r>
              </w:p>
              <w:p w14:paraId="608FF4DC" w14:textId="5458C2F1" w:rsidR="001D2D42" w:rsidRDefault="001D2D42" w:rsidP="007C0E93">
                <w:pPr>
                  <w:pStyle w:val="commandlinetext"/>
                </w:pPr>
                <w:r>
                  <w:t xml:space="preserve"> 0</w:t>
                </w:r>
                <w:r w:rsidR="00426821">
                  <w:t xml:space="preserve"> </w:t>
                </w:r>
                <w:r>
                  <w:t>0</w:t>
                </w:r>
                <w:r w:rsidR="00426821">
                  <w:t xml:space="preserve"> </w:t>
                </w:r>
                <w:r>
                  <w:t>0</w:t>
                </w:r>
              </w:p>
            </w:tc>
          </w:tr>
        </w:tbl>
        <w:p w14:paraId="41DD322D" w14:textId="0503D3FE" w:rsidR="00DA6911" w:rsidRDefault="001D2D42" w:rsidP="00A245CE">
          <w:pPr>
            <w:pStyle w:val="steps"/>
          </w:pPr>
          <w:r>
            <w:lastRenderedPageBreak/>
            <w:t xml:space="preserve">Recall </w:t>
          </w:r>
          <w:r w:rsidR="009F2FC2">
            <w:t>that</w:t>
          </w:r>
          <w:r w:rsidR="00805C76">
            <w:t xml:space="preserve"> </w:t>
          </w:r>
          <w:r>
            <w:t xml:space="preserve">when OLPROC </w:t>
          </w:r>
          <w:r w:rsidR="009F2FC2">
            <w:t>ran</w:t>
          </w:r>
          <w:r>
            <w:t xml:space="preserve"> in construction mode</w:t>
          </w:r>
          <w:r w:rsidR="00805C76">
            <w:t xml:space="preserve"> </w:t>
          </w:r>
          <w:r>
            <w:t xml:space="preserve">it wrote the values of these variables to the screen (see step </w:t>
          </w:r>
          <w:r>
            <w:fldChar w:fldCharType="begin"/>
          </w:r>
          <w:r>
            <w:instrText xml:space="preserve"> REF _Ref64904578 \r \h </w:instrText>
          </w:r>
          <w:r>
            <w:fldChar w:fldCharType="separate"/>
          </w:r>
          <w:r w:rsidR="00FB1FB0">
            <w:t>55</w:t>
          </w:r>
          <w:r>
            <w:fldChar w:fldCharType="end"/>
          </w:r>
          <w:r>
            <w:t xml:space="preserve">). </w:t>
          </w:r>
          <w:r w:rsidR="00DA6911">
            <w:t>You can also retrieve them by simply counting the number of lines in each of the respective control file sections. Update the values of NOBS, NOBSGP and NINSFLE in</w:t>
          </w:r>
          <w:r w:rsidR="00426821">
            <w:t xml:space="preserve"> </w:t>
          </w:r>
          <w:r w:rsidR="00DA6911">
            <w:rPr>
              <w:i/>
              <w:iCs/>
            </w:rPr>
            <w:t xml:space="preserve">full.pst </w:t>
          </w:r>
          <w:r w:rsidR="00DA6911">
            <w:t>accordingly. It should look something like this (</w:t>
          </w:r>
          <w:r w:rsidR="009F2FC2">
            <w:t xml:space="preserve">the three </w:t>
          </w:r>
          <w:r w:rsidR="00DA6911">
            <w:t xml:space="preserve">updated values are in </w:t>
          </w:r>
          <w:r w:rsidR="00DA6911">
            <w:rPr>
              <w:b/>
              <w:bCs/>
            </w:rPr>
            <w:t>bold</w:t>
          </w:r>
          <w:r w:rsidR="00DA6911">
            <w:t>):</w:t>
          </w:r>
        </w:p>
        <w:tbl>
          <w:tblPr>
            <w:tblStyle w:val="TableGrid"/>
            <w:tblW w:w="0" w:type="auto"/>
            <w:tblLook w:val="04A0" w:firstRow="1" w:lastRow="0" w:firstColumn="1" w:lastColumn="0" w:noHBand="0" w:noVBand="1"/>
          </w:tblPr>
          <w:tblGrid>
            <w:gridCol w:w="9736"/>
          </w:tblGrid>
          <w:tr w:rsidR="00DA6911" w14:paraId="132785A8" w14:textId="77777777" w:rsidTr="00DA6911">
            <w:trPr>
              <w:cantSplit/>
            </w:trPr>
            <w:tc>
              <w:tcPr>
                <w:tcW w:w="9736" w:type="dxa"/>
              </w:tcPr>
              <w:p w14:paraId="5DDAC9AE" w14:textId="77777777" w:rsidR="00DA6911" w:rsidRDefault="00DA6911" w:rsidP="007C0E93">
                <w:pPr>
                  <w:pStyle w:val="commandlinetext"/>
                </w:pPr>
                <w:r>
                  <w:t>* control data</w:t>
                </w:r>
              </w:p>
              <w:p w14:paraId="2D77F02E" w14:textId="77777777" w:rsidR="00DA6911" w:rsidRDefault="00DA6911" w:rsidP="007C0E93">
                <w:pPr>
                  <w:pStyle w:val="commandlinetext"/>
                </w:pPr>
                <w:r>
                  <w:t>restart estimation</w:t>
                </w:r>
              </w:p>
              <w:p w14:paraId="6D45D1A0" w14:textId="0DAD5171" w:rsidR="00DA6911" w:rsidRDefault="00DA6911" w:rsidP="007C0E93">
                <w:pPr>
                  <w:pStyle w:val="commandlinetext"/>
                </w:pPr>
                <w:r>
                  <w:t xml:space="preserve"> 2728</w:t>
                </w:r>
                <w:r w:rsidR="00426821">
                  <w:t xml:space="preserve">    </w:t>
                </w:r>
                <w:r>
                  <w:t xml:space="preserve"> </w:t>
                </w:r>
                <w:r>
                  <w:rPr>
                    <w:b/>
                    <w:bCs/>
                  </w:rPr>
                  <w:t>2193</w:t>
                </w:r>
                <w:r w:rsidR="00426821">
                  <w:t xml:space="preserve">    </w:t>
                </w:r>
                <w:r>
                  <w:t xml:space="preserve"> 1</w:t>
                </w:r>
                <w:r w:rsidR="00426821">
                  <w:t xml:space="preserve">    </w:t>
                </w:r>
                <w:r>
                  <w:t xml:space="preserve"> 0</w:t>
                </w:r>
                <w:r w:rsidR="00426821">
                  <w:t xml:space="preserve">    </w:t>
                </w:r>
                <w:r>
                  <w:t xml:space="preserve"> </w:t>
                </w:r>
                <w:r>
                  <w:rPr>
                    <w:b/>
                    <w:bCs/>
                  </w:rPr>
                  <w:t>6</w:t>
                </w:r>
              </w:p>
              <w:p w14:paraId="2A87DAD1" w14:textId="69BADC76" w:rsidR="00DA6911" w:rsidRDefault="00DA6911" w:rsidP="007C0E93">
                <w:pPr>
                  <w:pStyle w:val="commandlinetext"/>
                </w:pPr>
                <w:r>
                  <w:t xml:space="preserve"> 1</w:t>
                </w:r>
                <w:r w:rsidR="00426821">
                  <w:t xml:space="preserve"> </w:t>
                </w:r>
                <w:r>
                  <w:rPr>
                    <w:b/>
                    <w:bCs/>
                  </w:rPr>
                  <w:t>6</w:t>
                </w:r>
                <w:r w:rsidR="00426821">
                  <w:t xml:space="preserve">  </w:t>
                </w:r>
                <w:r>
                  <w:t>single</w:t>
                </w:r>
                <w:r w:rsidR="00426821">
                  <w:t xml:space="preserve"> </w:t>
                </w:r>
                <w:r>
                  <w:t>point</w:t>
                </w:r>
              </w:p>
              <w:p w14:paraId="38E248C9" w14:textId="70F77761" w:rsidR="00DA6911" w:rsidRDefault="00DA6911" w:rsidP="007C0E93">
                <w:pPr>
                  <w:pStyle w:val="commandlinetext"/>
                </w:pPr>
                <w:r>
                  <w:t xml:space="preserve"> 10.0</w:t>
                </w:r>
                <w:r w:rsidR="00426821">
                  <w:t xml:space="preserve"> </w:t>
                </w:r>
                <w:r>
                  <w:t>-3.0</w:t>
                </w:r>
                <w:r w:rsidR="00426821">
                  <w:t xml:space="preserve"> </w:t>
                </w:r>
                <w:r>
                  <w:t>0.3</w:t>
                </w:r>
                <w:r w:rsidR="00426821">
                  <w:t xml:space="preserve"> </w:t>
                </w:r>
                <w:r>
                  <w:t>0.03</w:t>
                </w:r>
                <w:r w:rsidR="00426821">
                  <w:t xml:space="preserve"> </w:t>
                </w:r>
                <w:r>
                  <w:t>10</w:t>
                </w:r>
                <w:r w:rsidR="00426821">
                  <w:t xml:space="preserve"> </w:t>
                </w:r>
                <w:r>
                  <w:t>lamforgive</w:t>
                </w:r>
              </w:p>
              <w:p w14:paraId="5C0F1E16" w14:textId="3B5A2171" w:rsidR="00DA6911" w:rsidRDefault="00DA6911" w:rsidP="007C0E93">
                <w:pPr>
                  <w:pStyle w:val="commandlinetext"/>
                </w:pPr>
                <w:r>
                  <w:t xml:space="preserve"> 10.0</w:t>
                </w:r>
                <w:r w:rsidR="00426821">
                  <w:t xml:space="preserve"> </w:t>
                </w:r>
                <w:r>
                  <w:t>10.0</w:t>
                </w:r>
                <w:r w:rsidR="00426821">
                  <w:t xml:space="preserve"> </w:t>
                </w:r>
                <w:r>
                  <w:t>0.001</w:t>
                </w:r>
              </w:p>
              <w:p w14:paraId="4B020E61" w14:textId="77777777" w:rsidR="00DA6911" w:rsidRDefault="00DA6911" w:rsidP="007C0E93">
                <w:pPr>
                  <w:pStyle w:val="commandlinetext"/>
                </w:pPr>
                <w:r>
                  <w:t xml:space="preserve"> 0.1</w:t>
                </w:r>
              </w:p>
              <w:p w14:paraId="28EE77A8" w14:textId="3A9747F2" w:rsidR="00DA6911" w:rsidRDefault="00DA6911" w:rsidP="007C0E93">
                <w:pPr>
                  <w:pStyle w:val="commandlinetext"/>
                </w:pPr>
                <w:r>
                  <w:t xml:space="preserve"> 50</w:t>
                </w:r>
                <w:r w:rsidR="00426821">
                  <w:t xml:space="preserve"> </w:t>
                </w:r>
                <w:r>
                  <w:t>0.005</w:t>
                </w:r>
                <w:r w:rsidR="00426821">
                  <w:t xml:space="preserve"> </w:t>
                </w:r>
                <w:r>
                  <w:t>4</w:t>
                </w:r>
                <w:r w:rsidR="00426821">
                  <w:t xml:space="preserve"> </w:t>
                </w:r>
                <w:r>
                  <w:t>4</w:t>
                </w:r>
                <w:r w:rsidR="00426821">
                  <w:t xml:space="preserve"> </w:t>
                </w:r>
                <w:r>
                  <w:t>0.005</w:t>
                </w:r>
                <w:r w:rsidR="00426821">
                  <w:t xml:space="preserve"> </w:t>
                </w:r>
                <w:r>
                  <w:t>4</w:t>
                </w:r>
              </w:p>
              <w:p w14:paraId="5F712865" w14:textId="42CBDD3C" w:rsidR="00DA6911" w:rsidRDefault="00DA6911" w:rsidP="007C0E93">
                <w:pPr>
                  <w:pStyle w:val="commandlinetext"/>
                </w:pPr>
                <w:r>
                  <w:t xml:space="preserve"> 0</w:t>
                </w:r>
                <w:r w:rsidR="00426821">
                  <w:t xml:space="preserve"> </w:t>
                </w:r>
                <w:r>
                  <w:t>0</w:t>
                </w:r>
                <w:r w:rsidR="00426821">
                  <w:t xml:space="preserve"> </w:t>
                </w:r>
                <w:r>
                  <w:t>0</w:t>
                </w:r>
              </w:p>
            </w:tc>
          </w:tr>
        </w:tbl>
        <w:p w14:paraId="22231BDF" w14:textId="77777777" w:rsidR="00805C76" w:rsidRDefault="00DA6911" w:rsidP="00E07478">
          <w:r>
            <w:t xml:space="preserve">And that is it. You now have a complete PEST control file. </w:t>
          </w:r>
        </w:p>
        <w:p w14:paraId="5092A242" w14:textId="7397D068" w:rsidR="00805C76" w:rsidRDefault="00DA6911" w:rsidP="00805C76">
          <w:pPr>
            <w:pStyle w:val="steps"/>
          </w:pPr>
          <w:r>
            <w:t xml:space="preserve">Run PESTCHEK to verify its integrity. Open the command line, type </w:t>
          </w:r>
          <w:r>
            <w:rPr>
              <w:i/>
              <w:iCs/>
            </w:rPr>
            <w:t xml:space="preserve">pestchek full.pst </w:t>
          </w:r>
          <w:r>
            <w:t>and press &lt;enter&gt;. If all went well, you should see the following appear on your screen:</w:t>
          </w:r>
        </w:p>
        <w:p w14:paraId="3B80888F" w14:textId="77777777" w:rsidR="00805C76" w:rsidRDefault="00805C76" w:rsidP="00E07478">
          <w:pPr>
            <w:pStyle w:val="commandlinetext"/>
          </w:pPr>
        </w:p>
        <w:p w14:paraId="19A274B3" w14:textId="77777777" w:rsidR="00DA6911" w:rsidRDefault="00DA6911" w:rsidP="00DA6911">
          <w:pPr>
            <w:pStyle w:val="commandlinetext"/>
          </w:pPr>
          <w:r>
            <w:t>Errors -----&gt;</w:t>
          </w:r>
        </w:p>
        <w:p w14:paraId="0863B9B8" w14:textId="77777777" w:rsidR="00DA6911" w:rsidRDefault="00DA6911" w:rsidP="00DA6911">
          <w:pPr>
            <w:pStyle w:val="commandlinetext"/>
          </w:pPr>
          <w:r>
            <w:t>No errors encountered.</w:t>
          </w:r>
        </w:p>
        <w:p w14:paraId="74D86E47" w14:textId="77777777" w:rsidR="00DA6911" w:rsidRDefault="00DA6911" w:rsidP="00DA6911">
          <w:pPr>
            <w:pStyle w:val="commandlinetext"/>
          </w:pPr>
        </w:p>
        <w:p w14:paraId="2E0BA0F7" w14:textId="77777777" w:rsidR="00DA6911" w:rsidRDefault="00DA6911" w:rsidP="00DA6911">
          <w:pPr>
            <w:pStyle w:val="commandlinetext"/>
          </w:pPr>
          <w:r>
            <w:t>Warnings -----&gt;</w:t>
          </w:r>
        </w:p>
        <w:p w14:paraId="0F2AF149" w14:textId="77777777" w:rsidR="00DA6911" w:rsidRDefault="00DA6911" w:rsidP="00DA6911">
          <w:pPr>
            <w:pStyle w:val="commandlinetext"/>
          </w:pPr>
          <w:r>
            <w:t>MAXSING in the singular value decomposition section is greater than the</w:t>
          </w:r>
        </w:p>
        <w:p w14:paraId="31A2B86E" w14:textId="04C25B37" w:rsidR="001D2D42" w:rsidRDefault="00426821" w:rsidP="00F738A1">
          <w:pPr>
            <w:pStyle w:val="commandlinetext"/>
          </w:pPr>
          <w:r>
            <w:t xml:space="preserve"> </w:t>
          </w:r>
          <w:r w:rsidR="00DA6911">
            <w:t>number of adjustable parameters.</w:t>
          </w:r>
        </w:p>
        <w:p w14:paraId="56D52F2C" w14:textId="77777777" w:rsidR="00805C76" w:rsidRDefault="00805C76" w:rsidP="00F738A1">
          <w:pPr>
            <w:pStyle w:val="commandlinetext"/>
          </w:pPr>
        </w:p>
        <w:p w14:paraId="554C2731" w14:textId="6D96F2B4" w:rsidR="006E7911" w:rsidRDefault="00805C76" w:rsidP="00BB05E6">
          <w:r>
            <w:t>Lastly</w:t>
          </w:r>
          <w:r w:rsidR="00DA6911">
            <w:t xml:space="preserve">, we need to set up a model run batch file that includes OLPROC as a model postprocessor. </w:t>
          </w:r>
        </w:p>
        <w:p w14:paraId="024A1D93" w14:textId="20D45B42" w:rsidR="006E7911" w:rsidRDefault="006E7911" w:rsidP="006E7911">
          <w:pPr>
            <w:pStyle w:val="Heading3"/>
          </w:pPr>
          <w:bookmarkStart w:id="68" w:name="_Toc64967065"/>
          <w:r>
            <w:t>The Model-Run Batch File</w:t>
          </w:r>
          <w:bookmarkEnd w:id="68"/>
        </w:p>
        <w:p w14:paraId="70443E27" w14:textId="7B326522" w:rsidR="003E5617" w:rsidRDefault="00BB05E6" w:rsidP="00BB05E6">
          <w:r>
            <w:t>In PEST managed model runs, OLPROC would</w:t>
          </w:r>
          <w:r w:rsidR="004D4FF1">
            <w:t xml:space="preserve"> </w:t>
          </w:r>
          <w:r w:rsidR="008210CE">
            <w:t>be called</w:t>
          </w:r>
          <w:r>
            <w:t xml:space="preserve"> in postprocessor mode </w:t>
          </w:r>
          <w:r w:rsidR="004D4FF1">
            <w:t>through</w:t>
          </w:r>
          <w:r>
            <w:t xml:space="preserve"> the model batch</w:t>
          </w:r>
          <w:r w:rsidR="007B4DC3">
            <w:t xml:space="preserve"> file</w:t>
          </w:r>
          <w:r>
            <w:t xml:space="preserve">. </w:t>
          </w:r>
          <w:r w:rsidR="00805C76">
            <w:t>The user needs to ensure that</w:t>
          </w:r>
          <w:r>
            <w:t xml:space="preserve"> the command to run OLPROC </w:t>
          </w:r>
          <w:r w:rsidR="00805C76">
            <w:t>is included in</w:t>
          </w:r>
          <w:r>
            <w:t xml:space="preserve"> the model batch file</w:t>
          </w:r>
          <w:r w:rsidR="004D4FF1">
            <w:t>; the command to run OLPROC should follow the command to run the model and any model postprocessors that write SSF files that OLPROC may read.</w:t>
          </w:r>
          <w:r w:rsidR="001B6EF3">
            <w:t xml:space="preserve"> </w:t>
          </w:r>
        </w:p>
        <w:p w14:paraId="0A5BE198" w14:textId="477409AA" w:rsidR="009F0805" w:rsidRDefault="009F0805" w:rsidP="00BB05E6">
          <w:r>
            <w:t xml:space="preserve">In the current case, what PEST considers to be “the model” is composed of three parts. PLPROC is first called to interpolate parameter values from pilot points to the groundwater model cells. Then, the groundwater model is simulated. Lastly, OLPROC postprocesses the model outputs. PEST intervenes in this process at two stages: first it writes values to the pilot point files, second it reads values from OLPROC generated output SSF files. </w:t>
          </w:r>
        </w:p>
        <w:p w14:paraId="3677E7A2" w14:textId="6B869166" w:rsidR="002E7F55" w:rsidRDefault="002E7F55" w:rsidP="00323CE7">
          <w:r>
            <w:t xml:space="preserve">Let us prepare </w:t>
          </w:r>
          <w:r w:rsidR="009F0805">
            <w:t>a batch file which PEST will then use to run the model</w:t>
          </w:r>
          <w:r>
            <w:t>.</w:t>
          </w:r>
        </w:p>
        <w:p w14:paraId="31B0AA40" w14:textId="299B338E" w:rsidR="003C0D9F" w:rsidRDefault="003C0D9F" w:rsidP="003C0D9F">
          <w:pPr>
            <w:pStyle w:val="steps"/>
          </w:pPr>
          <w:r>
            <w:t xml:space="preserve">Copy </w:t>
          </w:r>
          <w:r w:rsidR="00A51D2D">
            <w:t>all the files in t</w:t>
          </w:r>
          <w:r>
            <w:t xml:space="preserve">he </w:t>
          </w:r>
          <w:r>
            <w:rPr>
              <w:i/>
              <w:iCs/>
            </w:rPr>
            <w:t xml:space="preserve">mf6model </w:t>
          </w:r>
          <w:r w:rsidRPr="003C0D9F">
            <w:t>folder</w:t>
          </w:r>
          <w:r w:rsidR="00A51D2D">
            <w:t xml:space="preserve"> into your working folder</w:t>
          </w:r>
          <w:r>
            <w:t>.</w:t>
          </w:r>
        </w:p>
        <w:p w14:paraId="699534DC" w14:textId="26C78F26" w:rsidR="007976F4" w:rsidRDefault="002E7F55" w:rsidP="003C0D9F">
          <w:pPr>
            <w:pStyle w:val="steps"/>
          </w:pPr>
          <w:r>
            <w:t xml:space="preserve">Create a new text file </w:t>
          </w:r>
          <w:r w:rsidR="00A51D2D">
            <w:t>named</w:t>
          </w:r>
          <w:r>
            <w:t xml:space="preserve"> </w:t>
          </w:r>
          <w:r>
            <w:rPr>
              <w:i/>
              <w:iCs/>
            </w:rPr>
            <w:t>runmodel.bat</w:t>
          </w:r>
          <w:r>
            <w:t>.</w:t>
          </w:r>
        </w:p>
        <w:p w14:paraId="49DB0CE0" w14:textId="6D220C39" w:rsidR="002E7F55" w:rsidRDefault="002E7F55" w:rsidP="003C0D9F">
          <w:pPr>
            <w:pStyle w:val="steps"/>
          </w:pPr>
          <w:r>
            <w:t xml:space="preserve">Type the following into </w:t>
          </w:r>
          <w:r>
            <w:rPr>
              <w:i/>
              <w:iCs/>
            </w:rPr>
            <w:t>runmodel.bat</w:t>
          </w:r>
          <w:r>
            <w:t xml:space="preserve"> and then save the file.</w:t>
          </w:r>
        </w:p>
        <w:tbl>
          <w:tblPr>
            <w:tblStyle w:val="TableGrid"/>
            <w:tblW w:w="0" w:type="auto"/>
            <w:tblLook w:val="04A0" w:firstRow="1" w:lastRow="0" w:firstColumn="1" w:lastColumn="0" w:noHBand="0" w:noVBand="1"/>
          </w:tblPr>
          <w:tblGrid>
            <w:gridCol w:w="9736"/>
          </w:tblGrid>
          <w:tr w:rsidR="002E7F55" w14:paraId="4E98868C" w14:textId="77777777" w:rsidTr="002E7F55">
            <w:tc>
              <w:tcPr>
                <w:tcW w:w="9736" w:type="dxa"/>
              </w:tcPr>
              <w:p w14:paraId="777F6BF8" w14:textId="77777777" w:rsidR="009F0805" w:rsidRDefault="009F0805" w:rsidP="002E7F55">
                <w:pPr>
                  <w:pStyle w:val="commandlinetext"/>
                </w:pPr>
                <w:r w:rsidRPr="009F0805">
                  <w:t xml:space="preserve">plproc plproc_ghb.dat </w:t>
                </w:r>
              </w:p>
              <w:p w14:paraId="769DD02D" w14:textId="45556138" w:rsidR="002E7F55" w:rsidRDefault="002E7F55" w:rsidP="002E7F55">
                <w:pPr>
                  <w:pStyle w:val="commandlinetext"/>
                </w:pPr>
                <w:r>
                  <w:t>mf6 mfsim.nam</w:t>
                </w:r>
              </w:p>
              <w:p w14:paraId="473F8F63" w14:textId="77777777" w:rsidR="002E7F55" w:rsidRDefault="002E7F55" w:rsidP="002E7F55">
                <w:pPr>
                  <w:pStyle w:val="commandlinetext"/>
                </w:pPr>
                <w:r>
                  <w:t>olproc olproc3.in 1</w:t>
                </w:r>
              </w:p>
              <w:p w14:paraId="1F3BA793" w14:textId="73B802D9" w:rsidR="002E7F55" w:rsidRDefault="002E7F55" w:rsidP="002E7F55">
                <w:pPr>
                  <w:pStyle w:val="commandlinetext"/>
                </w:pPr>
                <w:r>
                  <w:t>pause</w:t>
                </w:r>
              </w:p>
            </w:tc>
          </w:tr>
        </w:tbl>
        <w:p w14:paraId="2819000C" w14:textId="2ADBE719" w:rsidR="009F0805" w:rsidRDefault="009F0805" w:rsidP="002E7F55">
          <w:pPr>
            <w:pStyle w:val="steps"/>
          </w:pPr>
          <w:r>
            <w:t xml:space="preserve">The first line runs PLPROC using a previously prepared PLPROC script file (see </w:t>
          </w:r>
          <w:hyperlink r:id="rId30" w:history="1">
            <w:r w:rsidRPr="009F0805">
              <w:rPr>
                <w:rStyle w:val="Hyperlink"/>
              </w:rPr>
              <w:t>other GMDSI tutorials</w:t>
            </w:r>
          </w:hyperlink>
          <w:r>
            <w:t xml:space="preserve"> for details).</w:t>
          </w:r>
        </w:p>
        <w:p w14:paraId="00B37CC4" w14:textId="77777777" w:rsidR="00805C76" w:rsidRDefault="002E7F55" w:rsidP="002E7F55">
          <w:pPr>
            <w:pStyle w:val="steps"/>
          </w:pPr>
          <w:r>
            <w:lastRenderedPageBreak/>
            <w:t xml:space="preserve">The </w:t>
          </w:r>
          <w:r w:rsidR="009F0805">
            <w:t>second</w:t>
          </w:r>
          <w:r>
            <w:t xml:space="preserve"> line runs the MODLFOW 6 model. </w:t>
          </w:r>
        </w:p>
        <w:p w14:paraId="48692F5B" w14:textId="77777777" w:rsidR="00805C76" w:rsidRDefault="002E7F55" w:rsidP="002E7F55">
          <w:pPr>
            <w:pStyle w:val="steps"/>
          </w:pPr>
          <w:r>
            <w:t xml:space="preserve">The </w:t>
          </w:r>
          <w:r w:rsidR="009F0805">
            <w:t>third</w:t>
          </w:r>
          <w:r>
            <w:t xml:space="preserve"> line runs OLPROC in postprocessor mode using the </w:t>
          </w:r>
          <w:r>
            <w:rPr>
              <w:i/>
              <w:iCs/>
            </w:rPr>
            <w:t>olproc3.in</w:t>
          </w:r>
          <w:r>
            <w:t xml:space="preserve"> control file. </w:t>
          </w:r>
        </w:p>
        <w:p w14:paraId="19D1CBB3" w14:textId="36284FD6" w:rsidR="002E7F55" w:rsidRDefault="002E7F55" w:rsidP="002E7F55">
          <w:pPr>
            <w:pStyle w:val="steps"/>
          </w:pPr>
          <w:r>
            <w:t xml:space="preserve">The </w:t>
          </w:r>
          <w:r w:rsidR="009F0805">
            <w:t>last</w:t>
          </w:r>
          <w:r>
            <w:t xml:space="preserve"> line keeps the command line window open when the process finishes (this line should not be included in a batch file provided to </w:t>
          </w:r>
          <w:r w:rsidR="00A51D2D">
            <w:t>PEST;</w:t>
          </w:r>
          <w:r>
            <w:t xml:space="preserve"> it is purely for the sake of the tutorial</w:t>
          </w:r>
          <w:r w:rsidR="00805C76">
            <w:t xml:space="preserve"> so that you can see the outcome of running the batch file</w:t>
          </w:r>
          <w:r>
            <w:t>).</w:t>
          </w:r>
        </w:p>
        <w:p w14:paraId="5F3B4132" w14:textId="00D24B97" w:rsidR="00805C76" w:rsidRDefault="003C0D9F" w:rsidP="00E07478">
          <w:pPr>
            <w:pStyle w:val="steps"/>
          </w:pPr>
          <w:r>
            <w:t xml:space="preserve">Now execute </w:t>
          </w:r>
          <w:r>
            <w:rPr>
              <w:i/>
              <w:iCs/>
            </w:rPr>
            <w:t>runmodel.bat</w:t>
          </w:r>
          <w:r>
            <w:t xml:space="preserve"> (double-click on it</w:t>
          </w:r>
          <w:r w:rsidR="004D4FF1">
            <w:t xml:space="preserve"> or type its name at the screen prompt</w:t>
          </w:r>
          <w:r>
            <w:t>). It should take about 10 seconds</w:t>
          </w:r>
          <w:r w:rsidR="00A51D2D">
            <w:t xml:space="preserve"> for the model to run</w:t>
          </w:r>
          <w:r>
            <w:t>. When complete, you should see the following:</w:t>
          </w:r>
        </w:p>
        <w:p w14:paraId="309A4212" w14:textId="438BA4BA" w:rsidR="003C0D9F" w:rsidRDefault="003C0D9F" w:rsidP="003C0D9F">
          <w:pPr>
            <w:pStyle w:val="commandlinetext"/>
          </w:pPr>
          <w:r>
            <w:t>- file olproc3.in read ok.</w:t>
          </w:r>
        </w:p>
        <w:p w14:paraId="28E58016" w14:textId="77777777" w:rsidR="003C0D9F" w:rsidRDefault="003C0D9F" w:rsidP="003C0D9F">
          <w:pPr>
            <w:pStyle w:val="commandlinetext"/>
          </w:pPr>
          <w:r>
            <w:t xml:space="preserve"> - file head_obs.csv read ok.</w:t>
          </w:r>
        </w:p>
        <w:p w14:paraId="076F93C7" w14:textId="77777777" w:rsidR="003C0D9F" w:rsidRDefault="003C0D9F" w:rsidP="003C0D9F">
          <w:pPr>
            <w:pStyle w:val="commandlinetext"/>
          </w:pPr>
          <w:r>
            <w:t xml:space="preserve"> - file obs-heads1.ssf read ok.</w:t>
          </w:r>
        </w:p>
        <w:p w14:paraId="5E84ED37" w14:textId="77777777" w:rsidR="003C0D9F" w:rsidRDefault="003C0D9F" w:rsidP="003C0D9F">
          <w:pPr>
            <w:pStyle w:val="commandlinetext"/>
          </w:pPr>
          <w:r>
            <w:t xml:space="preserve"> - file obs-heads3.ssf read ok.</w:t>
          </w:r>
        </w:p>
        <w:p w14:paraId="2C8D5277" w14:textId="77777777" w:rsidR="003C0D9F" w:rsidRDefault="003C0D9F" w:rsidP="003C0D9F">
          <w:pPr>
            <w:pStyle w:val="commandlinetext"/>
          </w:pPr>
          <w:r>
            <w:t xml:space="preserve"> - file obs-headdiff.ssf read ok.</w:t>
          </w:r>
        </w:p>
        <w:p w14:paraId="44A15FE5" w14:textId="77777777" w:rsidR="003C0D9F" w:rsidRDefault="003C0D9F" w:rsidP="003C0D9F">
          <w:pPr>
            <w:pStyle w:val="commandlinetext"/>
          </w:pPr>
          <w:r>
            <w:t xml:space="preserve"> - model observation equations evaluated ok.</w:t>
          </w:r>
        </w:p>
        <w:p w14:paraId="7DE8A4A9" w14:textId="77777777" w:rsidR="003C0D9F" w:rsidRDefault="003C0D9F" w:rsidP="003C0D9F">
          <w:pPr>
            <w:pStyle w:val="commandlinetext"/>
          </w:pPr>
          <w:r>
            <w:t xml:space="preserve"> - file m_obs-heads1_ssf.ssf written ok.</w:t>
          </w:r>
        </w:p>
        <w:p w14:paraId="6101EABE" w14:textId="77777777" w:rsidR="003C0D9F" w:rsidRDefault="003C0D9F" w:rsidP="003C0D9F">
          <w:pPr>
            <w:pStyle w:val="commandlinetext"/>
          </w:pPr>
          <w:r>
            <w:t xml:space="preserve"> - file m_obs-heads3_ssf.ssf written ok.</w:t>
          </w:r>
        </w:p>
        <w:p w14:paraId="219764E6" w14:textId="77777777" w:rsidR="003C0D9F" w:rsidRDefault="003C0D9F" w:rsidP="003C0D9F">
          <w:pPr>
            <w:pStyle w:val="commandlinetext"/>
          </w:pPr>
          <w:r>
            <w:t xml:space="preserve"> - file m_obs-headdiff_ssf.ssf written ok.</w:t>
          </w:r>
        </w:p>
        <w:p w14:paraId="48069848" w14:textId="77777777" w:rsidR="003C0D9F" w:rsidRDefault="003C0D9F" w:rsidP="003C0D9F">
          <w:pPr>
            <w:pStyle w:val="commandlinetext"/>
          </w:pPr>
          <w:r>
            <w:t xml:space="preserve"> - file m_obs-heads1_ssf_d.ssf written ok.</w:t>
          </w:r>
        </w:p>
        <w:p w14:paraId="400CDBFF" w14:textId="77777777" w:rsidR="003C0D9F" w:rsidRDefault="003C0D9F" w:rsidP="003C0D9F">
          <w:pPr>
            <w:pStyle w:val="commandlinetext"/>
          </w:pPr>
          <w:r>
            <w:t xml:space="preserve"> - file m_obs-heads3_ssf_d.ssf written ok.</w:t>
          </w:r>
        </w:p>
        <w:p w14:paraId="6979BF94" w14:textId="1EAA84A6" w:rsidR="003C0D9F" w:rsidRDefault="003C0D9F" w:rsidP="00E07478">
          <w:pPr>
            <w:pStyle w:val="commandlinetext"/>
          </w:pPr>
          <w:r>
            <w:t xml:space="preserve"> - file m_obs-headdiff_ssf_d.ssf written ok.</w:t>
          </w:r>
        </w:p>
        <w:p w14:paraId="6124E414" w14:textId="189DD9B2" w:rsidR="003C0D9F" w:rsidRDefault="003C0D9F" w:rsidP="003C0D9F">
          <w:pPr>
            <w:pStyle w:val="steps"/>
          </w:pPr>
          <w:r>
            <w:t xml:space="preserve">Check </w:t>
          </w:r>
          <w:r w:rsidR="00A51D2D">
            <w:t xml:space="preserve">your working </w:t>
          </w:r>
          <w:r>
            <w:t xml:space="preserve">folder. You should see </w:t>
          </w:r>
          <w:r w:rsidR="00805C76">
            <w:t xml:space="preserve">the </w:t>
          </w:r>
          <w:r>
            <w:t>SSF files with a “</w:t>
          </w:r>
          <w:r>
            <w:rPr>
              <w:i/>
              <w:iCs/>
            </w:rPr>
            <w:t>m_</w:t>
          </w:r>
          <w:r>
            <w:t>” prefix</w:t>
          </w:r>
          <w:r w:rsidR="00805C76">
            <w:t xml:space="preserve"> have been updated</w:t>
          </w:r>
          <w:r>
            <w:t xml:space="preserve">. If you inspect their contents you should see that they differ from the corresponding files </w:t>
          </w:r>
          <w:r w:rsidR="009F0805">
            <w:t xml:space="preserve">we </w:t>
          </w:r>
          <w:r>
            <w:t>created earlier.</w:t>
          </w:r>
          <w:r w:rsidR="004D4FF1">
            <w:t xml:space="preserve"> </w:t>
          </w:r>
          <w:r w:rsidR="00805C76">
            <w:t>(</w:t>
          </w:r>
          <w:r w:rsidR="004D4FF1">
            <w:t>This is because</w:t>
          </w:r>
          <w:r>
            <w:t xml:space="preserve"> the model </w:t>
          </w:r>
          <w:r w:rsidR="004D4FF1">
            <w:t xml:space="preserve">uses </w:t>
          </w:r>
          <w:r>
            <w:t>a different set of parameters</w:t>
          </w:r>
          <w:r w:rsidR="004D4FF1">
            <w:t xml:space="preserve"> from those which were used </w:t>
          </w:r>
          <w:r w:rsidR="009F0805">
            <w:t>to generate the files we were working with previously</w:t>
          </w:r>
          <w:r>
            <w:t>.</w:t>
          </w:r>
          <w:r w:rsidR="00805C76">
            <w:t>)</w:t>
          </w:r>
        </w:p>
        <w:p w14:paraId="72ECE65E" w14:textId="7AB52E78" w:rsidR="009F0805" w:rsidRDefault="009F0805" w:rsidP="003C0D9F">
          <w:pPr>
            <w:pStyle w:val="steps"/>
          </w:pPr>
          <w:r>
            <w:t xml:space="preserve">If you desire, you can </w:t>
          </w:r>
          <w:r w:rsidR="00AE3A6C">
            <w:t xml:space="preserve">now </w:t>
          </w:r>
          <w:r>
            <w:t xml:space="preserve">use </w:t>
          </w:r>
          <w:r>
            <w:rPr>
              <w:i/>
              <w:iCs/>
            </w:rPr>
            <w:t xml:space="preserve">full.pst </w:t>
          </w:r>
          <w:r>
            <w:t>to run PEST</w:t>
          </w:r>
          <w:r w:rsidR="00AE3A6C">
            <w:t>. The value for NOPTMAX is set to zero, therefore PEST will only run the model once and stop (this should take around 10 seconds).</w:t>
          </w:r>
          <w:r w:rsidR="00E76B33">
            <w:t xml:space="preserve"> To do so, </w:t>
          </w:r>
          <w:r w:rsidR="00805C76">
            <w:t>open the command line,</w:t>
          </w:r>
          <w:r w:rsidR="00E76B33">
            <w:t xml:space="preserve"> type </w:t>
          </w:r>
          <w:r w:rsidR="00E76B33">
            <w:rPr>
              <w:i/>
              <w:iCs/>
            </w:rPr>
            <w:t xml:space="preserve">pest full.pst </w:t>
          </w:r>
          <w:r w:rsidR="00E76B33">
            <w:t>and press &lt;enter&gt;. PEST will call the model run batch file. Once finished it will output the summary of observation residuals</w:t>
          </w:r>
          <w:r w:rsidR="00805C76">
            <w:t xml:space="preserve"> to the command line window and write several output files to your working folder</w:t>
          </w:r>
          <w:r w:rsidR="00E76B33">
            <w:t xml:space="preserve">. </w:t>
          </w:r>
        </w:p>
        <w:p w14:paraId="3D119CDE" w14:textId="6B463FEA" w:rsidR="002E7F55" w:rsidRDefault="003C0D9F" w:rsidP="00D40ADF">
          <w:pPr>
            <w:pStyle w:val="steps"/>
            <w:numPr>
              <w:ilvl w:val="0"/>
              <w:numId w:val="0"/>
            </w:numPr>
          </w:pPr>
          <w:r>
            <w:t xml:space="preserve">Congratulations, you have just emulated a (small) part of what PEST </w:t>
          </w:r>
          <w:r w:rsidR="002E7F55">
            <w:t>would do</w:t>
          </w:r>
          <w:r>
            <w:t xml:space="preserve"> several thousand times</w:t>
          </w:r>
          <w:r w:rsidR="004D4FF1">
            <w:t xml:space="preserve"> as it calibrates a model</w:t>
          </w:r>
          <w:r>
            <w:t>.</w:t>
          </w:r>
          <w:r w:rsidR="00D40ADF">
            <w:t xml:space="preserve"> Hopefully,</w:t>
          </w:r>
          <w:r>
            <w:t xml:space="preserve"> this tutorial has provided some insight</w:t>
          </w:r>
          <w:r w:rsidR="004D4FF1">
            <w:t>s</w:t>
          </w:r>
          <w:r>
            <w:t xml:space="preserve"> into some of </w:t>
          </w:r>
          <w:r w:rsidR="005317CA">
            <w:t>OLPROCs</w:t>
          </w:r>
          <w:r>
            <w:t xml:space="preserve"> functionality</w:t>
          </w:r>
          <w:r w:rsidR="00D40ADF">
            <w:t>,</w:t>
          </w:r>
          <w:r>
            <w:t xml:space="preserve"> </w:t>
          </w:r>
          <w:r w:rsidR="00D40ADF">
            <w:t>as well as</w:t>
          </w:r>
          <w:r w:rsidR="005317CA">
            <w:t xml:space="preserve"> how to</w:t>
          </w:r>
          <w:r w:rsidR="004D4FF1">
            <w:t xml:space="preserve"> use it for PEST run setup.</w:t>
          </w:r>
          <w:r w:rsidR="00D40ADF">
            <w:t xml:space="preserve"> </w:t>
          </w:r>
        </w:p>
        <w:p w14:paraId="6391A85E" w14:textId="72D9E13F" w:rsidR="003C0D9F" w:rsidRPr="003C0D9F" w:rsidRDefault="002E7F55" w:rsidP="00D40ADF">
          <w:pPr>
            <w:pStyle w:val="steps"/>
            <w:numPr>
              <w:ilvl w:val="0"/>
              <w:numId w:val="0"/>
            </w:numPr>
          </w:pPr>
          <w:r>
            <w:t>The case demonstrated here was relatively simple</w:t>
          </w:r>
          <w:r w:rsidR="0065570C">
            <w:t>; this lightens the burden of learning new software</w:t>
          </w:r>
          <w:r>
            <w:t xml:space="preserve">. </w:t>
          </w:r>
          <w:r w:rsidR="00CF1DAD">
            <w:t>However,</w:t>
          </w:r>
          <w:r w:rsidR="0065570C">
            <w:t xml:space="preserve"> OLPROC can be used to set up much more complex cases than that which is demonstrated here. It can also facilitate </w:t>
          </w:r>
          <w:r w:rsidR="00A51D2D">
            <w:t>the creative use of observations to</w:t>
          </w:r>
          <w:r w:rsidR="0065570C">
            <w:t xml:space="preserve"> assist calibration-based data</w:t>
          </w:r>
          <w:r w:rsidR="00A51D2D">
            <w:t xml:space="preserve"> </w:t>
          </w:r>
          <w:r w:rsidR="0065570C">
            <w:t>assimilation</w:t>
          </w:r>
          <w:r>
            <w:t xml:space="preserve">. </w:t>
          </w:r>
          <w:r w:rsidR="00D40ADF">
            <w:t xml:space="preserve">Other GMDSI </w:t>
          </w:r>
          <w:r w:rsidR="00A51D2D">
            <w:t>T</w:t>
          </w:r>
          <w:r w:rsidR="00D40ADF">
            <w:t>utorials</w:t>
          </w:r>
          <w:r w:rsidR="00A51D2D">
            <w:t xml:space="preserve"> and Worked Examples</w:t>
          </w:r>
          <w:r w:rsidR="00D40ADF">
            <w:t xml:space="preserve"> may </w:t>
          </w:r>
          <w:r w:rsidR="00A51D2D">
            <w:t>explore</w:t>
          </w:r>
          <w:r w:rsidR="00D40ADF">
            <w:t xml:space="preserve"> examples of more complex and creative setups. </w:t>
          </w:r>
        </w:p>
        <w:p w14:paraId="02AB48A4" w14:textId="77777777" w:rsidR="00E76B33" w:rsidRPr="00EF0E0D" w:rsidRDefault="00E76B33" w:rsidP="00E76B33">
          <w:r>
            <w:t xml:space="preserve">All files generated so far can be found in the folder </w:t>
          </w:r>
          <w:r>
            <w:rPr>
              <w:i/>
              <w:iCs/>
            </w:rPr>
            <w:t>t4</w:t>
          </w:r>
          <w:r>
            <w:t>.</w:t>
          </w:r>
        </w:p>
        <w:p w14:paraId="024C7FBE" w14:textId="77777777" w:rsidR="003B5097" w:rsidRDefault="003B5097" w:rsidP="00323CE7"/>
        <w:p w14:paraId="60886D1C" w14:textId="007F801E" w:rsidR="000164A9" w:rsidRDefault="008020D3" w:rsidP="00323CE7">
          <w:r>
            <w:br w:type="page"/>
          </w:r>
          <w:bookmarkEnd w:id="23"/>
        </w:p>
        <w:p w14:paraId="6CCEC740" w14:textId="7D9CC617" w:rsidR="009F32AB" w:rsidRDefault="00A433C1" w:rsidP="00323CE7">
          <w:r w:rsidRPr="00804641">
            <w:rPr>
              <w:noProof/>
              <w:sz w:val="68"/>
              <w:szCs w:val="68"/>
              <w:lang w:eastAsia="en-AU"/>
            </w:rPr>
            <w:lastRenderedPageBreak/>
            <mc:AlternateContent>
              <mc:Choice Requires="wps">
                <w:drawing>
                  <wp:anchor distT="0" distB="0" distL="114300" distR="114300" simplePos="0" relativeHeight="251664384" behindDoc="0" locked="0" layoutInCell="1" allowOverlap="1" wp14:anchorId="3DF8024F" wp14:editId="6E7D5D46">
                    <wp:simplePos x="0" y="0"/>
                    <wp:positionH relativeFrom="column">
                      <wp:posOffset>-705224</wp:posOffset>
                    </wp:positionH>
                    <wp:positionV relativeFrom="paragraph">
                      <wp:posOffset>-985520</wp:posOffset>
                    </wp:positionV>
                    <wp:extent cx="7557247" cy="10782677"/>
                    <wp:effectExtent l="0" t="0" r="0" b="0"/>
                    <wp:wrapNone/>
                    <wp:docPr id="5" name="Rectangle 5"/>
                    <wp:cNvGraphicFramePr/>
                    <a:graphic xmlns:a="http://schemas.openxmlformats.org/drawingml/2006/main">
                      <a:graphicData uri="http://schemas.microsoft.com/office/word/2010/wordprocessingShape">
                        <wps:wsp>
                          <wps:cNvSpPr/>
                          <wps:spPr>
                            <a:xfrm>
                              <a:off x="0" y="0"/>
                              <a:ext cx="7557247" cy="10782677"/>
                            </a:xfrm>
                            <a:prstGeom prst="rect">
                              <a:avLst/>
                            </a:prstGeom>
                            <a:blipFill dpi="0" rotWithShape="1">
                              <a:blip r:embed="rId31"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88B6A8" id="Rectangle 5" o:spid="_x0000_s1026" style="position:absolute;margin-left:-55.55pt;margin-top:-77.6pt;width:595.05pt;height:849.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" stroked="f" strokeweight="1pt">
                    <v:fill r:id="rId38" o:title="" recolor="t" rotate="t" type="frame"/>
                  </v:rect>
                </w:pict>
              </mc:Fallback>
            </mc:AlternateContent>
          </w:r>
        </w:p>
      </w:sdtContent>
    </w:sdt>
    <w:p w14:paraId="53BEDAA9" w14:textId="77777777" w:rsidR="009F32AB" w:rsidRDefault="009F32AB" w:rsidP="00323CE7">
      <w:r>
        <w:rPr>
          <w:noProof/>
          <w:lang w:eastAsia="en-AU"/>
        </w:rPr>
        <mc:AlternateContent>
          <mc:Choice Requires="wps">
            <w:drawing>
              <wp:anchor distT="0" distB="0" distL="114300" distR="114300" simplePos="0" relativeHeight="251661312" behindDoc="0" locked="0" layoutInCell="1" allowOverlap="1" wp14:anchorId="5A7038B2" wp14:editId="1E3BDEA8">
                <wp:simplePos x="0" y="0"/>
                <wp:positionH relativeFrom="page">
                  <wp:align>right</wp:align>
                </wp:positionH>
                <wp:positionV relativeFrom="paragraph">
                  <wp:posOffset>-954741</wp:posOffset>
                </wp:positionV>
                <wp:extent cx="7516383" cy="10730155"/>
                <wp:effectExtent l="0" t="0" r="27940" b="14605"/>
                <wp:wrapNone/>
                <wp:docPr id="4" name="Rectangle 4"/>
                <wp:cNvGraphicFramePr/>
                <a:graphic xmlns:a="http://schemas.openxmlformats.org/drawingml/2006/main">
                  <a:graphicData uri="http://schemas.microsoft.com/office/word/2010/wordprocessingShape">
                    <wps:wsp>
                      <wps:cNvSpPr/>
                      <wps:spPr>
                        <a:xfrm>
                          <a:off x="0" y="0"/>
                          <a:ext cx="7516383" cy="10730155"/>
                        </a:xfrm>
                        <a:prstGeom prst="rect">
                          <a:avLst/>
                        </a:prstGeom>
                        <a:blipFill dpi="0" rotWithShape="1">
                          <a:blip r:embed="rId39" cstate="email">
                            <a:extLst>
                              <a:ext uri="{28A0092B-C50C-407E-A947-70E740481C1C}">
                                <a14:useLocalDpi xmlns:a14="http://schemas.microsoft.com/office/drawing/2010/main"/>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CE9AA" id="Rectangle 4" o:spid="_x0000_s1026" style="position:absolute;margin-left:540.65pt;margin-top:-75.2pt;width:591.85pt;height:844.9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q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" strokecolor="#1f3763 [1604]" strokeweight="1pt">
                <v:fill r:id="rId40" o:title="" recolor="t" rotate="t" type="frame"/>
                <w10:wrap anchorx="page"/>
              </v:rect>
            </w:pict>
          </mc:Fallback>
        </mc:AlternateContent>
      </w:r>
      <w:r>
        <w:t xml:space="preserve"> </w:t>
      </w:r>
    </w:p>
    <w:p w14:paraId="5BD75B56" w14:textId="77777777" w:rsidR="004C667A" w:rsidRDefault="00804641" w:rsidP="00323CE7">
      <w:r>
        <w:rPr>
          <w:noProof/>
          <w:lang w:eastAsia="en-AU"/>
        </w:rPr>
        <mc:AlternateContent>
          <mc:Choice Requires="wps">
            <w:drawing>
              <wp:anchor distT="45720" distB="45720" distL="114300" distR="114300" simplePos="0" relativeHeight="251667456" behindDoc="0" locked="1" layoutInCell="1" allowOverlap="1" wp14:anchorId="79D98C46" wp14:editId="29E750F1">
                <wp:simplePos x="0" y="0"/>
                <wp:positionH relativeFrom="margin">
                  <wp:posOffset>1943100</wp:posOffset>
                </wp:positionH>
                <wp:positionV relativeFrom="paragraph">
                  <wp:posOffset>7051040</wp:posOffset>
                </wp:positionV>
                <wp:extent cx="2476800" cy="781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800" cy="781200"/>
                        </a:xfrm>
                        <a:prstGeom prst="rect">
                          <a:avLst/>
                        </a:prstGeom>
                        <a:solidFill>
                          <a:srgbClr val="FFFFFF"/>
                        </a:solidFill>
                        <a:ln w="9525">
                          <a:noFill/>
                          <a:miter lim="800000"/>
                          <a:headEnd/>
                          <a:tailEnd/>
                        </a:ln>
                      </wps:spPr>
                      <wps:txbx>
                        <w:txbxContent>
                          <w:p w14:paraId="0C467665" w14:textId="77777777" w:rsidR="00FB1FB0" w:rsidRPr="00804641" w:rsidRDefault="00FB1FB0" w:rsidP="00323CE7">
                            <w:r w:rsidRPr="00804641">
                              <w:t>gmdsi.org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98C46" id="_x0000_s1027" type="#_x0000_t202" style="position:absolute;left:0;text-align:left;margin-left:153pt;margin-top:555.2pt;width:195pt;height:6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" stroked="f">
                <v:textbox>
                  <w:txbxContent>
                    <w:p w14:paraId="0C467665" w14:textId="77777777" w:rsidR="00FB1FB0" w:rsidRPr="00804641" w:rsidRDefault="00FB1FB0" w:rsidP="00323CE7">
                      <w:r w:rsidRPr="00804641">
                        <w:t>gmdsi.org</w:t>
                      </w:r>
                    </w:p>
                  </w:txbxContent>
                </v:textbox>
                <w10:wrap type="square" anchorx="margin"/>
                <w10:anchorlock/>
              </v:shape>
            </w:pict>
          </mc:Fallback>
        </mc:AlternateContent>
      </w:r>
    </w:p>
    <w:sectPr w:rsidR="004C667A" w:rsidSect="0062617D">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3E049D" w14:textId="77777777" w:rsidR="00BD15ED" w:rsidRDefault="00BD15ED" w:rsidP="00323CE7">
      <w:r>
        <w:separator/>
      </w:r>
    </w:p>
    <w:p w14:paraId="0543BA5A" w14:textId="77777777" w:rsidR="00BD15ED" w:rsidRDefault="00BD15ED" w:rsidP="00323CE7"/>
  </w:endnote>
  <w:endnote w:type="continuationSeparator" w:id="0">
    <w:p w14:paraId="4201A374" w14:textId="77777777" w:rsidR="00BD15ED" w:rsidRDefault="00BD15ED" w:rsidP="00323CE7">
      <w:r>
        <w:continuationSeparator/>
      </w:r>
    </w:p>
    <w:p w14:paraId="53E87C32" w14:textId="77777777" w:rsidR="00BD15ED" w:rsidRDefault="00BD15ED" w:rsidP="00323C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oppio One">
    <w:altName w:val="Calibri"/>
    <w:charset w:val="00"/>
    <w:family w:val="auto"/>
    <w:pitch w:val="variable"/>
    <w:sig w:usb0="A00000AF" w:usb1="4000204A" w:usb2="00000000" w:usb3="00000000" w:csb0="00000093" w:csb1="00000000"/>
  </w:font>
  <w:font w:name="MS PGothic">
    <w:panose1 w:val="020B0600070205080204"/>
    <w:charset w:val="80"/>
    <w:family w:val="swiss"/>
    <w:pitch w:val="variable"/>
    <w:sig w:usb0="E00002FF" w:usb1="6AC7FDFB" w:usb2="08000012" w:usb3="00000000" w:csb0="0002009F" w:csb1="00000000"/>
  </w:font>
  <w:font w:name="Times New Roman (Headings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8203818"/>
      <w:docPartObj>
        <w:docPartGallery w:val="Page Numbers (Bottom of Page)"/>
        <w:docPartUnique/>
      </w:docPartObj>
    </w:sdtPr>
    <w:sdtEndPr>
      <w:rPr>
        <w:noProof/>
      </w:rPr>
    </w:sdtEndPr>
    <w:sdtContent>
      <w:p w14:paraId="7F87876D" w14:textId="77777777" w:rsidR="00FB1FB0" w:rsidRDefault="00FB1FB0" w:rsidP="00323CE7">
        <w:pPr>
          <w:pStyle w:val="Footer"/>
        </w:pPr>
      </w:p>
    </w:sdtContent>
  </w:sdt>
  <w:p w14:paraId="0D634C0C" w14:textId="77777777" w:rsidR="00FB1FB0" w:rsidRDefault="00FB1FB0" w:rsidP="00323C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288321"/>
      <w:docPartObj>
        <w:docPartGallery w:val="Page Numbers (Bottom of Page)"/>
        <w:docPartUnique/>
      </w:docPartObj>
    </w:sdtPr>
    <w:sdtEndPr>
      <w:rPr>
        <w:noProof/>
      </w:rPr>
    </w:sdtEndPr>
    <w:sdtContent>
      <w:p w14:paraId="1F1B12DC" w14:textId="77777777" w:rsidR="00FB1FB0" w:rsidRPr="0062617D" w:rsidRDefault="00FB1FB0" w:rsidP="00323CE7">
        <w:pPr>
          <w:pStyle w:val="Footer"/>
        </w:pPr>
        <w:r w:rsidRPr="0062617D">
          <w:fldChar w:fldCharType="begin"/>
        </w:r>
        <w:r w:rsidRPr="0062617D">
          <w:instrText xml:space="preserve"> PAGE   \* MERGEFORMAT </w:instrText>
        </w:r>
        <w:r w:rsidRPr="0062617D">
          <w:fldChar w:fldCharType="separate"/>
        </w:r>
        <w:r>
          <w:rPr>
            <w:noProof/>
          </w:rPr>
          <w:t>52</w:t>
        </w:r>
        <w:r w:rsidRPr="0062617D">
          <w:rPr>
            <w:noProof/>
          </w:rPr>
          <w:fldChar w:fldCharType="end"/>
        </w:r>
      </w:p>
    </w:sdtContent>
  </w:sdt>
  <w:p w14:paraId="6CAF5337" w14:textId="77777777" w:rsidR="00FB1FB0" w:rsidRPr="0062617D" w:rsidRDefault="00FB1FB0" w:rsidP="00323CE7">
    <w:pPr>
      <w:pStyle w:val="Footer"/>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3466750"/>
      <w:docPartObj>
        <w:docPartGallery w:val="Page Numbers (Bottom of Page)"/>
        <w:docPartUnique/>
      </w:docPartObj>
    </w:sdtPr>
    <w:sdtEndPr>
      <w:rPr>
        <w:noProof/>
      </w:rPr>
    </w:sdtEndPr>
    <w:sdtContent>
      <w:p w14:paraId="4C646871" w14:textId="77777777" w:rsidR="00FB1FB0" w:rsidRDefault="00FB1FB0" w:rsidP="00323CE7">
        <w:pPr>
          <w:pStyle w:val="Footer"/>
        </w:pPr>
      </w:p>
    </w:sdtContent>
  </w:sdt>
  <w:p w14:paraId="4307A74B" w14:textId="77777777" w:rsidR="00FB1FB0" w:rsidRDefault="00FB1FB0" w:rsidP="00323C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7076531"/>
      <w:docPartObj>
        <w:docPartGallery w:val="Page Numbers (Bottom of Page)"/>
        <w:docPartUnique/>
      </w:docPartObj>
    </w:sdtPr>
    <w:sdtEndPr>
      <w:rPr>
        <w:noProof/>
      </w:rPr>
    </w:sdtEndPr>
    <w:sdtContent>
      <w:p w14:paraId="67175132" w14:textId="77777777" w:rsidR="00FB1FB0" w:rsidRPr="0062617D" w:rsidRDefault="00FB1FB0" w:rsidP="00323CE7">
        <w:pPr>
          <w:pStyle w:val="Footer"/>
        </w:pPr>
        <w:r w:rsidRPr="0062617D">
          <w:fldChar w:fldCharType="begin"/>
        </w:r>
        <w:r w:rsidRPr="0062617D">
          <w:instrText xml:space="preserve"> PAGE   \* MERGEFORMAT </w:instrText>
        </w:r>
        <w:r w:rsidRPr="0062617D">
          <w:fldChar w:fldCharType="separate"/>
        </w:r>
        <w:r>
          <w:rPr>
            <w:noProof/>
          </w:rPr>
          <w:t>52</w:t>
        </w:r>
        <w:r w:rsidRPr="0062617D">
          <w:rPr>
            <w:noProof/>
          </w:rPr>
          <w:fldChar w:fldCharType="end"/>
        </w:r>
      </w:p>
    </w:sdtContent>
  </w:sdt>
  <w:p w14:paraId="0492DCAF" w14:textId="77777777" w:rsidR="00FB1FB0" w:rsidRPr="0062617D" w:rsidRDefault="00FB1FB0" w:rsidP="00323CE7">
    <w:pPr>
      <w:pStyle w:val="Footer"/>
      <w:rPr>
        <w:noProof/>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098484"/>
      <w:docPartObj>
        <w:docPartGallery w:val="Page Numbers (Bottom of Page)"/>
        <w:docPartUnique/>
      </w:docPartObj>
    </w:sdtPr>
    <w:sdtContent>
      <w:p w14:paraId="682CAD1B" w14:textId="77777777" w:rsidR="00FB1FB0" w:rsidRDefault="00FB1FB0" w:rsidP="00323CE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F9DCB2" w14:textId="77777777" w:rsidR="00FB1FB0" w:rsidRDefault="00FB1FB0" w:rsidP="00323CE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1885398"/>
      <w:docPartObj>
        <w:docPartGallery w:val="Page Numbers (Bottom of Page)"/>
        <w:docPartUnique/>
      </w:docPartObj>
    </w:sdtPr>
    <w:sdtEndPr>
      <w:rPr>
        <w:noProof/>
      </w:rPr>
    </w:sdtEndPr>
    <w:sdtContent>
      <w:p w14:paraId="67D1A95D" w14:textId="77777777" w:rsidR="00FB1FB0" w:rsidRDefault="00FB1FB0" w:rsidP="00323CE7">
        <w:pPr>
          <w:pStyle w:val="Footer"/>
        </w:pPr>
        <w:r w:rsidRPr="0062617D">
          <w:fldChar w:fldCharType="begin"/>
        </w:r>
        <w:r w:rsidRPr="0062617D">
          <w:instrText xml:space="preserve"> PAGE   \* MERGEFORMAT </w:instrText>
        </w:r>
        <w:r w:rsidRPr="0062617D">
          <w:fldChar w:fldCharType="separate"/>
        </w:r>
        <w:r>
          <w:rPr>
            <w:noProof/>
          </w:rPr>
          <w:t>55</w:t>
        </w:r>
        <w:r w:rsidRPr="0062617D">
          <w:rPr>
            <w:noProof/>
          </w:rPr>
          <w:fldChar w:fldCharType="end"/>
        </w:r>
      </w:p>
    </w:sdtContent>
  </w:sdt>
  <w:p w14:paraId="715B4626" w14:textId="77777777" w:rsidR="00FB1FB0" w:rsidRPr="000A2EC7" w:rsidRDefault="00FB1FB0" w:rsidP="00323C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065558" w14:textId="77777777" w:rsidR="00BD15ED" w:rsidRDefault="00BD15ED" w:rsidP="00323CE7">
      <w:r>
        <w:separator/>
      </w:r>
    </w:p>
    <w:p w14:paraId="7004F8AB" w14:textId="77777777" w:rsidR="00BD15ED" w:rsidRDefault="00BD15ED" w:rsidP="00323CE7"/>
  </w:footnote>
  <w:footnote w:type="continuationSeparator" w:id="0">
    <w:p w14:paraId="575F423F" w14:textId="77777777" w:rsidR="00BD15ED" w:rsidRDefault="00BD15ED" w:rsidP="00323CE7">
      <w:r>
        <w:continuationSeparator/>
      </w:r>
    </w:p>
    <w:p w14:paraId="7C7D5F06" w14:textId="77777777" w:rsidR="00BD15ED" w:rsidRDefault="00BD15ED" w:rsidP="00323CE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8740A"/>
    <w:multiLevelType w:val="hybridMultilevel"/>
    <w:tmpl w:val="C8389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ABE5517"/>
    <w:multiLevelType w:val="hybridMultilevel"/>
    <w:tmpl w:val="382404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EF964CC"/>
    <w:multiLevelType w:val="multilevel"/>
    <w:tmpl w:val="80F6C012"/>
    <w:lvl w:ilvl="0">
      <w:start w:val="1"/>
      <w:numFmt w:val="decimal"/>
      <w:pStyle w:val="steps"/>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19879E6"/>
    <w:multiLevelType w:val="hybridMultilevel"/>
    <w:tmpl w:val="5C7A51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 w15:restartNumberingAfterBreak="0">
    <w:nsid w:val="63DD5597"/>
    <w:multiLevelType w:val="multilevel"/>
    <w:tmpl w:val="0B504676"/>
    <w:lvl w:ilvl="0">
      <w:start w:val="1"/>
      <w:numFmt w:val="decimal"/>
      <w:pStyle w:val="Heading1"/>
      <w:lvlText w:val="%1."/>
      <w:lvlJc w:val="left"/>
      <w:pPr>
        <w:ind w:left="810" w:hanging="45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6D6A465D"/>
    <w:multiLevelType w:val="hybridMultilevel"/>
    <w:tmpl w:val="2F425C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5"/>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256"/>
    <w:rsid w:val="00002397"/>
    <w:rsid w:val="0001000B"/>
    <w:rsid w:val="00010CE0"/>
    <w:rsid w:val="000164A9"/>
    <w:rsid w:val="00021B3A"/>
    <w:rsid w:val="00023D42"/>
    <w:rsid w:val="000245D8"/>
    <w:rsid w:val="00024E8D"/>
    <w:rsid w:val="000315D9"/>
    <w:rsid w:val="000362D8"/>
    <w:rsid w:val="00044190"/>
    <w:rsid w:val="00045D80"/>
    <w:rsid w:val="000562B4"/>
    <w:rsid w:val="000569D8"/>
    <w:rsid w:val="000664BA"/>
    <w:rsid w:val="00074461"/>
    <w:rsid w:val="00075D53"/>
    <w:rsid w:val="000770DE"/>
    <w:rsid w:val="0008006C"/>
    <w:rsid w:val="00080485"/>
    <w:rsid w:val="00084CC0"/>
    <w:rsid w:val="00085468"/>
    <w:rsid w:val="00085BF7"/>
    <w:rsid w:val="00090FBB"/>
    <w:rsid w:val="00093EA0"/>
    <w:rsid w:val="00095ACD"/>
    <w:rsid w:val="000A09D3"/>
    <w:rsid w:val="000A2EC7"/>
    <w:rsid w:val="000A3E46"/>
    <w:rsid w:val="000A6AA3"/>
    <w:rsid w:val="000B3CAE"/>
    <w:rsid w:val="000B4D06"/>
    <w:rsid w:val="000B4EE4"/>
    <w:rsid w:val="000B5A8C"/>
    <w:rsid w:val="000B73D8"/>
    <w:rsid w:val="000C5147"/>
    <w:rsid w:val="000D1D04"/>
    <w:rsid w:val="000D5703"/>
    <w:rsid w:val="000D58C7"/>
    <w:rsid w:val="000E09EA"/>
    <w:rsid w:val="000E2328"/>
    <w:rsid w:val="000E3581"/>
    <w:rsid w:val="000E4023"/>
    <w:rsid w:val="000F78F7"/>
    <w:rsid w:val="00105BA4"/>
    <w:rsid w:val="00105CED"/>
    <w:rsid w:val="00111029"/>
    <w:rsid w:val="00120BAA"/>
    <w:rsid w:val="00124B27"/>
    <w:rsid w:val="001265A0"/>
    <w:rsid w:val="0013171C"/>
    <w:rsid w:val="00131B21"/>
    <w:rsid w:val="0013449C"/>
    <w:rsid w:val="0013476D"/>
    <w:rsid w:val="00135250"/>
    <w:rsid w:val="00136768"/>
    <w:rsid w:val="00141D3A"/>
    <w:rsid w:val="00142A31"/>
    <w:rsid w:val="001530C8"/>
    <w:rsid w:val="00160718"/>
    <w:rsid w:val="001657C9"/>
    <w:rsid w:val="00173CB7"/>
    <w:rsid w:val="00174B53"/>
    <w:rsid w:val="00177DD6"/>
    <w:rsid w:val="0018150E"/>
    <w:rsid w:val="00190984"/>
    <w:rsid w:val="001971B9"/>
    <w:rsid w:val="001A15AF"/>
    <w:rsid w:val="001A2438"/>
    <w:rsid w:val="001A322E"/>
    <w:rsid w:val="001A3D31"/>
    <w:rsid w:val="001B1E8E"/>
    <w:rsid w:val="001B6EF3"/>
    <w:rsid w:val="001B7B97"/>
    <w:rsid w:val="001C34CF"/>
    <w:rsid w:val="001C6C75"/>
    <w:rsid w:val="001D1F29"/>
    <w:rsid w:val="001D2D42"/>
    <w:rsid w:val="001D2E55"/>
    <w:rsid w:val="001E0C52"/>
    <w:rsid w:val="001E5326"/>
    <w:rsid w:val="001F1F3A"/>
    <w:rsid w:val="001F249A"/>
    <w:rsid w:val="001F2CDD"/>
    <w:rsid w:val="001F4898"/>
    <w:rsid w:val="001F601A"/>
    <w:rsid w:val="001F75C4"/>
    <w:rsid w:val="002021B8"/>
    <w:rsid w:val="00203BB4"/>
    <w:rsid w:val="00204E83"/>
    <w:rsid w:val="00207F4F"/>
    <w:rsid w:val="002136D7"/>
    <w:rsid w:val="00217C5A"/>
    <w:rsid w:val="0022063B"/>
    <w:rsid w:val="002221CA"/>
    <w:rsid w:val="002263FE"/>
    <w:rsid w:val="00226CEC"/>
    <w:rsid w:val="00227C3F"/>
    <w:rsid w:val="00227CFD"/>
    <w:rsid w:val="00230EAB"/>
    <w:rsid w:val="0023149D"/>
    <w:rsid w:val="002318DB"/>
    <w:rsid w:val="00237018"/>
    <w:rsid w:val="00241680"/>
    <w:rsid w:val="00242AC4"/>
    <w:rsid w:val="0025120C"/>
    <w:rsid w:val="002519F3"/>
    <w:rsid w:val="002533CD"/>
    <w:rsid w:val="00255709"/>
    <w:rsid w:val="002601A0"/>
    <w:rsid w:val="0026082A"/>
    <w:rsid w:val="00261DFF"/>
    <w:rsid w:val="0027342C"/>
    <w:rsid w:val="002741EA"/>
    <w:rsid w:val="00275161"/>
    <w:rsid w:val="00280F26"/>
    <w:rsid w:val="00282A6F"/>
    <w:rsid w:val="00283353"/>
    <w:rsid w:val="002836E7"/>
    <w:rsid w:val="00283BF2"/>
    <w:rsid w:val="00290F15"/>
    <w:rsid w:val="002926A2"/>
    <w:rsid w:val="00292713"/>
    <w:rsid w:val="002971E4"/>
    <w:rsid w:val="002A2B23"/>
    <w:rsid w:val="002A728C"/>
    <w:rsid w:val="002B0770"/>
    <w:rsid w:val="002B2866"/>
    <w:rsid w:val="002B41F4"/>
    <w:rsid w:val="002B5965"/>
    <w:rsid w:val="002B5C4A"/>
    <w:rsid w:val="002C21D2"/>
    <w:rsid w:val="002C3197"/>
    <w:rsid w:val="002C6B9C"/>
    <w:rsid w:val="002D021F"/>
    <w:rsid w:val="002D523A"/>
    <w:rsid w:val="002E106E"/>
    <w:rsid w:val="002E23E2"/>
    <w:rsid w:val="002E2469"/>
    <w:rsid w:val="002E7F55"/>
    <w:rsid w:val="002F0239"/>
    <w:rsid w:val="002F0E54"/>
    <w:rsid w:val="002F230A"/>
    <w:rsid w:val="002F4326"/>
    <w:rsid w:val="00301CA3"/>
    <w:rsid w:val="00304C07"/>
    <w:rsid w:val="003064A4"/>
    <w:rsid w:val="0030719D"/>
    <w:rsid w:val="00307EA2"/>
    <w:rsid w:val="00310F4F"/>
    <w:rsid w:val="003110D2"/>
    <w:rsid w:val="00311256"/>
    <w:rsid w:val="00312259"/>
    <w:rsid w:val="00312BEC"/>
    <w:rsid w:val="00312E35"/>
    <w:rsid w:val="00317D2E"/>
    <w:rsid w:val="00317F0C"/>
    <w:rsid w:val="003204D6"/>
    <w:rsid w:val="003233BD"/>
    <w:rsid w:val="00323A03"/>
    <w:rsid w:val="00323CE7"/>
    <w:rsid w:val="00326F5F"/>
    <w:rsid w:val="0033380B"/>
    <w:rsid w:val="00337B64"/>
    <w:rsid w:val="003469AD"/>
    <w:rsid w:val="00350F0F"/>
    <w:rsid w:val="00353831"/>
    <w:rsid w:val="00355D4A"/>
    <w:rsid w:val="00355F4D"/>
    <w:rsid w:val="00360B4A"/>
    <w:rsid w:val="00361382"/>
    <w:rsid w:val="00363F96"/>
    <w:rsid w:val="003667C8"/>
    <w:rsid w:val="0037177D"/>
    <w:rsid w:val="00374E4C"/>
    <w:rsid w:val="00376B84"/>
    <w:rsid w:val="003871F7"/>
    <w:rsid w:val="003A0E18"/>
    <w:rsid w:val="003A68EA"/>
    <w:rsid w:val="003A6B97"/>
    <w:rsid w:val="003B0BC3"/>
    <w:rsid w:val="003B1072"/>
    <w:rsid w:val="003B1214"/>
    <w:rsid w:val="003B5097"/>
    <w:rsid w:val="003C0D9F"/>
    <w:rsid w:val="003C2119"/>
    <w:rsid w:val="003C532B"/>
    <w:rsid w:val="003D06CC"/>
    <w:rsid w:val="003D333E"/>
    <w:rsid w:val="003E1F75"/>
    <w:rsid w:val="003E3F95"/>
    <w:rsid w:val="003E4519"/>
    <w:rsid w:val="003E5617"/>
    <w:rsid w:val="003E5F29"/>
    <w:rsid w:val="003E692F"/>
    <w:rsid w:val="003F2561"/>
    <w:rsid w:val="003F4DF6"/>
    <w:rsid w:val="00406D41"/>
    <w:rsid w:val="00406ECD"/>
    <w:rsid w:val="004079B5"/>
    <w:rsid w:val="00407FA0"/>
    <w:rsid w:val="00423F8F"/>
    <w:rsid w:val="00426821"/>
    <w:rsid w:val="00426891"/>
    <w:rsid w:val="004278B3"/>
    <w:rsid w:val="00430B4D"/>
    <w:rsid w:val="00430F8A"/>
    <w:rsid w:val="00431095"/>
    <w:rsid w:val="004332B1"/>
    <w:rsid w:val="004358A3"/>
    <w:rsid w:val="00435CC3"/>
    <w:rsid w:val="00442DD4"/>
    <w:rsid w:val="004433B5"/>
    <w:rsid w:val="00443D74"/>
    <w:rsid w:val="00450528"/>
    <w:rsid w:val="00451B4E"/>
    <w:rsid w:val="00456277"/>
    <w:rsid w:val="00461280"/>
    <w:rsid w:val="00467B41"/>
    <w:rsid w:val="004730EC"/>
    <w:rsid w:val="00473C22"/>
    <w:rsid w:val="00474E60"/>
    <w:rsid w:val="0048280B"/>
    <w:rsid w:val="00483E8D"/>
    <w:rsid w:val="00486712"/>
    <w:rsid w:val="00491590"/>
    <w:rsid w:val="004955F5"/>
    <w:rsid w:val="004972BE"/>
    <w:rsid w:val="00497BDA"/>
    <w:rsid w:val="004A0940"/>
    <w:rsid w:val="004A15D5"/>
    <w:rsid w:val="004A5EEF"/>
    <w:rsid w:val="004A7DA5"/>
    <w:rsid w:val="004B05CC"/>
    <w:rsid w:val="004B0A6B"/>
    <w:rsid w:val="004B1D2F"/>
    <w:rsid w:val="004B6F48"/>
    <w:rsid w:val="004C11EF"/>
    <w:rsid w:val="004C667A"/>
    <w:rsid w:val="004D0237"/>
    <w:rsid w:val="004D3189"/>
    <w:rsid w:val="004D445F"/>
    <w:rsid w:val="004D4742"/>
    <w:rsid w:val="004D4FF1"/>
    <w:rsid w:val="004D5140"/>
    <w:rsid w:val="004D6F7D"/>
    <w:rsid w:val="004E145F"/>
    <w:rsid w:val="004E30A9"/>
    <w:rsid w:val="004F4864"/>
    <w:rsid w:val="004F5DD8"/>
    <w:rsid w:val="005019A8"/>
    <w:rsid w:val="00502DAF"/>
    <w:rsid w:val="0050309A"/>
    <w:rsid w:val="00504B55"/>
    <w:rsid w:val="00504C43"/>
    <w:rsid w:val="005073F4"/>
    <w:rsid w:val="00507546"/>
    <w:rsid w:val="00510207"/>
    <w:rsid w:val="005121A7"/>
    <w:rsid w:val="005132A0"/>
    <w:rsid w:val="00513485"/>
    <w:rsid w:val="00515A87"/>
    <w:rsid w:val="005163A3"/>
    <w:rsid w:val="00516741"/>
    <w:rsid w:val="00521D45"/>
    <w:rsid w:val="005234D1"/>
    <w:rsid w:val="00526A75"/>
    <w:rsid w:val="00526F96"/>
    <w:rsid w:val="0052717C"/>
    <w:rsid w:val="005279EC"/>
    <w:rsid w:val="0053150B"/>
    <w:rsid w:val="005317CA"/>
    <w:rsid w:val="00537B72"/>
    <w:rsid w:val="00541A58"/>
    <w:rsid w:val="00570763"/>
    <w:rsid w:val="0057098F"/>
    <w:rsid w:val="00575A92"/>
    <w:rsid w:val="00577B9F"/>
    <w:rsid w:val="005805C5"/>
    <w:rsid w:val="00587590"/>
    <w:rsid w:val="005A4393"/>
    <w:rsid w:val="005A6800"/>
    <w:rsid w:val="005B4FD7"/>
    <w:rsid w:val="005B64CF"/>
    <w:rsid w:val="005C0523"/>
    <w:rsid w:val="005C5AB8"/>
    <w:rsid w:val="005D1F1D"/>
    <w:rsid w:val="005D304D"/>
    <w:rsid w:val="005D470B"/>
    <w:rsid w:val="005D6079"/>
    <w:rsid w:val="005E0F37"/>
    <w:rsid w:val="005E2796"/>
    <w:rsid w:val="005E2D54"/>
    <w:rsid w:val="005E69CB"/>
    <w:rsid w:val="005F0FC8"/>
    <w:rsid w:val="005F7749"/>
    <w:rsid w:val="00605912"/>
    <w:rsid w:val="006069B9"/>
    <w:rsid w:val="006243A7"/>
    <w:rsid w:val="0062617D"/>
    <w:rsid w:val="00626447"/>
    <w:rsid w:val="00626CD4"/>
    <w:rsid w:val="00627259"/>
    <w:rsid w:val="0062758E"/>
    <w:rsid w:val="00627CC3"/>
    <w:rsid w:val="00630D6E"/>
    <w:rsid w:val="00631560"/>
    <w:rsid w:val="006366BC"/>
    <w:rsid w:val="00643C1B"/>
    <w:rsid w:val="00651E42"/>
    <w:rsid w:val="0065240B"/>
    <w:rsid w:val="00654083"/>
    <w:rsid w:val="0065570C"/>
    <w:rsid w:val="00655793"/>
    <w:rsid w:val="006671DF"/>
    <w:rsid w:val="00667CDC"/>
    <w:rsid w:val="00670C63"/>
    <w:rsid w:val="00671B3B"/>
    <w:rsid w:val="00671DE6"/>
    <w:rsid w:val="0067577B"/>
    <w:rsid w:val="00686FDE"/>
    <w:rsid w:val="00687D9E"/>
    <w:rsid w:val="006A377D"/>
    <w:rsid w:val="006A4E3C"/>
    <w:rsid w:val="006A75B7"/>
    <w:rsid w:val="006A7B09"/>
    <w:rsid w:val="006C01BC"/>
    <w:rsid w:val="006C1FE1"/>
    <w:rsid w:val="006C376C"/>
    <w:rsid w:val="006C4F52"/>
    <w:rsid w:val="006C75AC"/>
    <w:rsid w:val="006D1198"/>
    <w:rsid w:val="006E22DF"/>
    <w:rsid w:val="006E5E8D"/>
    <w:rsid w:val="006E6910"/>
    <w:rsid w:val="006E7911"/>
    <w:rsid w:val="006F16C8"/>
    <w:rsid w:val="006F2461"/>
    <w:rsid w:val="006F67B9"/>
    <w:rsid w:val="006F7F71"/>
    <w:rsid w:val="00706D14"/>
    <w:rsid w:val="00706FFE"/>
    <w:rsid w:val="007113E2"/>
    <w:rsid w:val="00723ED4"/>
    <w:rsid w:val="00724089"/>
    <w:rsid w:val="00727C01"/>
    <w:rsid w:val="0073268D"/>
    <w:rsid w:val="00733250"/>
    <w:rsid w:val="00733282"/>
    <w:rsid w:val="00734BE5"/>
    <w:rsid w:val="00741E56"/>
    <w:rsid w:val="00745F9E"/>
    <w:rsid w:val="00762F31"/>
    <w:rsid w:val="00763162"/>
    <w:rsid w:val="007663D5"/>
    <w:rsid w:val="00766861"/>
    <w:rsid w:val="0076756E"/>
    <w:rsid w:val="007703CF"/>
    <w:rsid w:val="007823CD"/>
    <w:rsid w:val="00787AE9"/>
    <w:rsid w:val="007959D4"/>
    <w:rsid w:val="00795F4C"/>
    <w:rsid w:val="007976F4"/>
    <w:rsid w:val="007A4193"/>
    <w:rsid w:val="007B2F1A"/>
    <w:rsid w:val="007B397A"/>
    <w:rsid w:val="007B4DC3"/>
    <w:rsid w:val="007C0E93"/>
    <w:rsid w:val="007D06E9"/>
    <w:rsid w:val="007D4F66"/>
    <w:rsid w:val="007D748F"/>
    <w:rsid w:val="007E4421"/>
    <w:rsid w:val="007F6B5E"/>
    <w:rsid w:val="008019A4"/>
    <w:rsid w:val="008020D3"/>
    <w:rsid w:val="00804641"/>
    <w:rsid w:val="008051BD"/>
    <w:rsid w:val="00805C76"/>
    <w:rsid w:val="00811069"/>
    <w:rsid w:val="00814F56"/>
    <w:rsid w:val="00816BE3"/>
    <w:rsid w:val="008172E0"/>
    <w:rsid w:val="00817513"/>
    <w:rsid w:val="008210CE"/>
    <w:rsid w:val="00826D66"/>
    <w:rsid w:val="00835FB4"/>
    <w:rsid w:val="00841685"/>
    <w:rsid w:val="0084518C"/>
    <w:rsid w:val="0084676B"/>
    <w:rsid w:val="00847A5C"/>
    <w:rsid w:val="0085295A"/>
    <w:rsid w:val="00852E38"/>
    <w:rsid w:val="00853BC0"/>
    <w:rsid w:val="008635DE"/>
    <w:rsid w:val="0086744B"/>
    <w:rsid w:val="00876E4D"/>
    <w:rsid w:val="00882F0A"/>
    <w:rsid w:val="00887083"/>
    <w:rsid w:val="00890175"/>
    <w:rsid w:val="00890822"/>
    <w:rsid w:val="00890D72"/>
    <w:rsid w:val="008915B4"/>
    <w:rsid w:val="008960E5"/>
    <w:rsid w:val="008A08EB"/>
    <w:rsid w:val="008B2DDE"/>
    <w:rsid w:val="008B369E"/>
    <w:rsid w:val="008C6134"/>
    <w:rsid w:val="008C6C56"/>
    <w:rsid w:val="008D569B"/>
    <w:rsid w:val="008E1242"/>
    <w:rsid w:val="008E2674"/>
    <w:rsid w:val="008E36AC"/>
    <w:rsid w:val="008F2348"/>
    <w:rsid w:val="008F32E8"/>
    <w:rsid w:val="008F60C3"/>
    <w:rsid w:val="008F622D"/>
    <w:rsid w:val="00900B9B"/>
    <w:rsid w:val="00917003"/>
    <w:rsid w:val="00930457"/>
    <w:rsid w:val="009307B8"/>
    <w:rsid w:val="009369D8"/>
    <w:rsid w:val="00943FD3"/>
    <w:rsid w:val="009449B5"/>
    <w:rsid w:val="00945A51"/>
    <w:rsid w:val="00946996"/>
    <w:rsid w:val="00951380"/>
    <w:rsid w:val="009513FB"/>
    <w:rsid w:val="00952F90"/>
    <w:rsid w:val="009553EF"/>
    <w:rsid w:val="00956050"/>
    <w:rsid w:val="00957565"/>
    <w:rsid w:val="0096095E"/>
    <w:rsid w:val="00970431"/>
    <w:rsid w:val="00970F4E"/>
    <w:rsid w:val="0098110C"/>
    <w:rsid w:val="00983672"/>
    <w:rsid w:val="00985A20"/>
    <w:rsid w:val="00986531"/>
    <w:rsid w:val="00990AA0"/>
    <w:rsid w:val="009965F6"/>
    <w:rsid w:val="00997BD1"/>
    <w:rsid w:val="009A4482"/>
    <w:rsid w:val="009B366F"/>
    <w:rsid w:val="009B5169"/>
    <w:rsid w:val="009C6DDF"/>
    <w:rsid w:val="009D5EB7"/>
    <w:rsid w:val="009F0805"/>
    <w:rsid w:val="009F0AC0"/>
    <w:rsid w:val="009F2FC2"/>
    <w:rsid w:val="009F32AB"/>
    <w:rsid w:val="009F6E7F"/>
    <w:rsid w:val="009F7FA3"/>
    <w:rsid w:val="00A01736"/>
    <w:rsid w:val="00A03579"/>
    <w:rsid w:val="00A10224"/>
    <w:rsid w:val="00A11904"/>
    <w:rsid w:val="00A12AAA"/>
    <w:rsid w:val="00A13785"/>
    <w:rsid w:val="00A1394D"/>
    <w:rsid w:val="00A245CE"/>
    <w:rsid w:val="00A260FE"/>
    <w:rsid w:val="00A324FC"/>
    <w:rsid w:val="00A34419"/>
    <w:rsid w:val="00A3597D"/>
    <w:rsid w:val="00A433C1"/>
    <w:rsid w:val="00A5187D"/>
    <w:rsid w:val="00A51D2D"/>
    <w:rsid w:val="00A61B91"/>
    <w:rsid w:val="00A727A2"/>
    <w:rsid w:val="00A75F26"/>
    <w:rsid w:val="00A769B5"/>
    <w:rsid w:val="00A76A3D"/>
    <w:rsid w:val="00A8335A"/>
    <w:rsid w:val="00A913A8"/>
    <w:rsid w:val="00A91A28"/>
    <w:rsid w:val="00A939AD"/>
    <w:rsid w:val="00AA053A"/>
    <w:rsid w:val="00AA0C34"/>
    <w:rsid w:val="00AA1551"/>
    <w:rsid w:val="00AA3D82"/>
    <w:rsid w:val="00AA7051"/>
    <w:rsid w:val="00AB0035"/>
    <w:rsid w:val="00AB0706"/>
    <w:rsid w:val="00AB19A3"/>
    <w:rsid w:val="00AB2A6F"/>
    <w:rsid w:val="00AB4A4F"/>
    <w:rsid w:val="00AD3602"/>
    <w:rsid w:val="00AD3BDF"/>
    <w:rsid w:val="00AD6077"/>
    <w:rsid w:val="00AE13B6"/>
    <w:rsid w:val="00AE148E"/>
    <w:rsid w:val="00AE1FD2"/>
    <w:rsid w:val="00AE3A6C"/>
    <w:rsid w:val="00AF3044"/>
    <w:rsid w:val="00B01EF3"/>
    <w:rsid w:val="00B05071"/>
    <w:rsid w:val="00B106BA"/>
    <w:rsid w:val="00B13029"/>
    <w:rsid w:val="00B1462D"/>
    <w:rsid w:val="00B17A19"/>
    <w:rsid w:val="00B22B1D"/>
    <w:rsid w:val="00B23101"/>
    <w:rsid w:val="00B350ED"/>
    <w:rsid w:val="00B407A1"/>
    <w:rsid w:val="00B422C7"/>
    <w:rsid w:val="00B436E9"/>
    <w:rsid w:val="00B54E6E"/>
    <w:rsid w:val="00B57053"/>
    <w:rsid w:val="00B60E8D"/>
    <w:rsid w:val="00B61562"/>
    <w:rsid w:val="00B6636C"/>
    <w:rsid w:val="00B67BBD"/>
    <w:rsid w:val="00B72B43"/>
    <w:rsid w:val="00B8234A"/>
    <w:rsid w:val="00B8482A"/>
    <w:rsid w:val="00B85312"/>
    <w:rsid w:val="00B87015"/>
    <w:rsid w:val="00B91AA3"/>
    <w:rsid w:val="00B91B68"/>
    <w:rsid w:val="00B92992"/>
    <w:rsid w:val="00B97AAC"/>
    <w:rsid w:val="00BA152C"/>
    <w:rsid w:val="00BA1AC2"/>
    <w:rsid w:val="00BA4D87"/>
    <w:rsid w:val="00BA63EC"/>
    <w:rsid w:val="00BB05E6"/>
    <w:rsid w:val="00BB6D54"/>
    <w:rsid w:val="00BC0C69"/>
    <w:rsid w:val="00BC20BD"/>
    <w:rsid w:val="00BC642B"/>
    <w:rsid w:val="00BC6557"/>
    <w:rsid w:val="00BC7ADD"/>
    <w:rsid w:val="00BD15ED"/>
    <w:rsid w:val="00BD3CA7"/>
    <w:rsid w:val="00BD5F9E"/>
    <w:rsid w:val="00BD6799"/>
    <w:rsid w:val="00BD7F41"/>
    <w:rsid w:val="00BE04AA"/>
    <w:rsid w:val="00BE081D"/>
    <w:rsid w:val="00BE37AE"/>
    <w:rsid w:val="00BE52AD"/>
    <w:rsid w:val="00C04EF7"/>
    <w:rsid w:val="00C064F3"/>
    <w:rsid w:val="00C072CC"/>
    <w:rsid w:val="00C11CD7"/>
    <w:rsid w:val="00C15E61"/>
    <w:rsid w:val="00C162D4"/>
    <w:rsid w:val="00C1650A"/>
    <w:rsid w:val="00C232E6"/>
    <w:rsid w:val="00C24A66"/>
    <w:rsid w:val="00C26226"/>
    <w:rsid w:val="00C309F9"/>
    <w:rsid w:val="00C30B58"/>
    <w:rsid w:val="00C31864"/>
    <w:rsid w:val="00C35CD7"/>
    <w:rsid w:val="00C504B7"/>
    <w:rsid w:val="00C50B59"/>
    <w:rsid w:val="00C511B4"/>
    <w:rsid w:val="00C54F11"/>
    <w:rsid w:val="00C66BDE"/>
    <w:rsid w:val="00C70D6A"/>
    <w:rsid w:val="00C712D9"/>
    <w:rsid w:val="00C72225"/>
    <w:rsid w:val="00C73F57"/>
    <w:rsid w:val="00C81B23"/>
    <w:rsid w:val="00C903DB"/>
    <w:rsid w:val="00C97E93"/>
    <w:rsid w:val="00CA1587"/>
    <w:rsid w:val="00CB5378"/>
    <w:rsid w:val="00CB769A"/>
    <w:rsid w:val="00CC1414"/>
    <w:rsid w:val="00CD005F"/>
    <w:rsid w:val="00CD5385"/>
    <w:rsid w:val="00CD611D"/>
    <w:rsid w:val="00CD6E92"/>
    <w:rsid w:val="00CE1D1D"/>
    <w:rsid w:val="00CE25AE"/>
    <w:rsid w:val="00CE2613"/>
    <w:rsid w:val="00CE7821"/>
    <w:rsid w:val="00CF1DAD"/>
    <w:rsid w:val="00CF2A2B"/>
    <w:rsid w:val="00CF43AA"/>
    <w:rsid w:val="00CF5ECC"/>
    <w:rsid w:val="00CF732C"/>
    <w:rsid w:val="00D037CD"/>
    <w:rsid w:val="00D0628A"/>
    <w:rsid w:val="00D1352B"/>
    <w:rsid w:val="00D21396"/>
    <w:rsid w:val="00D231EE"/>
    <w:rsid w:val="00D24CA0"/>
    <w:rsid w:val="00D27F73"/>
    <w:rsid w:val="00D32EFD"/>
    <w:rsid w:val="00D40ADF"/>
    <w:rsid w:val="00D41A7A"/>
    <w:rsid w:val="00D41DA2"/>
    <w:rsid w:val="00D50F89"/>
    <w:rsid w:val="00D53992"/>
    <w:rsid w:val="00D55A25"/>
    <w:rsid w:val="00D56E31"/>
    <w:rsid w:val="00D67758"/>
    <w:rsid w:val="00D84DC9"/>
    <w:rsid w:val="00D86B95"/>
    <w:rsid w:val="00D901FF"/>
    <w:rsid w:val="00D94F9D"/>
    <w:rsid w:val="00DA18F9"/>
    <w:rsid w:val="00DA257F"/>
    <w:rsid w:val="00DA25CD"/>
    <w:rsid w:val="00DA59D5"/>
    <w:rsid w:val="00DA6911"/>
    <w:rsid w:val="00DB3DDA"/>
    <w:rsid w:val="00DB47D4"/>
    <w:rsid w:val="00DB5072"/>
    <w:rsid w:val="00DB6285"/>
    <w:rsid w:val="00DB75FC"/>
    <w:rsid w:val="00DC4A1A"/>
    <w:rsid w:val="00DC51F8"/>
    <w:rsid w:val="00DD3D8B"/>
    <w:rsid w:val="00DE1F59"/>
    <w:rsid w:val="00DE56C1"/>
    <w:rsid w:val="00DF3718"/>
    <w:rsid w:val="00DF5BA6"/>
    <w:rsid w:val="00E00714"/>
    <w:rsid w:val="00E00E48"/>
    <w:rsid w:val="00E02891"/>
    <w:rsid w:val="00E03C5A"/>
    <w:rsid w:val="00E07478"/>
    <w:rsid w:val="00E11A07"/>
    <w:rsid w:val="00E11FA1"/>
    <w:rsid w:val="00E1335E"/>
    <w:rsid w:val="00E1788B"/>
    <w:rsid w:val="00E220CD"/>
    <w:rsid w:val="00E23097"/>
    <w:rsid w:val="00E24F2D"/>
    <w:rsid w:val="00E31083"/>
    <w:rsid w:val="00E33417"/>
    <w:rsid w:val="00E42E5F"/>
    <w:rsid w:val="00E43293"/>
    <w:rsid w:val="00E518D8"/>
    <w:rsid w:val="00E520C3"/>
    <w:rsid w:val="00E5362E"/>
    <w:rsid w:val="00E547CD"/>
    <w:rsid w:val="00E55BDC"/>
    <w:rsid w:val="00E57B38"/>
    <w:rsid w:val="00E603B0"/>
    <w:rsid w:val="00E63C68"/>
    <w:rsid w:val="00E7683F"/>
    <w:rsid w:val="00E769F3"/>
    <w:rsid w:val="00E76B33"/>
    <w:rsid w:val="00E80D45"/>
    <w:rsid w:val="00E8745F"/>
    <w:rsid w:val="00E90A45"/>
    <w:rsid w:val="00E917BD"/>
    <w:rsid w:val="00E92F8E"/>
    <w:rsid w:val="00E96583"/>
    <w:rsid w:val="00EA0A34"/>
    <w:rsid w:val="00EA56A9"/>
    <w:rsid w:val="00EA5906"/>
    <w:rsid w:val="00EB0576"/>
    <w:rsid w:val="00EB1C7F"/>
    <w:rsid w:val="00EB29EA"/>
    <w:rsid w:val="00EB6C4E"/>
    <w:rsid w:val="00EC4AF4"/>
    <w:rsid w:val="00EC4D7F"/>
    <w:rsid w:val="00EC73DB"/>
    <w:rsid w:val="00ED256B"/>
    <w:rsid w:val="00ED53B2"/>
    <w:rsid w:val="00EE0CCD"/>
    <w:rsid w:val="00EE0F2C"/>
    <w:rsid w:val="00EF0E0D"/>
    <w:rsid w:val="00EF47F5"/>
    <w:rsid w:val="00EF508B"/>
    <w:rsid w:val="00F011AB"/>
    <w:rsid w:val="00F11C3A"/>
    <w:rsid w:val="00F1325D"/>
    <w:rsid w:val="00F24445"/>
    <w:rsid w:val="00F2525C"/>
    <w:rsid w:val="00F25A34"/>
    <w:rsid w:val="00F35D23"/>
    <w:rsid w:val="00F37900"/>
    <w:rsid w:val="00F37F79"/>
    <w:rsid w:val="00F40832"/>
    <w:rsid w:val="00F46C85"/>
    <w:rsid w:val="00F6261B"/>
    <w:rsid w:val="00F65FE3"/>
    <w:rsid w:val="00F738A1"/>
    <w:rsid w:val="00F76E73"/>
    <w:rsid w:val="00F94FA6"/>
    <w:rsid w:val="00F95474"/>
    <w:rsid w:val="00FA750C"/>
    <w:rsid w:val="00FB02A1"/>
    <w:rsid w:val="00FB1FB0"/>
    <w:rsid w:val="00FC0C5F"/>
    <w:rsid w:val="00FC3178"/>
    <w:rsid w:val="00FC3711"/>
    <w:rsid w:val="00FC3A07"/>
    <w:rsid w:val="00FC4EC7"/>
    <w:rsid w:val="00FC5E74"/>
    <w:rsid w:val="00FD462F"/>
    <w:rsid w:val="00FD7759"/>
    <w:rsid w:val="00FE0838"/>
    <w:rsid w:val="00FE1D2F"/>
    <w:rsid w:val="00FE2139"/>
    <w:rsid w:val="00FE447C"/>
    <w:rsid w:val="00FE5893"/>
    <w:rsid w:val="00FF437E"/>
    <w:rsid w:val="00FF56AB"/>
    <w:rsid w:val="43018D0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5F804"/>
  <w15:chartTrackingRefBased/>
  <w15:docId w15:val="{05ED7CE6-CB7E-449A-84A0-10B981A6F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323CE7"/>
    <w:pPr>
      <w:spacing w:before="120"/>
    </w:pPr>
    <w:rPr>
      <w:color w:val="000000" w:themeColor="text1"/>
    </w:rPr>
  </w:style>
  <w:style w:type="paragraph" w:styleId="Heading1">
    <w:name w:val="heading 1"/>
    <w:basedOn w:val="Normal"/>
    <w:next w:val="Normal"/>
    <w:link w:val="Heading1Char"/>
    <w:uiPriority w:val="9"/>
    <w:qFormat/>
    <w:rsid w:val="00FE2139"/>
    <w:pPr>
      <w:keepNext/>
      <w:keepLines/>
      <w:numPr>
        <w:numId w:val="2"/>
      </w:numPr>
      <w:spacing w:before="440" w:line="240" w:lineRule="auto"/>
      <w:ind w:left="426" w:hanging="426"/>
      <w:outlineLvl w:val="0"/>
    </w:pPr>
    <w:rPr>
      <w:rFonts w:ascii="Doppio One" w:eastAsiaTheme="majorEastAsia" w:hAnsi="Doppio One" w:cstheme="majorBidi"/>
      <w:bCs/>
      <w:caps/>
      <w:spacing w:val="4"/>
      <w:sz w:val="44"/>
      <w:szCs w:val="36"/>
    </w:rPr>
  </w:style>
  <w:style w:type="paragraph" w:styleId="Heading2">
    <w:name w:val="heading 2"/>
    <w:basedOn w:val="Normal"/>
    <w:next w:val="Normal"/>
    <w:link w:val="Heading2Char"/>
    <w:uiPriority w:val="9"/>
    <w:unhideWhenUsed/>
    <w:qFormat/>
    <w:rsid w:val="005A4393"/>
    <w:pPr>
      <w:keepNext/>
      <w:keepLines/>
      <w:numPr>
        <w:ilvl w:val="1"/>
        <w:numId w:val="2"/>
      </w:numPr>
      <w:spacing w:after="0"/>
      <w:ind w:left="0" w:firstLine="0"/>
      <w:outlineLvl w:val="1"/>
    </w:pPr>
    <w:rPr>
      <w:rFonts w:ascii="Doppio One" w:eastAsiaTheme="majorEastAsia" w:hAnsi="Doppio One" w:cstheme="majorBidi"/>
      <w:bCs/>
      <w:sz w:val="36"/>
      <w:szCs w:val="28"/>
    </w:rPr>
  </w:style>
  <w:style w:type="paragraph" w:styleId="Heading3">
    <w:name w:val="heading 3"/>
    <w:basedOn w:val="Normal"/>
    <w:next w:val="Normal"/>
    <w:link w:val="Heading3Char"/>
    <w:uiPriority w:val="9"/>
    <w:unhideWhenUsed/>
    <w:qFormat/>
    <w:rsid w:val="00227C3F"/>
    <w:pPr>
      <w:keepNext/>
      <w:keepLines/>
      <w:spacing w:after="0" w:line="259" w:lineRule="auto"/>
      <w:jc w:val="left"/>
      <w:outlineLvl w:val="2"/>
    </w:pPr>
    <w:rPr>
      <w:rFonts w:ascii="Doppio One" w:eastAsiaTheme="majorEastAsia" w:hAnsi="Doppio One" w:cstheme="majorBidi"/>
      <w:b/>
      <w:i/>
      <w:sz w:val="24"/>
      <w:szCs w:val="24"/>
    </w:rPr>
  </w:style>
  <w:style w:type="paragraph" w:styleId="Heading4">
    <w:name w:val="heading 4"/>
    <w:basedOn w:val="Normal"/>
    <w:next w:val="Normal"/>
    <w:link w:val="Heading4Char"/>
    <w:uiPriority w:val="9"/>
    <w:semiHidden/>
    <w:unhideWhenUsed/>
    <w:qFormat/>
    <w:rsid w:val="005D1F1D"/>
    <w:pPr>
      <w:keepNext/>
      <w:keepLines/>
      <w:spacing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D1F1D"/>
    <w:pPr>
      <w:keepNext/>
      <w:keepLines/>
      <w:spacing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D1F1D"/>
    <w:pPr>
      <w:keepNext/>
      <w:keepLines/>
      <w:spacing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D1F1D"/>
    <w:pPr>
      <w:keepNext/>
      <w:keepLines/>
      <w:spacing w:after="0"/>
      <w:outlineLvl w:val="6"/>
    </w:pPr>
    <w:rPr>
      <w:i/>
      <w:iCs/>
    </w:rPr>
  </w:style>
  <w:style w:type="paragraph" w:styleId="Heading8">
    <w:name w:val="heading 8"/>
    <w:basedOn w:val="Normal"/>
    <w:next w:val="Normal"/>
    <w:link w:val="Heading8Char"/>
    <w:uiPriority w:val="9"/>
    <w:semiHidden/>
    <w:unhideWhenUsed/>
    <w:qFormat/>
    <w:rsid w:val="005D1F1D"/>
    <w:pPr>
      <w:keepNext/>
      <w:keepLines/>
      <w:spacing w:after="0"/>
      <w:outlineLvl w:val="7"/>
    </w:pPr>
    <w:rPr>
      <w:b/>
      <w:bCs/>
    </w:rPr>
  </w:style>
  <w:style w:type="paragraph" w:styleId="Heading9">
    <w:name w:val="heading 9"/>
    <w:basedOn w:val="Normal"/>
    <w:next w:val="Normal"/>
    <w:link w:val="Heading9Char"/>
    <w:uiPriority w:val="9"/>
    <w:semiHidden/>
    <w:unhideWhenUsed/>
    <w:qFormat/>
    <w:rsid w:val="005D1F1D"/>
    <w:pPr>
      <w:keepNext/>
      <w:keepLines/>
      <w:spacing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139"/>
    <w:rPr>
      <w:rFonts w:ascii="Doppio One" w:eastAsiaTheme="majorEastAsia" w:hAnsi="Doppio One" w:cstheme="majorBidi"/>
      <w:bCs/>
      <w:caps/>
      <w:color w:val="000000" w:themeColor="text1"/>
      <w:spacing w:val="4"/>
      <w:sz w:val="44"/>
      <w:szCs w:val="36"/>
    </w:rPr>
  </w:style>
  <w:style w:type="character" w:customStyle="1" w:styleId="Heading2Char">
    <w:name w:val="Heading 2 Char"/>
    <w:basedOn w:val="DefaultParagraphFont"/>
    <w:link w:val="Heading2"/>
    <w:uiPriority w:val="9"/>
    <w:rsid w:val="005A4393"/>
    <w:rPr>
      <w:rFonts w:ascii="Doppio One" w:eastAsiaTheme="majorEastAsia" w:hAnsi="Doppio One" w:cstheme="majorBidi"/>
      <w:bCs/>
      <w:color w:val="000000" w:themeColor="text1"/>
      <w:sz w:val="36"/>
      <w:szCs w:val="28"/>
    </w:rPr>
  </w:style>
  <w:style w:type="character" w:customStyle="1" w:styleId="Heading3Char">
    <w:name w:val="Heading 3 Char"/>
    <w:basedOn w:val="DefaultParagraphFont"/>
    <w:link w:val="Heading3"/>
    <w:uiPriority w:val="9"/>
    <w:rsid w:val="00227C3F"/>
    <w:rPr>
      <w:rFonts w:ascii="Doppio One" w:eastAsiaTheme="majorEastAsia" w:hAnsi="Doppio One" w:cstheme="majorBidi"/>
      <w:b/>
      <w:i/>
      <w:color w:val="000000" w:themeColor="text1"/>
      <w:sz w:val="24"/>
      <w:szCs w:val="24"/>
    </w:rPr>
  </w:style>
  <w:style w:type="character" w:customStyle="1" w:styleId="Heading4Char">
    <w:name w:val="Heading 4 Char"/>
    <w:basedOn w:val="DefaultParagraphFont"/>
    <w:link w:val="Heading4"/>
    <w:uiPriority w:val="9"/>
    <w:semiHidden/>
    <w:rsid w:val="005D1F1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D1F1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D1F1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D1F1D"/>
    <w:rPr>
      <w:i/>
      <w:iCs/>
    </w:rPr>
  </w:style>
  <w:style w:type="character" w:customStyle="1" w:styleId="Heading8Char">
    <w:name w:val="Heading 8 Char"/>
    <w:basedOn w:val="DefaultParagraphFont"/>
    <w:link w:val="Heading8"/>
    <w:uiPriority w:val="9"/>
    <w:semiHidden/>
    <w:rsid w:val="005D1F1D"/>
    <w:rPr>
      <w:b/>
      <w:bCs/>
    </w:rPr>
  </w:style>
  <w:style w:type="character" w:customStyle="1" w:styleId="Heading9Char">
    <w:name w:val="Heading 9 Char"/>
    <w:basedOn w:val="DefaultParagraphFont"/>
    <w:link w:val="Heading9"/>
    <w:uiPriority w:val="9"/>
    <w:semiHidden/>
    <w:rsid w:val="005D1F1D"/>
    <w:rPr>
      <w:i/>
      <w:iCs/>
    </w:rPr>
  </w:style>
  <w:style w:type="paragraph" w:styleId="Caption">
    <w:name w:val="caption"/>
    <w:basedOn w:val="Normal"/>
    <w:next w:val="Normal"/>
    <w:link w:val="CaptionChar"/>
    <w:uiPriority w:val="35"/>
    <w:unhideWhenUsed/>
    <w:qFormat/>
    <w:rsid w:val="00BE37AE"/>
    <w:pPr>
      <w:spacing w:after="240"/>
    </w:pPr>
    <w:rPr>
      <w:b/>
      <w:bCs/>
      <w:sz w:val="18"/>
      <w:szCs w:val="18"/>
    </w:rPr>
  </w:style>
  <w:style w:type="character" w:customStyle="1" w:styleId="CaptionChar">
    <w:name w:val="Caption Char"/>
    <w:link w:val="Caption"/>
    <w:uiPriority w:val="35"/>
    <w:locked/>
    <w:rsid w:val="00BE37AE"/>
    <w:rPr>
      <w:b/>
      <w:bCs/>
      <w:color w:val="000000" w:themeColor="text1"/>
      <w:sz w:val="18"/>
      <w:szCs w:val="18"/>
    </w:rPr>
  </w:style>
  <w:style w:type="paragraph" w:styleId="Title">
    <w:name w:val="Title"/>
    <w:basedOn w:val="Normal"/>
    <w:next w:val="Normal"/>
    <w:link w:val="TitleChar"/>
    <w:autoRedefine/>
    <w:uiPriority w:val="10"/>
    <w:qFormat/>
    <w:rsid w:val="00B91B68"/>
    <w:pPr>
      <w:spacing w:before="240" w:after="120" w:line="240" w:lineRule="auto"/>
      <w:contextualSpacing/>
      <w:jc w:val="left"/>
    </w:pPr>
    <w:rPr>
      <w:rFonts w:ascii="Doppio One" w:eastAsiaTheme="majorEastAsia" w:hAnsi="Doppio One" w:cstheme="majorBidi"/>
      <w:spacing w:val="-7"/>
      <w:sz w:val="36"/>
      <w:szCs w:val="48"/>
    </w:rPr>
  </w:style>
  <w:style w:type="character" w:customStyle="1" w:styleId="TitleChar">
    <w:name w:val="Title Char"/>
    <w:basedOn w:val="DefaultParagraphFont"/>
    <w:link w:val="Title"/>
    <w:uiPriority w:val="10"/>
    <w:rsid w:val="00B91B68"/>
    <w:rPr>
      <w:rFonts w:ascii="Doppio One" w:eastAsiaTheme="majorEastAsia" w:hAnsi="Doppio One" w:cstheme="majorBidi"/>
      <w:color w:val="000000" w:themeColor="text1"/>
      <w:spacing w:val="-7"/>
      <w:sz w:val="36"/>
      <w:szCs w:val="48"/>
    </w:rPr>
  </w:style>
  <w:style w:type="paragraph" w:styleId="Subtitle">
    <w:name w:val="Subtitle"/>
    <w:basedOn w:val="Normal"/>
    <w:next w:val="Normal"/>
    <w:link w:val="SubtitleChar"/>
    <w:autoRedefine/>
    <w:uiPriority w:val="11"/>
    <w:qFormat/>
    <w:rsid w:val="00E520C3"/>
    <w:pPr>
      <w:numPr>
        <w:ilvl w:val="1"/>
      </w:numPr>
      <w:spacing w:before="440" w:line="240" w:lineRule="auto"/>
      <w:jc w:val="left"/>
    </w:pPr>
    <w:rPr>
      <w:rFonts w:ascii="Doppio One" w:eastAsiaTheme="majorEastAsia" w:hAnsi="Doppio One" w:cs="Times New Roman (Headings CS)"/>
      <w:caps/>
      <w:sz w:val="24"/>
      <w:szCs w:val="24"/>
    </w:rPr>
  </w:style>
  <w:style w:type="character" w:customStyle="1" w:styleId="SubtitleChar">
    <w:name w:val="Subtitle Char"/>
    <w:basedOn w:val="DefaultParagraphFont"/>
    <w:link w:val="Subtitle"/>
    <w:uiPriority w:val="11"/>
    <w:rsid w:val="00E520C3"/>
    <w:rPr>
      <w:rFonts w:ascii="Doppio One" w:eastAsiaTheme="majorEastAsia" w:hAnsi="Doppio One" w:cs="Times New Roman (Headings CS)"/>
      <w:caps/>
      <w:color w:val="000000" w:themeColor="text1"/>
      <w:sz w:val="24"/>
      <w:szCs w:val="24"/>
    </w:rPr>
  </w:style>
  <w:style w:type="character" w:styleId="Strong">
    <w:name w:val="Strong"/>
    <w:basedOn w:val="DefaultParagraphFont"/>
    <w:uiPriority w:val="22"/>
    <w:rsid w:val="005D1F1D"/>
    <w:rPr>
      <w:b/>
      <w:bCs/>
      <w:color w:val="auto"/>
    </w:rPr>
  </w:style>
  <w:style w:type="character" w:styleId="Emphasis">
    <w:name w:val="Emphasis"/>
    <w:basedOn w:val="DefaultParagraphFont"/>
    <w:uiPriority w:val="20"/>
    <w:rsid w:val="005D1F1D"/>
    <w:rPr>
      <w:i/>
      <w:iCs/>
      <w:color w:val="auto"/>
    </w:rPr>
  </w:style>
  <w:style w:type="paragraph" w:styleId="NoSpacing">
    <w:name w:val="No Spacing"/>
    <w:uiPriority w:val="1"/>
    <w:rsid w:val="005D1F1D"/>
    <w:pPr>
      <w:spacing w:after="0" w:line="240" w:lineRule="auto"/>
    </w:pPr>
  </w:style>
  <w:style w:type="paragraph" w:styleId="Quote">
    <w:name w:val="Quote"/>
    <w:basedOn w:val="Normal"/>
    <w:next w:val="Normal"/>
    <w:link w:val="QuoteChar"/>
    <w:autoRedefine/>
    <w:uiPriority w:val="29"/>
    <w:qFormat/>
    <w:rsid w:val="00E769F3"/>
    <w:pPr>
      <w:spacing w:before="200" w:line="264" w:lineRule="auto"/>
      <w:ind w:left="720" w:right="864"/>
      <w:jc w:val="left"/>
    </w:pPr>
    <w:rPr>
      <w:rFonts w:asciiTheme="majorHAnsi" w:eastAsiaTheme="majorEastAsia" w:hAnsiTheme="majorHAnsi" w:cs="Times New Roman (Headings CS)"/>
      <w:i/>
      <w:iCs/>
      <w:sz w:val="24"/>
      <w:szCs w:val="24"/>
    </w:rPr>
  </w:style>
  <w:style w:type="character" w:customStyle="1" w:styleId="QuoteChar">
    <w:name w:val="Quote Char"/>
    <w:basedOn w:val="DefaultParagraphFont"/>
    <w:link w:val="Quote"/>
    <w:uiPriority w:val="29"/>
    <w:rsid w:val="00E769F3"/>
    <w:rPr>
      <w:rFonts w:asciiTheme="majorHAnsi" w:eastAsiaTheme="majorEastAsia" w:hAnsiTheme="majorHAnsi" w:cs="Times New Roman (Headings CS)"/>
      <w:i/>
      <w:iCs/>
      <w:color w:val="000000" w:themeColor="text1"/>
      <w:sz w:val="24"/>
      <w:szCs w:val="24"/>
    </w:rPr>
  </w:style>
  <w:style w:type="paragraph" w:styleId="IntenseQuote">
    <w:name w:val="Intense Quote"/>
    <w:basedOn w:val="Normal"/>
    <w:next w:val="Normal"/>
    <w:link w:val="IntenseQuoteChar"/>
    <w:uiPriority w:val="30"/>
    <w:rsid w:val="005D1F1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D1F1D"/>
    <w:rPr>
      <w:rFonts w:asciiTheme="majorHAnsi" w:eastAsiaTheme="majorEastAsia" w:hAnsiTheme="majorHAnsi" w:cstheme="majorBidi"/>
      <w:sz w:val="26"/>
      <w:szCs w:val="26"/>
    </w:rPr>
  </w:style>
  <w:style w:type="character" w:styleId="SubtleEmphasis">
    <w:name w:val="Subtle Emphasis"/>
    <w:basedOn w:val="DefaultParagraphFont"/>
    <w:uiPriority w:val="19"/>
    <w:rsid w:val="005D1F1D"/>
    <w:rPr>
      <w:i/>
      <w:iCs/>
      <w:color w:val="auto"/>
    </w:rPr>
  </w:style>
  <w:style w:type="character" w:styleId="IntenseEmphasis">
    <w:name w:val="Intense Emphasis"/>
    <w:basedOn w:val="DefaultParagraphFont"/>
    <w:uiPriority w:val="21"/>
    <w:rsid w:val="005D1F1D"/>
    <w:rPr>
      <w:b/>
      <w:bCs/>
      <w:i/>
      <w:iCs/>
      <w:color w:val="auto"/>
    </w:rPr>
  </w:style>
  <w:style w:type="character" w:styleId="SubtleReference">
    <w:name w:val="Subtle Reference"/>
    <w:aliases w:val="Reference"/>
    <w:basedOn w:val="DefaultParagraphFont"/>
    <w:uiPriority w:val="31"/>
    <w:qFormat/>
    <w:rsid w:val="006F2461"/>
    <w:rPr>
      <w:rFonts w:ascii="Arial" w:hAnsi="Arial"/>
      <w:b w:val="0"/>
      <w:i w:val="0"/>
      <w:caps w:val="0"/>
      <w:smallCaps w:val="0"/>
      <w:color w:val="000000" w:themeColor="text1"/>
      <w:sz w:val="18"/>
      <w:u w:val="none" w:color="7F7F7F" w:themeColor="text1" w:themeTint="80"/>
    </w:rPr>
  </w:style>
  <w:style w:type="character" w:styleId="IntenseReference">
    <w:name w:val="Intense Reference"/>
    <w:basedOn w:val="DefaultParagraphFont"/>
    <w:uiPriority w:val="32"/>
    <w:rsid w:val="005D1F1D"/>
    <w:rPr>
      <w:b/>
      <w:bCs/>
      <w:smallCaps/>
      <w:color w:val="auto"/>
      <w:u w:val="single"/>
    </w:rPr>
  </w:style>
  <w:style w:type="character" w:styleId="BookTitle">
    <w:name w:val="Book Title"/>
    <w:basedOn w:val="DefaultParagraphFont"/>
    <w:uiPriority w:val="33"/>
    <w:rsid w:val="005D1F1D"/>
    <w:rPr>
      <w:b/>
      <w:bCs/>
      <w:smallCaps/>
      <w:color w:val="auto"/>
    </w:rPr>
  </w:style>
  <w:style w:type="paragraph" w:styleId="TOCHeading">
    <w:name w:val="TOC Heading"/>
    <w:basedOn w:val="Heading1"/>
    <w:next w:val="Normal"/>
    <w:uiPriority w:val="39"/>
    <w:unhideWhenUsed/>
    <w:qFormat/>
    <w:rsid w:val="00FE2139"/>
    <w:pPr>
      <w:numPr>
        <w:numId w:val="0"/>
      </w:numPr>
      <w:outlineLvl w:val="9"/>
    </w:pPr>
  </w:style>
  <w:style w:type="paragraph" w:styleId="Header">
    <w:name w:val="header"/>
    <w:basedOn w:val="Normal"/>
    <w:link w:val="HeaderChar"/>
    <w:uiPriority w:val="99"/>
    <w:unhideWhenUsed/>
    <w:rsid w:val="000164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4A9"/>
  </w:style>
  <w:style w:type="paragraph" w:styleId="Footer">
    <w:name w:val="footer"/>
    <w:basedOn w:val="Normal"/>
    <w:link w:val="FooterChar"/>
    <w:uiPriority w:val="99"/>
    <w:unhideWhenUsed/>
    <w:rsid w:val="000164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4A9"/>
  </w:style>
  <w:style w:type="paragraph" w:styleId="NormalWeb">
    <w:name w:val="Normal (Web)"/>
    <w:basedOn w:val="Normal"/>
    <w:uiPriority w:val="99"/>
    <w:semiHidden/>
    <w:unhideWhenUsed/>
    <w:rsid w:val="00A433C1"/>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0A2EC7"/>
    <w:rPr>
      <w:color w:val="0563C1" w:themeColor="hyperlink"/>
      <w:u w:val="single"/>
    </w:rPr>
  </w:style>
  <w:style w:type="paragraph" w:styleId="ListParagraph">
    <w:name w:val="List Paragraph"/>
    <w:basedOn w:val="Normal"/>
    <w:uiPriority w:val="34"/>
    <w:qFormat/>
    <w:rsid w:val="000A2EC7"/>
    <w:pPr>
      <w:spacing w:line="259" w:lineRule="auto"/>
      <w:ind w:left="720"/>
      <w:contextualSpacing/>
      <w:jc w:val="left"/>
    </w:pPr>
  </w:style>
  <w:style w:type="character" w:styleId="PageNumber">
    <w:name w:val="page number"/>
    <w:basedOn w:val="DefaultParagraphFont"/>
    <w:uiPriority w:val="99"/>
    <w:semiHidden/>
    <w:unhideWhenUsed/>
    <w:rsid w:val="000A2EC7"/>
  </w:style>
  <w:style w:type="table" w:styleId="TableGrid">
    <w:name w:val="Table Grid"/>
    <w:basedOn w:val="TableNormal"/>
    <w:uiPriority w:val="59"/>
    <w:rsid w:val="00B91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2">
    <w:name w:val="List Table 1 Light Accent 2"/>
    <w:basedOn w:val="TableNormal"/>
    <w:uiPriority w:val="46"/>
    <w:rsid w:val="00B91B68"/>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787AE9"/>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787AE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787AE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ref-title">
    <w:name w:val="ref-title"/>
    <w:basedOn w:val="DefaultParagraphFont"/>
    <w:rsid w:val="0013449C"/>
  </w:style>
  <w:style w:type="character" w:customStyle="1" w:styleId="ref-journal">
    <w:name w:val="ref-journal"/>
    <w:basedOn w:val="DefaultParagraphFont"/>
    <w:rsid w:val="0013449C"/>
  </w:style>
  <w:style w:type="character" w:customStyle="1" w:styleId="ref-vol">
    <w:name w:val="ref-vol"/>
    <w:basedOn w:val="DefaultParagraphFont"/>
    <w:rsid w:val="0013449C"/>
  </w:style>
  <w:style w:type="character" w:customStyle="1" w:styleId="ref-iss">
    <w:name w:val="ref-iss"/>
    <w:basedOn w:val="DefaultParagraphFont"/>
    <w:rsid w:val="0013449C"/>
  </w:style>
  <w:style w:type="character" w:customStyle="1" w:styleId="BalloonTextChar">
    <w:name w:val="Balloon Text Char"/>
    <w:basedOn w:val="DefaultParagraphFont"/>
    <w:link w:val="BalloonText"/>
    <w:uiPriority w:val="99"/>
    <w:semiHidden/>
    <w:rsid w:val="0013449C"/>
    <w:rPr>
      <w:rFonts w:ascii="Segoe UI" w:hAnsi="Segoe UI" w:cs="Segoe UI"/>
      <w:sz w:val="18"/>
      <w:szCs w:val="18"/>
    </w:rPr>
  </w:style>
  <w:style w:type="paragraph" w:styleId="BalloonText">
    <w:name w:val="Balloon Text"/>
    <w:basedOn w:val="Normal"/>
    <w:link w:val="BalloonTextChar"/>
    <w:uiPriority w:val="99"/>
    <w:semiHidden/>
    <w:unhideWhenUsed/>
    <w:rsid w:val="0013449C"/>
    <w:pPr>
      <w:spacing w:before="0" w:after="0" w:line="240" w:lineRule="auto"/>
      <w:jc w:val="left"/>
    </w:pPr>
    <w:rPr>
      <w:rFonts w:ascii="Segoe UI" w:hAnsi="Segoe UI" w:cs="Segoe UI"/>
      <w:color w:val="auto"/>
      <w:sz w:val="18"/>
      <w:szCs w:val="18"/>
    </w:rPr>
  </w:style>
  <w:style w:type="paragraph" w:styleId="TOC1">
    <w:name w:val="toc 1"/>
    <w:basedOn w:val="Normal"/>
    <w:next w:val="Normal"/>
    <w:autoRedefine/>
    <w:uiPriority w:val="39"/>
    <w:unhideWhenUsed/>
    <w:rsid w:val="005163A3"/>
    <w:pPr>
      <w:tabs>
        <w:tab w:val="left" w:pos="440"/>
        <w:tab w:val="right" w:leader="dot" w:pos="9016"/>
      </w:tabs>
      <w:spacing w:before="0" w:after="100" w:line="256" w:lineRule="auto"/>
      <w:jc w:val="left"/>
    </w:pPr>
    <w:rPr>
      <w:color w:val="auto"/>
    </w:rPr>
  </w:style>
  <w:style w:type="paragraph" w:styleId="TOC2">
    <w:name w:val="toc 2"/>
    <w:basedOn w:val="Normal"/>
    <w:next w:val="Normal"/>
    <w:autoRedefine/>
    <w:uiPriority w:val="39"/>
    <w:unhideWhenUsed/>
    <w:rsid w:val="0013449C"/>
    <w:pPr>
      <w:spacing w:before="0" w:after="100" w:line="256" w:lineRule="auto"/>
      <w:ind w:left="220"/>
      <w:jc w:val="left"/>
    </w:pPr>
    <w:rPr>
      <w:color w:val="auto"/>
    </w:rPr>
  </w:style>
  <w:style w:type="paragraph" w:styleId="TOC3">
    <w:name w:val="toc 3"/>
    <w:basedOn w:val="Normal"/>
    <w:next w:val="Normal"/>
    <w:autoRedefine/>
    <w:uiPriority w:val="39"/>
    <w:unhideWhenUsed/>
    <w:rsid w:val="0013449C"/>
    <w:pPr>
      <w:spacing w:before="0" w:after="100" w:line="256" w:lineRule="auto"/>
      <w:ind w:left="440"/>
      <w:jc w:val="left"/>
    </w:pPr>
    <w:rPr>
      <w:color w:val="auto"/>
    </w:rPr>
  </w:style>
  <w:style w:type="character" w:customStyle="1" w:styleId="UnresolvedMention1">
    <w:name w:val="Unresolved Mention1"/>
    <w:basedOn w:val="DefaultParagraphFont"/>
    <w:uiPriority w:val="99"/>
    <w:semiHidden/>
    <w:unhideWhenUsed/>
    <w:rsid w:val="00C24A66"/>
    <w:rPr>
      <w:color w:val="605E5C"/>
      <w:shd w:val="clear" w:color="auto" w:fill="E1DFDD"/>
    </w:rPr>
  </w:style>
  <w:style w:type="character" w:styleId="CommentReference">
    <w:name w:val="annotation reference"/>
    <w:basedOn w:val="DefaultParagraphFont"/>
    <w:uiPriority w:val="99"/>
    <w:semiHidden/>
    <w:unhideWhenUsed/>
    <w:rsid w:val="00473C22"/>
    <w:rPr>
      <w:sz w:val="16"/>
      <w:szCs w:val="16"/>
    </w:rPr>
  </w:style>
  <w:style w:type="paragraph" w:styleId="CommentText">
    <w:name w:val="annotation text"/>
    <w:basedOn w:val="Normal"/>
    <w:link w:val="CommentTextChar"/>
    <w:uiPriority w:val="99"/>
    <w:semiHidden/>
    <w:unhideWhenUsed/>
    <w:rsid w:val="00473C22"/>
    <w:pPr>
      <w:spacing w:line="240" w:lineRule="auto"/>
    </w:pPr>
    <w:rPr>
      <w:sz w:val="20"/>
      <w:szCs w:val="20"/>
    </w:rPr>
  </w:style>
  <w:style w:type="character" w:customStyle="1" w:styleId="CommentTextChar">
    <w:name w:val="Comment Text Char"/>
    <w:basedOn w:val="DefaultParagraphFont"/>
    <w:link w:val="CommentText"/>
    <w:uiPriority w:val="99"/>
    <w:semiHidden/>
    <w:rsid w:val="00473C22"/>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473C22"/>
    <w:rPr>
      <w:b/>
      <w:bCs/>
    </w:rPr>
  </w:style>
  <w:style w:type="character" w:customStyle="1" w:styleId="CommentSubjectChar">
    <w:name w:val="Comment Subject Char"/>
    <w:basedOn w:val="CommentTextChar"/>
    <w:link w:val="CommentSubject"/>
    <w:uiPriority w:val="99"/>
    <w:semiHidden/>
    <w:rsid w:val="00473C22"/>
    <w:rPr>
      <w:b/>
      <w:bCs/>
      <w:color w:val="000000" w:themeColor="text1"/>
      <w:sz w:val="20"/>
      <w:szCs w:val="20"/>
    </w:rPr>
  </w:style>
  <w:style w:type="character" w:customStyle="1" w:styleId="UnresolvedMention2">
    <w:name w:val="Unresolved Mention2"/>
    <w:basedOn w:val="DefaultParagraphFont"/>
    <w:uiPriority w:val="99"/>
    <w:semiHidden/>
    <w:unhideWhenUsed/>
    <w:rsid w:val="00814F56"/>
    <w:rPr>
      <w:color w:val="605E5C"/>
      <w:shd w:val="clear" w:color="auto" w:fill="E1DFDD"/>
    </w:rPr>
  </w:style>
  <w:style w:type="paragraph" w:styleId="Revision">
    <w:name w:val="Revision"/>
    <w:hidden/>
    <w:uiPriority w:val="99"/>
    <w:semiHidden/>
    <w:rsid w:val="0037177D"/>
    <w:pPr>
      <w:spacing w:after="0" w:line="240" w:lineRule="auto"/>
      <w:jc w:val="left"/>
    </w:pPr>
    <w:rPr>
      <w:color w:val="000000" w:themeColor="text1"/>
    </w:rPr>
  </w:style>
  <w:style w:type="character" w:customStyle="1" w:styleId="normaltextrun">
    <w:name w:val="normaltextrun"/>
    <w:basedOn w:val="DefaultParagraphFont"/>
    <w:rsid w:val="00F1325D"/>
  </w:style>
  <w:style w:type="character" w:customStyle="1" w:styleId="eop">
    <w:name w:val="eop"/>
    <w:basedOn w:val="DefaultParagraphFont"/>
    <w:rsid w:val="00F1325D"/>
  </w:style>
  <w:style w:type="character" w:styleId="UnresolvedMention">
    <w:name w:val="Unresolved Mention"/>
    <w:basedOn w:val="DefaultParagraphFont"/>
    <w:uiPriority w:val="99"/>
    <w:semiHidden/>
    <w:unhideWhenUsed/>
    <w:rsid w:val="008020D3"/>
    <w:rPr>
      <w:color w:val="605E5C"/>
      <w:shd w:val="clear" w:color="auto" w:fill="E1DFDD"/>
    </w:rPr>
  </w:style>
  <w:style w:type="character" w:customStyle="1" w:styleId="fontstyle01">
    <w:name w:val="fontstyle01"/>
    <w:basedOn w:val="DefaultParagraphFont"/>
    <w:rsid w:val="00FE2139"/>
    <w:rPr>
      <w:rFonts w:ascii="Calibri" w:hAnsi="Calibri" w:cs="Calibri" w:hint="default"/>
      <w:b w:val="0"/>
      <w:bCs w:val="0"/>
      <w:i w:val="0"/>
      <w:iCs w:val="0"/>
      <w:color w:val="000000"/>
      <w:sz w:val="22"/>
      <w:szCs w:val="22"/>
    </w:rPr>
  </w:style>
  <w:style w:type="paragraph" w:customStyle="1" w:styleId="Tabletext">
    <w:name w:val="Table text"/>
    <w:basedOn w:val="Normal"/>
    <w:link w:val="TabletextChar"/>
    <w:qFormat/>
    <w:rsid w:val="00173CB7"/>
    <w:pPr>
      <w:spacing w:after="120" w:line="240" w:lineRule="auto"/>
      <w:jc w:val="left"/>
    </w:pPr>
    <w:rPr>
      <w:bCs/>
    </w:rPr>
  </w:style>
  <w:style w:type="paragraph" w:customStyle="1" w:styleId="commandlinetext">
    <w:name w:val="commandline text"/>
    <w:basedOn w:val="Normal"/>
    <w:link w:val="commandlinetextChar"/>
    <w:qFormat/>
    <w:rsid w:val="003064A4"/>
    <w:pPr>
      <w:spacing w:after="120" w:line="240" w:lineRule="auto"/>
      <w:ind w:left="284"/>
      <w:contextualSpacing/>
    </w:pPr>
    <w:rPr>
      <w:rFonts w:ascii="Courier New" w:hAnsi="Courier New" w:cs="Courier New"/>
      <w:sz w:val="20"/>
      <w:szCs w:val="20"/>
    </w:rPr>
  </w:style>
  <w:style w:type="character" w:customStyle="1" w:styleId="TabletextChar">
    <w:name w:val="Table text Char"/>
    <w:basedOn w:val="DefaultParagraphFont"/>
    <w:link w:val="Tabletext"/>
    <w:rsid w:val="00173CB7"/>
    <w:rPr>
      <w:bCs/>
      <w:color w:val="000000" w:themeColor="text1"/>
    </w:rPr>
  </w:style>
  <w:style w:type="character" w:customStyle="1" w:styleId="commandlinetextChar">
    <w:name w:val="commandline text Char"/>
    <w:basedOn w:val="DefaultParagraphFont"/>
    <w:link w:val="commandlinetext"/>
    <w:rsid w:val="003064A4"/>
    <w:rPr>
      <w:rFonts w:ascii="Courier New" w:hAnsi="Courier New" w:cs="Courier New"/>
      <w:color w:val="000000" w:themeColor="text1"/>
      <w:sz w:val="20"/>
      <w:szCs w:val="20"/>
    </w:rPr>
  </w:style>
  <w:style w:type="paragraph" w:customStyle="1" w:styleId="steps">
    <w:name w:val="steps"/>
    <w:basedOn w:val="Normal"/>
    <w:link w:val="stepsChar"/>
    <w:qFormat/>
    <w:rsid w:val="00227C3F"/>
    <w:pPr>
      <w:numPr>
        <w:numId w:val="1"/>
      </w:numPr>
      <w:spacing w:after="120"/>
      <w:ind w:left="357" w:hanging="357"/>
    </w:pPr>
  </w:style>
  <w:style w:type="character" w:customStyle="1" w:styleId="stepsChar">
    <w:name w:val="steps Char"/>
    <w:basedOn w:val="DefaultParagraphFont"/>
    <w:link w:val="steps"/>
    <w:rsid w:val="00227C3F"/>
    <w:rPr>
      <w:color w:val="000000" w:themeColor="text1"/>
    </w:rPr>
  </w:style>
  <w:style w:type="character" w:customStyle="1" w:styleId="fontstyle21">
    <w:name w:val="fontstyle21"/>
    <w:basedOn w:val="DefaultParagraphFont"/>
    <w:rsid w:val="00AB19A3"/>
    <w:rPr>
      <w:rFonts w:ascii="Arial-ItalicMT" w:hAnsi="Arial-ItalicMT" w:hint="default"/>
      <w:b w:val="0"/>
      <w:bCs w:val="0"/>
      <w:i/>
      <w:iCs/>
      <w:color w:val="000000"/>
      <w:sz w:val="22"/>
      <w:szCs w:val="22"/>
    </w:rPr>
  </w:style>
  <w:style w:type="character" w:styleId="FollowedHyperlink">
    <w:name w:val="FollowedHyperlink"/>
    <w:basedOn w:val="DefaultParagraphFont"/>
    <w:uiPriority w:val="99"/>
    <w:semiHidden/>
    <w:unhideWhenUsed/>
    <w:rsid w:val="005707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1186">
      <w:bodyDiv w:val="1"/>
      <w:marLeft w:val="0"/>
      <w:marRight w:val="0"/>
      <w:marTop w:val="0"/>
      <w:marBottom w:val="0"/>
      <w:divBdr>
        <w:top w:val="none" w:sz="0" w:space="0" w:color="auto"/>
        <w:left w:val="none" w:sz="0" w:space="0" w:color="auto"/>
        <w:bottom w:val="none" w:sz="0" w:space="0" w:color="auto"/>
        <w:right w:val="none" w:sz="0" w:space="0" w:color="auto"/>
      </w:divBdr>
    </w:div>
    <w:div w:id="30688091">
      <w:bodyDiv w:val="1"/>
      <w:marLeft w:val="0"/>
      <w:marRight w:val="0"/>
      <w:marTop w:val="0"/>
      <w:marBottom w:val="0"/>
      <w:divBdr>
        <w:top w:val="none" w:sz="0" w:space="0" w:color="auto"/>
        <w:left w:val="none" w:sz="0" w:space="0" w:color="auto"/>
        <w:bottom w:val="none" w:sz="0" w:space="0" w:color="auto"/>
        <w:right w:val="none" w:sz="0" w:space="0" w:color="auto"/>
      </w:divBdr>
    </w:div>
    <w:div w:id="564528586">
      <w:bodyDiv w:val="1"/>
      <w:marLeft w:val="0"/>
      <w:marRight w:val="0"/>
      <w:marTop w:val="0"/>
      <w:marBottom w:val="0"/>
      <w:divBdr>
        <w:top w:val="none" w:sz="0" w:space="0" w:color="auto"/>
        <w:left w:val="none" w:sz="0" w:space="0" w:color="auto"/>
        <w:bottom w:val="none" w:sz="0" w:space="0" w:color="auto"/>
        <w:right w:val="none" w:sz="0" w:space="0" w:color="auto"/>
      </w:divBdr>
    </w:div>
    <w:div w:id="584075232">
      <w:bodyDiv w:val="1"/>
      <w:marLeft w:val="0"/>
      <w:marRight w:val="0"/>
      <w:marTop w:val="0"/>
      <w:marBottom w:val="0"/>
      <w:divBdr>
        <w:top w:val="none" w:sz="0" w:space="0" w:color="auto"/>
        <w:left w:val="none" w:sz="0" w:space="0" w:color="auto"/>
        <w:bottom w:val="none" w:sz="0" w:space="0" w:color="auto"/>
        <w:right w:val="none" w:sz="0" w:space="0" w:color="auto"/>
      </w:divBdr>
    </w:div>
    <w:div w:id="590747467">
      <w:bodyDiv w:val="1"/>
      <w:marLeft w:val="0"/>
      <w:marRight w:val="0"/>
      <w:marTop w:val="0"/>
      <w:marBottom w:val="0"/>
      <w:divBdr>
        <w:top w:val="none" w:sz="0" w:space="0" w:color="auto"/>
        <w:left w:val="none" w:sz="0" w:space="0" w:color="auto"/>
        <w:bottom w:val="none" w:sz="0" w:space="0" w:color="auto"/>
        <w:right w:val="none" w:sz="0" w:space="0" w:color="auto"/>
      </w:divBdr>
    </w:div>
    <w:div w:id="1066104349">
      <w:bodyDiv w:val="1"/>
      <w:marLeft w:val="0"/>
      <w:marRight w:val="0"/>
      <w:marTop w:val="0"/>
      <w:marBottom w:val="0"/>
      <w:divBdr>
        <w:top w:val="none" w:sz="0" w:space="0" w:color="auto"/>
        <w:left w:val="none" w:sz="0" w:space="0" w:color="auto"/>
        <w:bottom w:val="none" w:sz="0" w:space="0" w:color="auto"/>
        <w:right w:val="none" w:sz="0" w:space="0" w:color="auto"/>
      </w:divBdr>
    </w:div>
    <w:div w:id="1140340836">
      <w:bodyDiv w:val="1"/>
      <w:marLeft w:val="0"/>
      <w:marRight w:val="0"/>
      <w:marTop w:val="0"/>
      <w:marBottom w:val="0"/>
      <w:divBdr>
        <w:top w:val="none" w:sz="0" w:space="0" w:color="auto"/>
        <w:left w:val="none" w:sz="0" w:space="0" w:color="auto"/>
        <w:bottom w:val="none" w:sz="0" w:space="0" w:color="auto"/>
        <w:right w:val="none" w:sz="0" w:space="0" w:color="auto"/>
      </w:divBdr>
    </w:div>
    <w:div w:id="1257904197">
      <w:bodyDiv w:val="1"/>
      <w:marLeft w:val="0"/>
      <w:marRight w:val="0"/>
      <w:marTop w:val="0"/>
      <w:marBottom w:val="0"/>
      <w:divBdr>
        <w:top w:val="none" w:sz="0" w:space="0" w:color="auto"/>
        <w:left w:val="none" w:sz="0" w:space="0" w:color="auto"/>
        <w:bottom w:val="none" w:sz="0" w:space="0" w:color="auto"/>
        <w:right w:val="none" w:sz="0" w:space="0" w:color="auto"/>
      </w:divBdr>
    </w:div>
    <w:div w:id="1262643242">
      <w:bodyDiv w:val="1"/>
      <w:marLeft w:val="0"/>
      <w:marRight w:val="0"/>
      <w:marTop w:val="0"/>
      <w:marBottom w:val="0"/>
      <w:divBdr>
        <w:top w:val="none" w:sz="0" w:space="0" w:color="auto"/>
        <w:left w:val="none" w:sz="0" w:space="0" w:color="auto"/>
        <w:bottom w:val="none" w:sz="0" w:space="0" w:color="auto"/>
        <w:right w:val="none" w:sz="0" w:space="0" w:color="auto"/>
      </w:divBdr>
    </w:div>
    <w:div w:id="1305426063">
      <w:bodyDiv w:val="1"/>
      <w:marLeft w:val="0"/>
      <w:marRight w:val="0"/>
      <w:marTop w:val="0"/>
      <w:marBottom w:val="0"/>
      <w:divBdr>
        <w:top w:val="none" w:sz="0" w:space="0" w:color="auto"/>
        <w:left w:val="none" w:sz="0" w:space="0" w:color="auto"/>
        <w:bottom w:val="none" w:sz="0" w:space="0" w:color="auto"/>
        <w:right w:val="none" w:sz="0" w:space="0" w:color="auto"/>
      </w:divBdr>
    </w:div>
    <w:div w:id="1338195865">
      <w:bodyDiv w:val="1"/>
      <w:marLeft w:val="0"/>
      <w:marRight w:val="0"/>
      <w:marTop w:val="0"/>
      <w:marBottom w:val="0"/>
      <w:divBdr>
        <w:top w:val="none" w:sz="0" w:space="0" w:color="auto"/>
        <w:left w:val="none" w:sz="0" w:space="0" w:color="auto"/>
        <w:bottom w:val="none" w:sz="0" w:space="0" w:color="auto"/>
        <w:right w:val="none" w:sz="0" w:space="0" w:color="auto"/>
      </w:divBdr>
    </w:div>
    <w:div w:id="1343778694">
      <w:bodyDiv w:val="1"/>
      <w:marLeft w:val="0"/>
      <w:marRight w:val="0"/>
      <w:marTop w:val="0"/>
      <w:marBottom w:val="0"/>
      <w:divBdr>
        <w:top w:val="none" w:sz="0" w:space="0" w:color="auto"/>
        <w:left w:val="none" w:sz="0" w:space="0" w:color="auto"/>
        <w:bottom w:val="none" w:sz="0" w:space="0" w:color="auto"/>
        <w:right w:val="none" w:sz="0" w:space="0" w:color="auto"/>
      </w:divBdr>
    </w:div>
    <w:div w:id="1368334668">
      <w:bodyDiv w:val="1"/>
      <w:marLeft w:val="0"/>
      <w:marRight w:val="0"/>
      <w:marTop w:val="0"/>
      <w:marBottom w:val="0"/>
      <w:divBdr>
        <w:top w:val="none" w:sz="0" w:space="0" w:color="auto"/>
        <w:left w:val="none" w:sz="0" w:space="0" w:color="auto"/>
        <w:bottom w:val="none" w:sz="0" w:space="0" w:color="auto"/>
        <w:right w:val="none" w:sz="0" w:space="0" w:color="auto"/>
      </w:divBdr>
    </w:div>
    <w:div w:id="1377465759">
      <w:bodyDiv w:val="1"/>
      <w:marLeft w:val="0"/>
      <w:marRight w:val="0"/>
      <w:marTop w:val="0"/>
      <w:marBottom w:val="0"/>
      <w:divBdr>
        <w:top w:val="none" w:sz="0" w:space="0" w:color="auto"/>
        <w:left w:val="none" w:sz="0" w:space="0" w:color="auto"/>
        <w:bottom w:val="none" w:sz="0" w:space="0" w:color="auto"/>
        <w:right w:val="none" w:sz="0" w:space="0" w:color="auto"/>
      </w:divBdr>
    </w:div>
    <w:div w:id="1482576976">
      <w:bodyDiv w:val="1"/>
      <w:marLeft w:val="0"/>
      <w:marRight w:val="0"/>
      <w:marTop w:val="0"/>
      <w:marBottom w:val="0"/>
      <w:divBdr>
        <w:top w:val="none" w:sz="0" w:space="0" w:color="auto"/>
        <w:left w:val="none" w:sz="0" w:space="0" w:color="auto"/>
        <w:bottom w:val="none" w:sz="0" w:space="0" w:color="auto"/>
        <w:right w:val="none" w:sz="0" w:space="0" w:color="auto"/>
      </w:divBdr>
    </w:div>
    <w:div w:id="1600866635">
      <w:bodyDiv w:val="1"/>
      <w:marLeft w:val="0"/>
      <w:marRight w:val="0"/>
      <w:marTop w:val="0"/>
      <w:marBottom w:val="0"/>
      <w:divBdr>
        <w:top w:val="none" w:sz="0" w:space="0" w:color="auto"/>
        <w:left w:val="none" w:sz="0" w:space="0" w:color="auto"/>
        <w:bottom w:val="none" w:sz="0" w:space="0" w:color="auto"/>
        <w:right w:val="none" w:sz="0" w:space="0" w:color="auto"/>
      </w:divBdr>
    </w:div>
    <w:div w:id="1620913109">
      <w:bodyDiv w:val="1"/>
      <w:marLeft w:val="0"/>
      <w:marRight w:val="0"/>
      <w:marTop w:val="0"/>
      <w:marBottom w:val="0"/>
      <w:divBdr>
        <w:top w:val="none" w:sz="0" w:space="0" w:color="auto"/>
        <w:left w:val="none" w:sz="0" w:space="0" w:color="auto"/>
        <w:bottom w:val="none" w:sz="0" w:space="0" w:color="auto"/>
        <w:right w:val="none" w:sz="0" w:space="0" w:color="auto"/>
      </w:divBdr>
    </w:div>
    <w:div w:id="1668090896">
      <w:bodyDiv w:val="1"/>
      <w:marLeft w:val="0"/>
      <w:marRight w:val="0"/>
      <w:marTop w:val="0"/>
      <w:marBottom w:val="0"/>
      <w:divBdr>
        <w:top w:val="none" w:sz="0" w:space="0" w:color="auto"/>
        <w:left w:val="none" w:sz="0" w:space="0" w:color="auto"/>
        <w:bottom w:val="none" w:sz="0" w:space="0" w:color="auto"/>
        <w:right w:val="none" w:sz="0" w:space="0" w:color="auto"/>
      </w:divBdr>
    </w:div>
    <w:div w:id="1730759531">
      <w:bodyDiv w:val="1"/>
      <w:marLeft w:val="0"/>
      <w:marRight w:val="0"/>
      <w:marTop w:val="0"/>
      <w:marBottom w:val="0"/>
      <w:divBdr>
        <w:top w:val="none" w:sz="0" w:space="0" w:color="auto"/>
        <w:left w:val="none" w:sz="0" w:space="0" w:color="auto"/>
        <w:bottom w:val="none" w:sz="0" w:space="0" w:color="auto"/>
        <w:right w:val="none" w:sz="0" w:space="0" w:color="auto"/>
      </w:divBdr>
    </w:div>
    <w:div w:id="1830825461">
      <w:bodyDiv w:val="1"/>
      <w:marLeft w:val="0"/>
      <w:marRight w:val="0"/>
      <w:marTop w:val="0"/>
      <w:marBottom w:val="0"/>
      <w:divBdr>
        <w:top w:val="none" w:sz="0" w:space="0" w:color="auto"/>
        <w:left w:val="none" w:sz="0" w:space="0" w:color="auto"/>
        <w:bottom w:val="none" w:sz="0" w:space="0" w:color="auto"/>
        <w:right w:val="none" w:sz="0" w:space="0" w:color="auto"/>
      </w:divBdr>
    </w:div>
    <w:div w:id="1920795496">
      <w:bodyDiv w:val="1"/>
      <w:marLeft w:val="0"/>
      <w:marRight w:val="0"/>
      <w:marTop w:val="0"/>
      <w:marBottom w:val="0"/>
      <w:divBdr>
        <w:top w:val="none" w:sz="0" w:space="0" w:color="auto"/>
        <w:left w:val="none" w:sz="0" w:space="0" w:color="auto"/>
        <w:bottom w:val="none" w:sz="0" w:space="0" w:color="auto"/>
        <w:right w:val="none" w:sz="0" w:space="0" w:color="auto"/>
      </w:divBdr>
    </w:div>
    <w:div w:id="202119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usgs.gov/software/modflow-6-usgs-modular-hydrologic-model" TargetMode="External"/><Relationship Id="rId26" Type="http://schemas.openxmlformats.org/officeDocument/2006/relationships/image" Target="media/image2.png"/><Relationship Id="rId39"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chart" Target="charts/chart3.xm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pesthomepage.org/programs" TargetMode="External"/><Relationship Id="rId25" Type="http://schemas.openxmlformats.org/officeDocument/2006/relationships/footer" Target="footer6.xml"/><Relationship Id="rId38"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chart" Target="charts/chart2.xml"/><Relationship Id="rId29" Type="http://schemas.openxmlformats.org/officeDocument/2006/relationships/hyperlink" Target="https://gmdsi.org/blog/seglists-interpolation-along-linear-featur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5.xml"/><Relationship Id="rId40" Type="http://schemas.openxmlformats.org/officeDocument/2006/relationships/image" Target="media/image21.jpe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chart" Target="charts/chart5.xml"/><Relationship Id="rId28" Type="http://schemas.openxmlformats.org/officeDocument/2006/relationships/hyperlink" Target="https://vita.had.co.nz/papers/tidy-data.html" TargetMode="External"/><Relationship Id="rId10" Type="http://schemas.openxmlformats.org/officeDocument/2006/relationships/endnotes" Target="endnotes.xml"/><Relationship Id="rId19" Type="http://schemas.openxmlformats.org/officeDocument/2006/relationships/chart" Target="charts/chart1.xml"/><Relationship Id="rId31" Type="http://schemas.openxmlformats.org/officeDocument/2006/relationships/image" Target="media/image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hart" Target="charts/chart4.xml"/><Relationship Id="rId27" Type="http://schemas.openxmlformats.org/officeDocument/2006/relationships/image" Target="media/image3.png"/><Relationship Id="rId30" Type="http://schemas.openxmlformats.org/officeDocument/2006/relationships/hyperlink" Target="https://gmdsi.org/blog/tutorial-plpro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work\gmdsi\tutorial\documentation\tutorial_template.dotx"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1"/>
          <c:order val="0"/>
          <c:tx>
            <c:v>field measurement</c:v>
          </c:tx>
          <c:spPr>
            <a:ln>
              <a:prstDash val="sysDot"/>
            </a:ln>
          </c:spPr>
          <c:marker>
            <c:symbol val="circle"/>
            <c:size val="8"/>
          </c:marker>
          <c:xVal>
            <c:numRef>
              <c:f>Sheet1!$E$1:$E$51</c:f>
              <c:numCache>
                <c:formatCode>m/d/yyyy\ h:mm</c:formatCode>
                <c:ptCount val="51"/>
                <c:pt idx="0">
                  <c:v>36542</c:v>
                </c:pt>
                <c:pt idx="1">
                  <c:v>36571.441666666666</c:v>
                </c:pt>
                <c:pt idx="2">
                  <c:v>36604.883333333331</c:v>
                </c:pt>
                <c:pt idx="3">
                  <c:v>36636.324999999997</c:v>
                </c:pt>
                <c:pt idx="4">
                  <c:v>36665.76666666667</c:v>
                </c:pt>
                <c:pt idx="5">
                  <c:v>36687.208321759259</c:v>
                </c:pt>
                <c:pt idx="6">
                  <c:v>36723.65</c:v>
                </c:pt>
                <c:pt idx="7">
                  <c:v>36756.091666666667</c:v>
                </c:pt>
                <c:pt idx="8">
                  <c:v>36781.533321759256</c:v>
                </c:pt>
                <c:pt idx="9">
                  <c:v>36814.974999999999</c:v>
                </c:pt>
                <c:pt idx="10">
                  <c:v>36845.416666666664</c:v>
                </c:pt>
                <c:pt idx="11">
                  <c:v>36872.85832175926</c:v>
                </c:pt>
                <c:pt idx="12">
                  <c:v>36903.300000000003</c:v>
                </c:pt>
                <c:pt idx="13">
                  <c:v>36936.741666666669</c:v>
                </c:pt>
                <c:pt idx="14">
                  <c:v>36965.183321759258</c:v>
                </c:pt>
                <c:pt idx="15">
                  <c:v>36996.625</c:v>
                </c:pt>
                <c:pt idx="16">
                  <c:v>37029.066666666666</c:v>
                </c:pt>
                <c:pt idx="17">
                  <c:v>37055.508321759262</c:v>
                </c:pt>
                <c:pt idx="18">
                  <c:v>37086.949999999997</c:v>
                </c:pt>
                <c:pt idx="19">
                  <c:v>37113.39166666667</c:v>
                </c:pt>
                <c:pt idx="20">
                  <c:v>37147.833321759259</c:v>
                </c:pt>
                <c:pt idx="21">
                  <c:v>37180.275000000001</c:v>
                </c:pt>
                <c:pt idx="22">
                  <c:v>37205.716666666667</c:v>
                </c:pt>
                <c:pt idx="23">
                  <c:v>37235.158321759256</c:v>
                </c:pt>
                <c:pt idx="24">
                  <c:v>37271.599999999999</c:v>
                </c:pt>
                <c:pt idx="25">
                  <c:v>37305.041666666664</c:v>
                </c:pt>
                <c:pt idx="26">
                  <c:v>37328.48332175926</c:v>
                </c:pt>
                <c:pt idx="27">
                  <c:v>37356.925000000003</c:v>
                </c:pt>
                <c:pt idx="28">
                  <c:v>37392.366666666669</c:v>
                </c:pt>
                <c:pt idx="29">
                  <c:v>37427.808321759258</c:v>
                </c:pt>
                <c:pt idx="30">
                  <c:v>37451.25</c:v>
                </c:pt>
                <c:pt idx="31">
                  <c:v>37478.691666666666</c:v>
                </c:pt>
                <c:pt idx="32">
                  <c:v>37515.133321759262</c:v>
                </c:pt>
                <c:pt idx="33">
                  <c:v>37548.574999999997</c:v>
                </c:pt>
                <c:pt idx="34">
                  <c:v>37573.01666666667</c:v>
                </c:pt>
                <c:pt idx="35">
                  <c:v>37610.458321759259</c:v>
                </c:pt>
                <c:pt idx="36">
                  <c:v>37630.9</c:v>
                </c:pt>
                <c:pt idx="37">
                  <c:v>37668.341666666667</c:v>
                </c:pt>
                <c:pt idx="38">
                  <c:v>37694.783321759256</c:v>
                </c:pt>
                <c:pt idx="39">
                  <c:v>37732.224999999999</c:v>
                </c:pt>
                <c:pt idx="40">
                  <c:v>37758.666666666664</c:v>
                </c:pt>
                <c:pt idx="41">
                  <c:v>37785.10832175926</c:v>
                </c:pt>
                <c:pt idx="42">
                  <c:v>37820.550000000003</c:v>
                </c:pt>
                <c:pt idx="43">
                  <c:v>37850.991666666669</c:v>
                </c:pt>
                <c:pt idx="44">
                  <c:v>37880.433321759258</c:v>
                </c:pt>
                <c:pt idx="45">
                  <c:v>37907.875</c:v>
                </c:pt>
                <c:pt idx="46">
                  <c:v>37940.316666666666</c:v>
                </c:pt>
                <c:pt idx="47">
                  <c:v>37965.758321759262</c:v>
                </c:pt>
                <c:pt idx="48">
                  <c:v>38004.199999999997</c:v>
                </c:pt>
                <c:pt idx="49">
                  <c:v>38031.64166666667</c:v>
                </c:pt>
                <c:pt idx="50">
                  <c:v>38059.083321759259</c:v>
                </c:pt>
              </c:numCache>
            </c:numRef>
          </c:xVal>
          <c:yVal>
            <c:numRef>
              <c:f>Sheet1!$D$1:$D$51</c:f>
              <c:numCache>
                <c:formatCode>General</c:formatCode>
                <c:ptCount val="51"/>
                <c:pt idx="0">
                  <c:v>88.469162993769402</c:v>
                </c:pt>
                <c:pt idx="1">
                  <c:v>88.642733391281993</c:v>
                </c:pt>
                <c:pt idx="2">
                  <c:v>88.674963098362198</c:v>
                </c:pt>
                <c:pt idx="3">
                  <c:v>88.678450086839405</c:v>
                </c:pt>
                <c:pt idx="4">
                  <c:v>88.621128218088401</c:v>
                </c:pt>
                <c:pt idx="5">
                  <c:v>88.692308434067201</c:v>
                </c:pt>
                <c:pt idx="6">
                  <c:v>88.694945082433605</c:v>
                </c:pt>
                <c:pt idx="7">
                  <c:v>88.7991524091549</c:v>
                </c:pt>
                <c:pt idx="8">
                  <c:v>88.655968362348602</c:v>
                </c:pt>
                <c:pt idx="9">
                  <c:v>88.596984825559204</c:v>
                </c:pt>
                <c:pt idx="10">
                  <c:v>88.389720518859093</c:v>
                </c:pt>
                <c:pt idx="11">
                  <c:v>88.516562270432402</c:v>
                </c:pt>
                <c:pt idx="12">
                  <c:v>88.449284578160004</c:v>
                </c:pt>
                <c:pt idx="13">
                  <c:v>88.387719612135598</c:v>
                </c:pt>
                <c:pt idx="14">
                  <c:v>88.473588203441395</c:v>
                </c:pt>
                <c:pt idx="15">
                  <c:v>88.638229041970604</c:v>
                </c:pt>
                <c:pt idx="16">
                  <c:v>88.785550438591898</c:v>
                </c:pt>
                <c:pt idx="17">
                  <c:v>88.883172606326397</c:v>
                </c:pt>
                <c:pt idx="18">
                  <c:v>88.8688699637284</c:v>
                </c:pt>
                <c:pt idx="19">
                  <c:v>88.815249638039603</c:v>
                </c:pt>
                <c:pt idx="20">
                  <c:v>88.835947458944403</c:v>
                </c:pt>
                <c:pt idx="21">
                  <c:v>88.690422082130397</c:v>
                </c:pt>
                <c:pt idx="22">
                  <c:v>88.720388949707001</c:v>
                </c:pt>
                <c:pt idx="23">
                  <c:v>88.801386628658705</c:v>
                </c:pt>
                <c:pt idx="24">
                  <c:v>89.0586921668434</c:v>
                </c:pt>
                <c:pt idx="25">
                  <c:v>89.4447998622786</c:v>
                </c:pt>
                <c:pt idx="26">
                  <c:v>89.506462146431602</c:v>
                </c:pt>
                <c:pt idx="27">
                  <c:v>89.668880887682704</c:v>
                </c:pt>
                <c:pt idx="28">
                  <c:v>89.749776463772406</c:v>
                </c:pt>
                <c:pt idx="29">
                  <c:v>89.640127732544002</c:v>
                </c:pt>
                <c:pt idx="30">
                  <c:v>89.686920210380194</c:v>
                </c:pt>
                <c:pt idx="31">
                  <c:v>89.471144504737396</c:v>
                </c:pt>
                <c:pt idx="32">
                  <c:v>89.321136718597003</c:v>
                </c:pt>
                <c:pt idx="33">
                  <c:v>89.389682427450595</c:v>
                </c:pt>
                <c:pt idx="34">
                  <c:v>89.330940056614907</c:v>
                </c:pt>
                <c:pt idx="35">
                  <c:v>89.264575749623205</c:v>
                </c:pt>
                <c:pt idx="36">
                  <c:v>89.202323663834605</c:v>
                </c:pt>
                <c:pt idx="37">
                  <c:v>89.2366742428012</c:v>
                </c:pt>
                <c:pt idx="38">
                  <c:v>89.394844405302393</c:v>
                </c:pt>
                <c:pt idx="39">
                  <c:v>89.395134708747904</c:v>
                </c:pt>
                <c:pt idx="40">
                  <c:v>89.385946806968903</c:v>
                </c:pt>
                <c:pt idx="41">
                  <c:v>89.486468672022198</c:v>
                </c:pt>
                <c:pt idx="42">
                  <c:v>89.343049814222994</c:v>
                </c:pt>
                <c:pt idx="43">
                  <c:v>89.405140900415702</c:v>
                </c:pt>
                <c:pt idx="44">
                  <c:v>89.157884166320002</c:v>
                </c:pt>
                <c:pt idx="45">
                  <c:v>89.125494486870707</c:v>
                </c:pt>
                <c:pt idx="46">
                  <c:v>88.971111645217803</c:v>
                </c:pt>
                <c:pt idx="47">
                  <c:v>88.951104934235502</c:v>
                </c:pt>
                <c:pt idx="48">
                  <c:v>88.961828465868606</c:v>
                </c:pt>
                <c:pt idx="49">
                  <c:v>88.892228031105105</c:v>
                </c:pt>
                <c:pt idx="50">
                  <c:v>89.035117035552901</c:v>
                </c:pt>
              </c:numCache>
            </c:numRef>
          </c:yVal>
          <c:smooth val="0"/>
          <c:extLst>
            <c:ext xmlns:c16="http://schemas.microsoft.com/office/drawing/2014/chart" uri="{C3380CC4-5D6E-409C-BE32-E72D297353CC}">
              <c16:uniqueId val="{00000000-9100-47C0-A364-BA17F6B97A09}"/>
            </c:ext>
          </c:extLst>
        </c:ser>
        <c:ser>
          <c:idx val="0"/>
          <c:order val="1"/>
          <c:tx>
            <c:v>model output</c:v>
          </c:tx>
          <c:spPr>
            <a:ln w="9525" cap="rnd">
              <a:solidFill>
                <a:schemeClr val="accent1"/>
              </a:solidFill>
              <a:round/>
            </a:ln>
            <a:effectLst/>
          </c:spPr>
          <c:marker>
            <c:symbol val="diamond"/>
            <c:size val="9"/>
            <c:spPr>
              <a:solidFill>
                <a:schemeClr val="accent1"/>
              </a:solidFill>
              <a:ln w="9525">
                <a:solidFill>
                  <a:schemeClr val="accent1"/>
                </a:solidFill>
              </a:ln>
              <a:effectLst/>
            </c:spPr>
          </c:marker>
          <c:xVal>
            <c:numRef>
              <c:f>head_obs!$A$2:$A$122</c:f>
              <c:numCache>
                <c:formatCode>m/d/yyyy</c:formatCode>
                <c:ptCount val="121"/>
                <c:pt idx="0">
                  <c:v>36525</c:v>
                </c:pt>
                <c:pt idx="1">
                  <c:v>36555.441666666673</c:v>
                </c:pt>
                <c:pt idx="2">
                  <c:v>36585.883333333331</c:v>
                </c:pt>
                <c:pt idx="3">
                  <c:v>36616.324999999997</c:v>
                </c:pt>
                <c:pt idx="4">
                  <c:v>36646.766666666699</c:v>
                </c:pt>
                <c:pt idx="5">
                  <c:v>36677.208333333299</c:v>
                </c:pt>
                <c:pt idx="6">
                  <c:v>36707.65</c:v>
                </c:pt>
                <c:pt idx="7">
                  <c:v>36738.091666666704</c:v>
                </c:pt>
                <c:pt idx="8">
                  <c:v>36768.533333333296</c:v>
                </c:pt>
                <c:pt idx="9">
                  <c:v>36798.974999999999</c:v>
                </c:pt>
                <c:pt idx="10">
                  <c:v>36829.416666666701</c:v>
                </c:pt>
                <c:pt idx="11">
                  <c:v>36859.858333333301</c:v>
                </c:pt>
                <c:pt idx="12">
                  <c:v>36890.300000000003</c:v>
                </c:pt>
                <c:pt idx="13">
                  <c:v>36920.741666666698</c:v>
                </c:pt>
                <c:pt idx="14">
                  <c:v>36951.183333333298</c:v>
                </c:pt>
                <c:pt idx="15">
                  <c:v>36981.625</c:v>
                </c:pt>
                <c:pt idx="16">
                  <c:v>37012.066666666702</c:v>
                </c:pt>
                <c:pt idx="17">
                  <c:v>37042.508333333302</c:v>
                </c:pt>
                <c:pt idx="18">
                  <c:v>37072.949999999997</c:v>
                </c:pt>
                <c:pt idx="19">
                  <c:v>37103.391666666699</c:v>
                </c:pt>
                <c:pt idx="20">
                  <c:v>37133.833333333299</c:v>
                </c:pt>
                <c:pt idx="21">
                  <c:v>37164.275000000001</c:v>
                </c:pt>
                <c:pt idx="22">
                  <c:v>37194.716666666704</c:v>
                </c:pt>
                <c:pt idx="23">
                  <c:v>37225.158333333296</c:v>
                </c:pt>
                <c:pt idx="24">
                  <c:v>37255.599999999999</c:v>
                </c:pt>
                <c:pt idx="25">
                  <c:v>37286.041666666701</c:v>
                </c:pt>
                <c:pt idx="26">
                  <c:v>37316.483333333301</c:v>
                </c:pt>
                <c:pt idx="27">
                  <c:v>37346.925000000003</c:v>
                </c:pt>
                <c:pt idx="28">
                  <c:v>37377.366666666698</c:v>
                </c:pt>
                <c:pt idx="29">
                  <c:v>37407.808333333298</c:v>
                </c:pt>
                <c:pt idx="30">
                  <c:v>37438.25</c:v>
                </c:pt>
                <c:pt idx="31">
                  <c:v>37468.691666666702</c:v>
                </c:pt>
                <c:pt idx="32">
                  <c:v>37499.133333333302</c:v>
                </c:pt>
                <c:pt idx="33">
                  <c:v>37529.574999999997</c:v>
                </c:pt>
                <c:pt idx="34">
                  <c:v>37560.016666666997</c:v>
                </c:pt>
                <c:pt idx="35">
                  <c:v>37590.458333333001</c:v>
                </c:pt>
                <c:pt idx="36">
                  <c:v>37620.9</c:v>
                </c:pt>
                <c:pt idx="37">
                  <c:v>37651.341666667002</c:v>
                </c:pt>
                <c:pt idx="38">
                  <c:v>37681.783333332998</c:v>
                </c:pt>
                <c:pt idx="39">
                  <c:v>37712.224999999999</c:v>
                </c:pt>
                <c:pt idx="40">
                  <c:v>37742.666666666999</c:v>
                </c:pt>
                <c:pt idx="41">
                  <c:v>37773.108333333003</c:v>
                </c:pt>
                <c:pt idx="42">
                  <c:v>37803.550000000003</c:v>
                </c:pt>
                <c:pt idx="43">
                  <c:v>37833.991666667003</c:v>
                </c:pt>
                <c:pt idx="44">
                  <c:v>37864.433333333</c:v>
                </c:pt>
                <c:pt idx="45">
                  <c:v>37894.875</c:v>
                </c:pt>
                <c:pt idx="46">
                  <c:v>37925.316666667</c:v>
                </c:pt>
                <c:pt idx="47">
                  <c:v>37955.758333332997</c:v>
                </c:pt>
                <c:pt idx="48">
                  <c:v>37986.199999999997</c:v>
                </c:pt>
                <c:pt idx="49">
                  <c:v>38016.641666666997</c:v>
                </c:pt>
                <c:pt idx="50">
                  <c:v>38047.083333333001</c:v>
                </c:pt>
                <c:pt idx="51">
                  <c:v>38077.525000000001</c:v>
                </c:pt>
                <c:pt idx="52">
                  <c:v>38107.966666667002</c:v>
                </c:pt>
                <c:pt idx="53">
                  <c:v>38138.408333332998</c:v>
                </c:pt>
                <c:pt idx="54">
                  <c:v>38168.85</c:v>
                </c:pt>
                <c:pt idx="55">
                  <c:v>38199.291666666999</c:v>
                </c:pt>
                <c:pt idx="56">
                  <c:v>38229.733333333003</c:v>
                </c:pt>
                <c:pt idx="57">
                  <c:v>38260.175000000003</c:v>
                </c:pt>
                <c:pt idx="58">
                  <c:v>38290.616666667003</c:v>
                </c:pt>
                <c:pt idx="59">
                  <c:v>38321.058333333</c:v>
                </c:pt>
                <c:pt idx="60">
                  <c:v>38351.5</c:v>
                </c:pt>
                <c:pt idx="61">
                  <c:v>38381.941666667</c:v>
                </c:pt>
                <c:pt idx="62">
                  <c:v>38412.383333332997</c:v>
                </c:pt>
                <c:pt idx="63">
                  <c:v>38442.824999999997</c:v>
                </c:pt>
                <c:pt idx="64">
                  <c:v>38473.266666666997</c:v>
                </c:pt>
                <c:pt idx="65">
                  <c:v>38503.708333333001</c:v>
                </c:pt>
                <c:pt idx="66">
                  <c:v>38534.15</c:v>
                </c:pt>
                <c:pt idx="67">
                  <c:v>38564.591666667002</c:v>
                </c:pt>
                <c:pt idx="68">
                  <c:v>38595.033333332998</c:v>
                </c:pt>
                <c:pt idx="69">
                  <c:v>38625.474999999999</c:v>
                </c:pt>
                <c:pt idx="70">
                  <c:v>38655.916666666999</c:v>
                </c:pt>
                <c:pt idx="71">
                  <c:v>38686.358333333003</c:v>
                </c:pt>
                <c:pt idx="72">
                  <c:v>38716.800000000003</c:v>
                </c:pt>
                <c:pt idx="73">
                  <c:v>38747.241666667003</c:v>
                </c:pt>
                <c:pt idx="74">
                  <c:v>38777.683333333</c:v>
                </c:pt>
                <c:pt idx="75">
                  <c:v>38808.125</c:v>
                </c:pt>
                <c:pt idx="76">
                  <c:v>38838.566666667</c:v>
                </c:pt>
                <c:pt idx="77">
                  <c:v>38869.008333332997</c:v>
                </c:pt>
                <c:pt idx="78">
                  <c:v>38899.449999999997</c:v>
                </c:pt>
                <c:pt idx="79">
                  <c:v>38929.891666666997</c:v>
                </c:pt>
                <c:pt idx="80">
                  <c:v>38960.333333333001</c:v>
                </c:pt>
                <c:pt idx="81">
                  <c:v>38990.775000000001</c:v>
                </c:pt>
                <c:pt idx="82">
                  <c:v>39021.216666667002</c:v>
                </c:pt>
                <c:pt idx="83">
                  <c:v>39051.658333332998</c:v>
                </c:pt>
                <c:pt idx="84">
                  <c:v>39082.1</c:v>
                </c:pt>
                <c:pt idx="85">
                  <c:v>39112.541666666999</c:v>
                </c:pt>
                <c:pt idx="86">
                  <c:v>39142.983333333003</c:v>
                </c:pt>
                <c:pt idx="87">
                  <c:v>39173.425000000003</c:v>
                </c:pt>
                <c:pt idx="88">
                  <c:v>39203.866666667003</c:v>
                </c:pt>
                <c:pt idx="89">
                  <c:v>39234.308333333</c:v>
                </c:pt>
                <c:pt idx="90">
                  <c:v>39264.75</c:v>
                </c:pt>
                <c:pt idx="91">
                  <c:v>39295.191666667</c:v>
                </c:pt>
                <c:pt idx="92">
                  <c:v>39325.633333332997</c:v>
                </c:pt>
                <c:pt idx="93">
                  <c:v>39356.074999999997</c:v>
                </c:pt>
                <c:pt idx="94">
                  <c:v>39386.516666666997</c:v>
                </c:pt>
                <c:pt idx="95">
                  <c:v>39416.958333333001</c:v>
                </c:pt>
                <c:pt idx="96">
                  <c:v>39447.4</c:v>
                </c:pt>
                <c:pt idx="97">
                  <c:v>39477.841666667002</c:v>
                </c:pt>
                <c:pt idx="98">
                  <c:v>39508.283333332998</c:v>
                </c:pt>
                <c:pt idx="99">
                  <c:v>39538.724999999999</c:v>
                </c:pt>
                <c:pt idx="100">
                  <c:v>39569.166666666999</c:v>
                </c:pt>
                <c:pt idx="101">
                  <c:v>39599.608333333003</c:v>
                </c:pt>
                <c:pt idx="102">
                  <c:v>39630.050000000003</c:v>
                </c:pt>
                <c:pt idx="103">
                  <c:v>39660.491666667003</c:v>
                </c:pt>
                <c:pt idx="104">
                  <c:v>39690.933333333</c:v>
                </c:pt>
                <c:pt idx="105">
                  <c:v>39721.375</c:v>
                </c:pt>
                <c:pt idx="106">
                  <c:v>39751.816666667</c:v>
                </c:pt>
                <c:pt idx="107">
                  <c:v>39782.258333332997</c:v>
                </c:pt>
                <c:pt idx="108">
                  <c:v>39812.699999999997</c:v>
                </c:pt>
                <c:pt idx="109">
                  <c:v>39843.141666666997</c:v>
                </c:pt>
                <c:pt idx="110">
                  <c:v>39873.583333333001</c:v>
                </c:pt>
                <c:pt idx="111">
                  <c:v>39904.025000000001</c:v>
                </c:pt>
                <c:pt idx="112">
                  <c:v>39934.466666667002</c:v>
                </c:pt>
                <c:pt idx="113">
                  <c:v>39964.908333332998</c:v>
                </c:pt>
                <c:pt idx="114">
                  <c:v>39995.35</c:v>
                </c:pt>
                <c:pt idx="115">
                  <c:v>40025.791666666999</c:v>
                </c:pt>
                <c:pt idx="116">
                  <c:v>40056.233333333003</c:v>
                </c:pt>
                <c:pt idx="117">
                  <c:v>40086.675000000003</c:v>
                </c:pt>
                <c:pt idx="118">
                  <c:v>40117.116666667003</c:v>
                </c:pt>
                <c:pt idx="119">
                  <c:v>40147.558333333</c:v>
                </c:pt>
                <c:pt idx="120">
                  <c:v>40178</c:v>
                </c:pt>
              </c:numCache>
            </c:numRef>
          </c:xVal>
          <c:yVal>
            <c:numRef>
              <c:f>head_obs!$C$2:$C$122</c:f>
              <c:numCache>
                <c:formatCode>General</c:formatCode>
                <c:ptCount val="121"/>
                <c:pt idx="0">
                  <c:v>88.49425497</c:v>
                </c:pt>
                <c:pt idx="1">
                  <c:v>88.552590530000003</c:v>
                </c:pt>
                <c:pt idx="2">
                  <c:v>88.628564310000002</c:v>
                </c:pt>
                <c:pt idx="3">
                  <c:v>88.658718390000004</c:v>
                </c:pt>
                <c:pt idx="4">
                  <c:v>88.689924489999996</c:v>
                </c:pt>
                <c:pt idx="5">
                  <c:v>88.761109529999999</c:v>
                </c:pt>
                <c:pt idx="6">
                  <c:v>88.783328359999999</c:v>
                </c:pt>
                <c:pt idx="7">
                  <c:v>88.725917179999996</c:v>
                </c:pt>
                <c:pt idx="8">
                  <c:v>88.635745360000001</c:v>
                </c:pt>
                <c:pt idx="9">
                  <c:v>88.555370310000001</c:v>
                </c:pt>
                <c:pt idx="10">
                  <c:v>88.485603620000006</c:v>
                </c:pt>
                <c:pt idx="11">
                  <c:v>88.422580300000007</c:v>
                </c:pt>
                <c:pt idx="12">
                  <c:v>88.382796049999996</c:v>
                </c:pt>
                <c:pt idx="13">
                  <c:v>88.44525179</c:v>
                </c:pt>
                <c:pt idx="14">
                  <c:v>88.537223209999993</c:v>
                </c:pt>
                <c:pt idx="15">
                  <c:v>88.70154814</c:v>
                </c:pt>
                <c:pt idx="16">
                  <c:v>88.824701989999994</c:v>
                </c:pt>
                <c:pt idx="17">
                  <c:v>88.878221319999994</c:v>
                </c:pt>
                <c:pt idx="18">
                  <c:v>88.882480959999995</c:v>
                </c:pt>
                <c:pt idx="19">
                  <c:v>88.857003809999995</c:v>
                </c:pt>
                <c:pt idx="20">
                  <c:v>88.813576879999999</c:v>
                </c:pt>
                <c:pt idx="21">
                  <c:v>88.762523310000006</c:v>
                </c:pt>
                <c:pt idx="22">
                  <c:v>88.761960020000004</c:v>
                </c:pt>
                <c:pt idx="23">
                  <c:v>88.828114260000007</c:v>
                </c:pt>
                <c:pt idx="24">
                  <c:v>89.067478170000001</c:v>
                </c:pt>
                <c:pt idx="25">
                  <c:v>89.387764669999996</c:v>
                </c:pt>
                <c:pt idx="26">
                  <c:v>89.566527390000005</c:v>
                </c:pt>
                <c:pt idx="27">
                  <c:v>89.666033999999996</c:v>
                </c:pt>
                <c:pt idx="28">
                  <c:v>89.731293550000004</c:v>
                </c:pt>
                <c:pt idx="29">
                  <c:v>89.730837649999998</c:v>
                </c:pt>
                <c:pt idx="30">
                  <c:v>89.665411239999997</c:v>
                </c:pt>
                <c:pt idx="31">
                  <c:v>89.537039680000007</c:v>
                </c:pt>
                <c:pt idx="32">
                  <c:v>89.4081264</c:v>
                </c:pt>
                <c:pt idx="33">
                  <c:v>89.299905319999993</c:v>
                </c:pt>
                <c:pt idx="34">
                  <c:v>89.237813650000007</c:v>
                </c:pt>
                <c:pt idx="35">
                  <c:v>89.202896280000004</c:v>
                </c:pt>
                <c:pt idx="36">
                  <c:v>89.241400909999996</c:v>
                </c:pt>
                <c:pt idx="37">
                  <c:v>89.317139819999994</c:v>
                </c:pt>
                <c:pt idx="38">
                  <c:v>89.357997800000007</c:v>
                </c:pt>
                <c:pt idx="39">
                  <c:v>89.40710421</c:v>
                </c:pt>
                <c:pt idx="40">
                  <c:v>89.461539160000001</c:v>
                </c:pt>
                <c:pt idx="41">
                  <c:v>89.487433289999998</c:v>
                </c:pt>
                <c:pt idx="42">
                  <c:v>89.436172110000001</c:v>
                </c:pt>
                <c:pt idx="43">
                  <c:v>89.323276820000004</c:v>
                </c:pt>
                <c:pt idx="44">
                  <c:v>89.206128169999999</c:v>
                </c:pt>
                <c:pt idx="45">
                  <c:v>89.092990029999996</c:v>
                </c:pt>
                <c:pt idx="46">
                  <c:v>89.008769430000001</c:v>
                </c:pt>
                <c:pt idx="47">
                  <c:v>88.947091330000006</c:v>
                </c:pt>
                <c:pt idx="48">
                  <c:v>88.952486410000006</c:v>
                </c:pt>
                <c:pt idx="49">
                  <c:v>88.955257140000001</c:v>
                </c:pt>
                <c:pt idx="50">
                  <c:v>88.941200109999997</c:v>
                </c:pt>
                <c:pt idx="51">
                  <c:v>88.960577689999994</c:v>
                </c:pt>
                <c:pt idx="52">
                  <c:v>88.972083159999997</c:v>
                </c:pt>
                <c:pt idx="53">
                  <c:v>88.961211039999995</c:v>
                </c:pt>
                <c:pt idx="54">
                  <c:v>88.919191290000001</c:v>
                </c:pt>
                <c:pt idx="55">
                  <c:v>88.834760259999996</c:v>
                </c:pt>
                <c:pt idx="56">
                  <c:v>88.750162079999996</c:v>
                </c:pt>
                <c:pt idx="57">
                  <c:v>88.662382660000006</c:v>
                </c:pt>
                <c:pt idx="58">
                  <c:v>88.592284019999994</c:v>
                </c:pt>
                <c:pt idx="59">
                  <c:v>88.534849589999993</c:v>
                </c:pt>
                <c:pt idx="60">
                  <c:v>88.483391100000006</c:v>
                </c:pt>
                <c:pt idx="61">
                  <c:v>88.433712450000002</c:v>
                </c:pt>
                <c:pt idx="62">
                  <c:v>88.382842539999999</c:v>
                </c:pt>
                <c:pt idx="63">
                  <c:v>88.332383089999993</c:v>
                </c:pt>
                <c:pt idx="64">
                  <c:v>88.280972689999999</c:v>
                </c:pt>
                <c:pt idx="65">
                  <c:v>88.215440619999995</c:v>
                </c:pt>
                <c:pt idx="66">
                  <c:v>88.141029130000007</c:v>
                </c:pt>
                <c:pt idx="67">
                  <c:v>88.072584160000005</c:v>
                </c:pt>
                <c:pt idx="68">
                  <c:v>88.010076569999995</c:v>
                </c:pt>
                <c:pt idx="69">
                  <c:v>87.947918619999996</c:v>
                </c:pt>
                <c:pt idx="70">
                  <c:v>87.905536429999998</c:v>
                </c:pt>
                <c:pt idx="71">
                  <c:v>87.88564667</c:v>
                </c:pt>
                <c:pt idx="72">
                  <c:v>87.901915090000003</c:v>
                </c:pt>
                <c:pt idx="73">
                  <c:v>87.933115479999998</c:v>
                </c:pt>
                <c:pt idx="74">
                  <c:v>88.014869419999997</c:v>
                </c:pt>
                <c:pt idx="75">
                  <c:v>88.110109710000003</c:v>
                </c:pt>
                <c:pt idx="76">
                  <c:v>88.176410000000004</c:v>
                </c:pt>
                <c:pt idx="77">
                  <c:v>88.217961290000005</c:v>
                </c:pt>
                <c:pt idx="78">
                  <c:v>88.226261289999997</c:v>
                </c:pt>
                <c:pt idx="79">
                  <c:v>88.214334579999999</c:v>
                </c:pt>
                <c:pt idx="80">
                  <c:v>88.18484205</c:v>
                </c:pt>
                <c:pt idx="81">
                  <c:v>88.135798199999996</c:v>
                </c:pt>
                <c:pt idx="82">
                  <c:v>88.094028609999995</c:v>
                </c:pt>
                <c:pt idx="83">
                  <c:v>88.159703690000001</c:v>
                </c:pt>
                <c:pt idx="84">
                  <c:v>88.351077200000006</c:v>
                </c:pt>
                <c:pt idx="85">
                  <c:v>88.471073219999994</c:v>
                </c:pt>
                <c:pt idx="86">
                  <c:v>88.534254399999995</c:v>
                </c:pt>
                <c:pt idx="87">
                  <c:v>88.567202839999993</c:v>
                </c:pt>
                <c:pt idx="88">
                  <c:v>88.571228270000006</c:v>
                </c:pt>
                <c:pt idx="89">
                  <c:v>88.550224619999995</c:v>
                </c:pt>
                <c:pt idx="90">
                  <c:v>88.511958770000007</c:v>
                </c:pt>
                <c:pt idx="91">
                  <c:v>88.448330490000004</c:v>
                </c:pt>
                <c:pt idx="92">
                  <c:v>88.385202939999999</c:v>
                </c:pt>
                <c:pt idx="93">
                  <c:v>88.341005159999995</c:v>
                </c:pt>
                <c:pt idx="94">
                  <c:v>88.306839789999998</c:v>
                </c:pt>
                <c:pt idx="95">
                  <c:v>88.272429819999999</c:v>
                </c:pt>
                <c:pt idx="96">
                  <c:v>88.258195909999998</c:v>
                </c:pt>
                <c:pt idx="97">
                  <c:v>88.309997300000006</c:v>
                </c:pt>
                <c:pt idx="98">
                  <c:v>88.350690290000003</c:v>
                </c:pt>
                <c:pt idx="99">
                  <c:v>88.397788230000003</c:v>
                </c:pt>
                <c:pt idx="100">
                  <c:v>88.466258049999993</c:v>
                </c:pt>
                <c:pt idx="101">
                  <c:v>88.5334845</c:v>
                </c:pt>
                <c:pt idx="102">
                  <c:v>88.564854240000003</c:v>
                </c:pt>
                <c:pt idx="103">
                  <c:v>88.542635860000004</c:v>
                </c:pt>
                <c:pt idx="104">
                  <c:v>88.468748649999995</c:v>
                </c:pt>
                <c:pt idx="105">
                  <c:v>88.39579827</c:v>
                </c:pt>
                <c:pt idx="106">
                  <c:v>88.354214630000001</c:v>
                </c:pt>
                <c:pt idx="107">
                  <c:v>88.314700590000001</c:v>
                </c:pt>
                <c:pt idx="108">
                  <c:v>88.277852580000001</c:v>
                </c:pt>
                <c:pt idx="109">
                  <c:v>88.249925610000005</c:v>
                </c:pt>
                <c:pt idx="110">
                  <c:v>88.251739900000004</c:v>
                </c:pt>
                <c:pt idx="111">
                  <c:v>88.241065379999995</c:v>
                </c:pt>
                <c:pt idx="112">
                  <c:v>88.219582930000001</c:v>
                </c:pt>
                <c:pt idx="113">
                  <c:v>88.169663709999995</c:v>
                </c:pt>
                <c:pt idx="114">
                  <c:v>88.109311980000001</c:v>
                </c:pt>
                <c:pt idx="115">
                  <c:v>88.031501910000003</c:v>
                </c:pt>
                <c:pt idx="116">
                  <c:v>87.946377709999993</c:v>
                </c:pt>
                <c:pt idx="117">
                  <c:v>87.90316842</c:v>
                </c:pt>
                <c:pt idx="118">
                  <c:v>87.863639030000002</c:v>
                </c:pt>
                <c:pt idx="119">
                  <c:v>87.825656179999996</c:v>
                </c:pt>
                <c:pt idx="120">
                  <c:v>87.802912169999999</c:v>
                </c:pt>
              </c:numCache>
            </c:numRef>
          </c:yVal>
          <c:smooth val="0"/>
          <c:extLst>
            <c:ext xmlns:c16="http://schemas.microsoft.com/office/drawing/2014/chart" uri="{C3380CC4-5D6E-409C-BE32-E72D297353CC}">
              <c16:uniqueId val="{00000001-9100-47C0-A364-BA17F6B97A09}"/>
            </c:ext>
          </c:extLst>
        </c:ser>
        <c:ser>
          <c:idx val="2"/>
          <c:order val="2"/>
          <c:tx>
            <c:v>OLPROC time-interpolated model outputs</c:v>
          </c:tx>
          <c:spPr>
            <a:ln>
              <a:noFill/>
            </a:ln>
          </c:spPr>
          <c:marker>
            <c:symbol val="x"/>
            <c:size val="8"/>
            <c:spPr>
              <a:noFill/>
              <a:ln w="28575">
                <a:solidFill>
                  <a:srgbClr val="C00000"/>
                </a:solidFill>
              </a:ln>
            </c:spPr>
          </c:marker>
          <c:xVal>
            <c:numRef>
              <c:f>m_obs!$E$1:$E$120</c:f>
              <c:numCache>
                <c:formatCode>m/d/yyyy\ h:mm</c:formatCode>
                <c:ptCount val="120"/>
                <c:pt idx="0">
                  <c:v>36542</c:v>
                </c:pt>
                <c:pt idx="1">
                  <c:v>36571.441666666666</c:v>
                </c:pt>
                <c:pt idx="2">
                  <c:v>36604.883333333331</c:v>
                </c:pt>
                <c:pt idx="3">
                  <c:v>36636.324999999997</c:v>
                </c:pt>
                <c:pt idx="4">
                  <c:v>36665.76666666667</c:v>
                </c:pt>
                <c:pt idx="5">
                  <c:v>36687.208321759259</c:v>
                </c:pt>
                <c:pt idx="6">
                  <c:v>36723.65</c:v>
                </c:pt>
                <c:pt idx="7">
                  <c:v>36756.091666666667</c:v>
                </c:pt>
                <c:pt idx="8">
                  <c:v>36781.533321759256</c:v>
                </c:pt>
                <c:pt idx="9">
                  <c:v>36814.974999999999</c:v>
                </c:pt>
                <c:pt idx="10">
                  <c:v>36845.416666666664</c:v>
                </c:pt>
                <c:pt idx="11">
                  <c:v>36872.85832175926</c:v>
                </c:pt>
                <c:pt idx="12">
                  <c:v>36903.300000000003</c:v>
                </c:pt>
                <c:pt idx="13">
                  <c:v>36936.741666666669</c:v>
                </c:pt>
                <c:pt idx="14">
                  <c:v>36965.183321759258</c:v>
                </c:pt>
                <c:pt idx="15">
                  <c:v>36996.625</c:v>
                </c:pt>
                <c:pt idx="16">
                  <c:v>37029.066666666666</c:v>
                </c:pt>
                <c:pt idx="17">
                  <c:v>37055.508321759262</c:v>
                </c:pt>
                <c:pt idx="18">
                  <c:v>37086.949999999997</c:v>
                </c:pt>
                <c:pt idx="19">
                  <c:v>37113.39166666667</c:v>
                </c:pt>
                <c:pt idx="20">
                  <c:v>37147.833321759259</c:v>
                </c:pt>
                <c:pt idx="21">
                  <c:v>37180.275000000001</c:v>
                </c:pt>
                <c:pt idx="22">
                  <c:v>37205.716666666667</c:v>
                </c:pt>
                <c:pt idx="23">
                  <c:v>37235.158321759256</c:v>
                </c:pt>
                <c:pt idx="24">
                  <c:v>37271.599999999999</c:v>
                </c:pt>
                <c:pt idx="25">
                  <c:v>37305.041666666664</c:v>
                </c:pt>
                <c:pt idx="26">
                  <c:v>37328.48332175926</c:v>
                </c:pt>
                <c:pt idx="27">
                  <c:v>37356.925000000003</c:v>
                </c:pt>
                <c:pt idx="28">
                  <c:v>37392.366666666669</c:v>
                </c:pt>
                <c:pt idx="29">
                  <c:v>37427.808321759258</c:v>
                </c:pt>
                <c:pt idx="30">
                  <c:v>37451.25</c:v>
                </c:pt>
                <c:pt idx="31">
                  <c:v>37478.691666666666</c:v>
                </c:pt>
                <c:pt idx="32">
                  <c:v>37515.133321759262</c:v>
                </c:pt>
                <c:pt idx="33">
                  <c:v>37548.574999999997</c:v>
                </c:pt>
                <c:pt idx="34">
                  <c:v>37573.01666666667</c:v>
                </c:pt>
                <c:pt idx="35">
                  <c:v>37610.458321759259</c:v>
                </c:pt>
                <c:pt idx="36">
                  <c:v>37630.9</c:v>
                </c:pt>
                <c:pt idx="37">
                  <c:v>37668.341666666667</c:v>
                </c:pt>
                <c:pt idx="38">
                  <c:v>37694.783321759256</c:v>
                </c:pt>
                <c:pt idx="39">
                  <c:v>37732.224999999999</c:v>
                </c:pt>
                <c:pt idx="40">
                  <c:v>37758.666666666664</c:v>
                </c:pt>
                <c:pt idx="41">
                  <c:v>37785.10832175926</c:v>
                </c:pt>
                <c:pt idx="42">
                  <c:v>37820.550000000003</c:v>
                </c:pt>
                <c:pt idx="43">
                  <c:v>37850.991666666669</c:v>
                </c:pt>
                <c:pt idx="44">
                  <c:v>37880.433321759258</c:v>
                </c:pt>
                <c:pt idx="45">
                  <c:v>37907.875</c:v>
                </c:pt>
                <c:pt idx="46">
                  <c:v>37940.316666666666</c:v>
                </c:pt>
                <c:pt idx="47">
                  <c:v>37965.758321759262</c:v>
                </c:pt>
                <c:pt idx="48">
                  <c:v>38004.199999999997</c:v>
                </c:pt>
                <c:pt idx="49">
                  <c:v>38031.64166666667</c:v>
                </c:pt>
                <c:pt idx="50">
                  <c:v>38059.083321759259</c:v>
                </c:pt>
                <c:pt idx="51">
                  <c:v>38097.525000000001</c:v>
                </c:pt>
                <c:pt idx="52">
                  <c:v>38117.966666666667</c:v>
                </c:pt>
                <c:pt idx="53">
                  <c:v>38148.408321759256</c:v>
                </c:pt>
                <c:pt idx="54">
                  <c:v>38184.85</c:v>
                </c:pt>
                <c:pt idx="55">
                  <c:v>38211.291666666664</c:v>
                </c:pt>
                <c:pt idx="56">
                  <c:v>38240.73332175926</c:v>
                </c:pt>
                <c:pt idx="57">
                  <c:v>38274.175000000003</c:v>
                </c:pt>
                <c:pt idx="58">
                  <c:v>38305.616666666669</c:v>
                </c:pt>
                <c:pt idx="59">
                  <c:v>38341.058321759258</c:v>
                </c:pt>
                <c:pt idx="60">
                  <c:v>38369.5</c:v>
                </c:pt>
                <c:pt idx="61">
                  <c:v>38398.941666666666</c:v>
                </c:pt>
                <c:pt idx="62">
                  <c:v>38430.383321759262</c:v>
                </c:pt>
                <c:pt idx="63">
                  <c:v>38461.824999999997</c:v>
                </c:pt>
                <c:pt idx="64">
                  <c:v>38484.26666666667</c:v>
                </c:pt>
                <c:pt idx="65">
                  <c:v>38521.708321759259</c:v>
                </c:pt>
                <c:pt idx="66">
                  <c:v>38554.15</c:v>
                </c:pt>
                <c:pt idx="67">
                  <c:v>38582.591666666667</c:v>
                </c:pt>
                <c:pt idx="68">
                  <c:v>38612.033321759256</c:v>
                </c:pt>
                <c:pt idx="69">
                  <c:v>38635.474999999999</c:v>
                </c:pt>
                <c:pt idx="70">
                  <c:v>38671.916666666664</c:v>
                </c:pt>
                <c:pt idx="71">
                  <c:v>38703.35832175926</c:v>
                </c:pt>
                <c:pt idx="72">
                  <c:v>38728.800000000003</c:v>
                </c:pt>
                <c:pt idx="73">
                  <c:v>38767.241666666669</c:v>
                </c:pt>
                <c:pt idx="74">
                  <c:v>38793.683321759258</c:v>
                </c:pt>
                <c:pt idx="75">
                  <c:v>38825.125</c:v>
                </c:pt>
                <c:pt idx="76">
                  <c:v>38854.566666666666</c:v>
                </c:pt>
                <c:pt idx="77">
                  <c:v>38882.008321759262</c:v>
                </c:pt>
                <c:pt idx="78">
                  <c:v>38915.449999999997</c:v>
                </c:pt>
                <c:pt idx="79">
                  <c:v>38940.89166666667</c:v>
                </c:pt>
                <c:pt idx="80">
                  <c:v>38970.333321759259</c:v>
                </c:pt>
                <c:pt idx="81">
                  <c:v>39007.775000000001</c:v>
                </c:pt>
                <c:pt idx="82">
                  <c:v>39036.216666666667</c:v>
                </c:pt>
                <c:pt idx="83">
                  <c:v>39062.658321759256</c:v>
                </c:pt>
                <c:pt idx="84">
                  <c:v>39099.1</c:v>
                </c:pt>
                <c:pt idx="85">
                  <c:v>39126.541666666664</c:v>
                </c:pt>
                <c:pt idx="86">
                  <c:v>39152.98332175926</c:v>
                </c:pt>
                <c:pt idx="87">
                  <c:v>39188.425000000003</c:v>
                </c:pt>
                <c:pt idx="88">
                  <c:v>39219.866666666669</c:v>
                </c:pt>
                <c:pt idx="89">
                  <c:v>39245.308321759258</c:v>
                </c:pt>
                <c:pt idx="90">
                  <c:v>39278.75</c:v>
                </c:pt>
                <c:pt idx="91">
                  <c:v>39308.191666666666</c:v>
                </c:pt>
                <c:pt idx="92">
                  <c:v>39343.633321759262</c:v>
                </c:pt>
                <c:pt idx="93">
                  <c:v>39368.074999999997</c:v>
                </c:pt>
                <c:pt idx="94">
                  <c:v>39406.51666666667</c:v>
                </c:pt>
                <c:pt idx="95">
                  <c:v>39434.958321759259</c:v>
                </c:pt>
                <c:pt idx="96">
                  <c:v>39467.4</c:v>
                </c:pt>
                <c:pt idx="97">
                  <c:v>39490.841666666667</c:v>
                </c:pt>
                <c:pt idx="98">
                  <c:v>39527.283321759256</c:v>
                </c:pt>
                <c:pt idx="99">
                  <c:v>39551.724999999999</c:v>
                </c:pt>
                <c:pt idx="100">
                  <c:v>39579.166666666664</c:v>
                </c:pt>
                <c:pt idx="101">
                  <c:v>39615.60832175926</c:v>
                </c:pt>
                <c:pt idx="102">
                  <c:v>39642.050000000003</c:v>
                </c:pt>
                <c:pt idx="103">
                  <c:v>39678.491666666669</c:v>
                </c:pt>
                <c:pt idx="104">
                  <c:v>39707.933321759258</c:v>
                </c:pt>
                <c:pt idx="105">
                  <c:v>39732.375</c:v>
                </c:pt>
                <c:pt idx="106">
                  <c:v>39768.816666666666</c:v>
                </c:pt>
                <c:pt idx="107">
                  <c:v>39797.258321759262</c:v>
                </c:pt>
                <c:pt idx="108">
                  <c:v>39825.699999999997</c:v>
                </c:pt>
                <c:pt idx="109">
                  <c:v>39858.14166666667</c:v>
                </c:pt>
                <c:pt idx="110">
                  <c:v>39885.583321759259</c:v>
                </c:pt>
                <c:pt idx="111">
                  <c:v>39919.025000000001</c:v>
                </c:pt>
                <c:pt idx="112">
                  <c:v>39946.466666666667</c:v>
                </c:pt>
                <c:pt idx="113">
                  <c:v>39980.908321759256</c:v>
                </c:pt>
                <c:pt idx="114">
                  <c:v>40010.35</c:v>
                </c:pt>
                <c:pt idx="115">
                  <c:v>40045.791666666664</c:v>
                </c:pt>
                <c:pt idx="116">
                  <c:v>40071.23332175926</c:v>
                </c:pt>
                <c:pt idx="117">
                  <c:v>40101.675000000003</c:v>
                </c:pt>
                <c:pt idx="118">
                  <c:v>40130.116666666669</c:v>
                </c:pt>
                <c:pt idx="119">
                  <c:v>40166.558321759258</c:v>
                </c:pt>
              </c:numCache>
            </c:numRef>
          </c:xVal>
          <c:yVal>
            <c:numRef>
              <c:f>m_obs!$D$1:$D$120</c:f>
              <c:numCache>
                <c:formatCode>General</c:formatCode>
                <c:ptCount val="120"/>
                <c:pt idx="0">
                  <c:v>88.526832200000001</c:v>
                </c:pt>
                <c:pt idx="1">
                  <c:v>88.592522000000002</c:v>
                </c:pt>
                <c:pt idx="2">
                  <c:v>88.647384799999998</c:v>
                </c:pt>
                <c:pt idx="3">
                  <c:v>88.679220599999994</c:v>
                </c:pt>
                <c:pt idx="4">
                  <c:v>88.734354199999999</c:v>
                </c:pt>
                <c:pt idx="5">
                  <c:v>88.768408300000004</c:v>
                </c:pt>
                <c:pt idx="6">
                  <c:v>88.753153299999994</c:v>
                </c:pt>
                <c:pt idx="7">
                  <c:v>88.672599000000005</c:v>
                </c:pt>
                <c:pt idx="8">
                  <c:v>88.601421500000001</c:v>
                </c:pt>
                <c:pt idx="9">
                  <c:v>88.518701300000004</c:v>
                </c:pt>
                <c:pt idx="10">
                  <c:v>88.452478900000003</c:v>
                </c:pt>
                <c:pt idx="11">
                  <c:v>88.405590599999996</c:v>
                </c:pt>
                <c:pt idx="12">
                  <c:v>88.409467500000005</c:v>
                </c:pt>
                <c:pt idx="13">
                  <c:v>88.493591499999994</c:v>
                </c:pt>
                <c:pt idx="14">
                  <c:v>88.612795500000004</c:v>
                </c:pt>
                <c:pt idx="15">
                  <c:v>88.762231700000001</c:v>
                </c:pt>
                <c:pt idx="16">
                  <c:v>88.854589599999997</c:v>
                </c:pt>
                <c:pt idx="17">
                  <c:v>88.880040399999999</c:v>
                </c:pt>
                <c:pt idx="18">
                  <c:v>88.870764100000002</c:v>
                </c:pt>
                <c:pt idx="19">
                  <c:v>88.842738199999999</c:v>
                </c:pt>
                <c:pt idx="20">
                  <c:v>88.790097599999996</c:v>
                </c:pt>
                <c:pt idx="21">
                  <c:v>88.762227199999998</c:v>
                </c:pt>
                <c:pt idx="22">
                  <c:v>88.785864599999996</c:v>
                </c:pt>
                <c:pt idx="23">
                  <c:v>88.906744500000002</c:v>
                </c:pt>
                <c:pt idx="24">
                  <c:v>89.235819300000003</c:v>
                </c:pt>
                <c:pt idx="25">
                  <c:v>89.499338399999999</c:v>
                </c:pt>
                <c:pt idx="26">
                  <c:v>89.605752499999994</c:v>
                </c:pt>
                <c:pt idx="27">
                  <c:v>89.687471599999995</c:v>
                </c:pt>
                <c:pt idx="28">
                  <c:v>89.731068899999997</c:v>
                </c:pt>
                <c:pt idx="29">
                  <c:v>89.687852899999996</c:v>
                </c:pt>
                <c:pt idx="30">
                  <c:v>89.610590599999995</c:v>
                </c:pt>
                <c:pt idx="31">
                  <c:v>89.494692000000001</c:v>
                </c:pt>
                <c:pt idx="32">
                  <c:v>89.351245899999995</c:v>
                </c:pt>
                <c:pt idx="33">
                  <c:v>89.261151100000006</c:v>
                </c:pt>
                <c:pt idx="34">
                  <c:v>89.222902300000001</c:v>
                </c:pt>
                <c:pt idx="35">
                  <c:v>89.228193599999997</c:v>
                </c:pt>
                <c:pt idx="36">
                  <c:v>89.266280899999998</c:v>
                </c:pt>
                <c:pt idx="37">
                  <c:v>89.339956799999996</c:v>
                </c:pt>
                <c:pt idx="38">
                  <c:v>89.378968499999999</c:v>
                </c:pt>
                <c:pt idx="39">
                  <c:v>89.442867699999994</c:v>
                </c:pt>
                <c:pt idx="40">
                  <c:v>89.475149000000002</c:v>
                </c:pt>
                <c:pt idx="41">
                  <c:v>89.467226299999993</c:v>
                </c:pt>
                <c:pt idx="42">
                  <c:v>89.373126299999996</c:v>
                </c:pt>
                <c:pt idx="43">
                  <c:v>89.257855699999993</c:v>
                </c:pt>
                <c:pt idx="44">
                  <c:v>89.1466633</c:v>
                </c:pt>
                <c:pt idx="45">
                  <c:v>89.057023900000004</c:v>
                </c:pt>
                <c:pt idx="46">
                  <c:v>88.978377800000004</c:v>
                </c:pt>
                <c:pt idx="47">
                  <c:v>88.948863599999996</c:v>
                </c:pt>
                <c:pt idx="48">
                  <c:v>88.954124699999994</c:v>
                </c:pt>
                <c:pt idx="49">
                  <c:v>88.948330600000006</c:v>
                </c:pt>
                <c:pt idx="50">
                  <c:v>88.948838699999996</c:v>
                </c:pt>
                <c:pt idx="51">
                  <c:v>88.968136700000002</c:v>
                </c:pt>
                <c:pt idx="52">
                  <c:v>88.968511699999993</c:v>
                </c:pt>
                <c:pt idx="53">
                  <c:v>88.947407699999999</c:v>
                </c:pt>
                <c:pt idx="54">
                  <c:v>88.874814700000002</c:v>
                </c:pt>
                <c:pt idx="55">
                  <c:v>88.801411900000005</c:v>
                </c:pt>
                <c:pt idx="56">
                  <c:v>88.718443300000004</c:v>
                </c:pt>
                <c:pt idx="57">
                  <c:v>88.630144599999994</c:v>
                </c:pt>
                <c:pt idx="58">
                  <c:v>88.563983500000006</c:v>
                </c:pt>
                <c:pt idx="59">
                  <c:v>88.501041700000002</c:v>
                </c:pt>
                <c:pt idx="60">
                  <c:v>88.4540164</c:v>
                </c:pt>
                <c:pt idx="61">
                  <c:v>88.405304400000006</c:v>
                </c:pt>
                <c:pt idx="62">
                  <c:v>88.353006100000002</c:v>
                </c:pt>
                <c:pt idx="63">
                  <c:v>88.300295599999998</c:v>
                </c:pt>
                <c:pt idx="64">
                  <c:v>88.257292899999996</c:v>
                </c:pt>
                <c:pt idx="65">
                  <c:v>88.1714415</c:v>
                </c:pt>
                <c:pt idx="66">
                  <c:v>88.096061199999994</c:v>
                </c:pt>
                <c:pt idx="67">
                  <c:v>88.035623700000002</c:v>
                </c:pt>
                <c:pt idx="68">
                  <c:v>87.975364799999994</c:v>
                </c:pt>
                <c:pt idx="69">
                  <c:v>87.933996199999996</c:v>
                </c:pt>
                <c:pt idx="70">
                  <c:v>87.895082500000001</c:v>
                </c:pt>
                <c:pt idx="71">
                  <c:v>87.894731699999994</c:v>
                </c:pt>
                <c:pt idx="72">
                  <c:v>87.914214200000004</c:v>
                </c:pt>
                <c:pt idx="73">
                  <c:v>87.986827300000002</c:v>
                </c:pt>
                <c:pt idx="74">
                  <c:v>88.0649272</c:v>
                </c:pt>
                <c:pt idx="75">
                  <c:v>88.147134800000003</c:v>
                </c:pt>
                <c:pt idx="76">
                  <c:v>88.198249200000006</c:v>
                </c:pt>
                <c:pt idx="77">
                  <c:v>88.221505800000003</c:v>
                </c:pt>
                <c:pt idx="78">
                  <c:v>88.219992700000006</c:v>
                </c:pt>
                <c:pt idx="79">
                  <c:v>88.203677499999998</c:v>
                </c:pt>
                <c:pt idx="80">
                  <c:v>88.168731300000005</c:v>
                </c:pt>
                <c:pt idx="81">
                  <c:v>88.112472199999999</c:v>
                </c:pt>
                <c:pt idx="82">
                  <c:v>88.126389700000004</c:v>
                </c:pt>
                <c:pt idx="83">
                  <c:v>88.228855800000005</c:v>
                </c:pt>
                <c:pt idx="84">
                  <c:v>88.418088400000002</c:v>
                </c:pt>
                <c:pt idx="85">
                  <c:v>88.500129999999999</c:v>
                </c:pt>
                <c:pt idx="86">
                  <c:v>88.545077899999995</c:v>
                </c:pt>
                <c:pt idx="87">
                  <c:v>88.569186400000007</c:v>
                </c:pt>
                <c:pt idx="88">
                  <c:v>88.560188800000006</c:v>
                </c:pt>
                <c:pt idx="89">
                  <c:v>88.536397399999998</c:v>
                </c:pt>
                <c:pt idx="90">
                  <c:v>88.482696399999995</c:v>
                </c:pt>
                <c:pt idx="91">
                  <c:v>88.421372099999999</c:v>
                </c:pt>
                <c:pt idx="92">
                  <c:v>88.359069000000005</c:v>
                </c:pt>
                <c:pt idx="93">
                  <c:v>88.327537300000003</c:v>
                </c:pt>
                <c:pt idx="94">
                  <c:v>88.284232599999996</c:v>
                </c:pt>
                <c:pt idx="95">
                  <c:v>88.264013399999996</c:v>
                </c:pt>
                <c:pt idx="96">
                  <c:v>88.2922291</c:v>
                </c:pt>
                <c:pt idx="97">
                  <c:v>88.327375099999998</c:v>
                </c:pt>
                <c:pt idx="98">
                  <c:v>88.380086199999994</c:v>
                </c:pt>
                <c:pt idx="99">
                  <c:v>88.427028000000007</c:v>
                </c:pt>
                <c:pt idx="100">
                  <c:v>88.488341700000007</c:v>
                </c:pt>
                <c:pt idx="101">
                  <c:v>88.549972299999993</c:v>
                </c:pt>
                <c:pt idx="102">
                  <c:v>88.556095799999994</c:v>
                </c:pt>
                <c:pt idx="103">
                  <c:v>88.498946700000005</c:v>
                </c:pt>
                <c:pt idx="104">
                  <c:v>88.428009900000006</c:v>
                </c:pt>
                <c:pt idx="105">
                  <c:v>88.380772199999996</c:v>
                </c:pt>
                <c:pt idx="106">
                  <c:v>88.332148200000006</c:v>
                </c:pt>
                <c:pt idx="107">
                  <c:v>88.296543900000003</c:v>
                </c:pt>
                <c:pt idx="108">
                  <c:v>88.265926500000006</c:v>
                </c:pt>
                <c:pt idx="109">
                  <c:v>88.2508196</c:v>
                </c:pt>
                <c:pt idx="110">
                  <c:v>88.247532000000007</c:v>
                </c:pt>
                <c:pt idx="111">
                  <c:v>88.23048</c:v>
                </c:pt>
                <c:pt idx="112">
                  <c:v>88.199904900000007</c:v>
                </c:pt>
                <c:pt idx="113">
                  <c:v>88.137943100000001</c:v>
                </c:pt>
                <c:pt idx="114">
                  <c:v>88.070971400000005</c:v>
                </c:pt>
                <c:pt idx="115">
                  <c:v>87.975575800000001</c:v>
                </c:pt>
                <c:pt idx="116">
                  <c:v>87.925086500000006</c:v>
                </c:pt>
                <c:pt idx="117">
                  <c:v>87.8836905</c:v>
                </c:pt>
                <c:pt idx="118">
                  <c:v>87.847418599999997</c:v>
                </c:pt>
                <c:pt idx="119">
                  <c:v>87.811460600000004</c:v>
                </c:pt>
              </c:numCache>
            </c:numRef>
          </c:yVal>
          <c:smooth val="0"/>
          <c:extLst>
            <c:ext xmlns:c16="http://schemas.microsoft.com/office/drawing/2014/chart" uri="{C3380CC4-5D6E-409C-BE32-E72D297353CC}">
              <c16:uniqueId val="{00000002-9100-47C0-A364-BA17F6B97A09}"/>
            </c:ext>
          </c:extLst>
        </c:ser>
        <c:dLbls>
          <c:showLegendKey val="0"/>
          <c:showVal val="0"/>
          <c:showCatName val="0"/>
          <c:showSerName val="0"/>
          <c:showPercent val="0"/>
          <c:showBubbleSize val="0"/>
        </c:dLbls>
        <c:axId val="579804080"/>
        <c:axId val="579398584"/>
      </c:scatterChart>
      <c:valAx>
        <c:axId val="579804080"/>
        <c:scaling>
          <c:orientation val="minMax"/>
          <c:max val="36900"/>
          <c:min val="36520"/>
        </c:scaling>
        <c:delete val="1"/>
        <c:axPos val="b"/>
        <c:majorGridlines>
          <c:spPr>
            <a:ln w="9525" cap="flat" cmpd="sng" algn="ctr">
              <a:solidFill>
                <a:schemeClr val="tx1">
                  <a:lumMod val="15000"/>
                  <a:lumOff val="85000"/>
                </a:schemeClr>
              </a:solidFill>
              <a:round/>
            </a:ln>
            <a:effectLst/>
          </c:spPr>
        </c:majorGridlines>
        <c:title>
          <c:tx>
            <c:rich>
              <a:bodyPr/>
              <a:lstStyle/>
              <a:p>
                <a:pPr>
                  <a:defRPr/>
                </a:pPr>
                <a:r>
                  <a:rPr lang="en-ZA"/>
                  <a:t>Time</a:t>
                </a:r>
              </a:p>
            </c:rich>
          </c:tx>
          <c:overlay val="0"/>
        </c:title>
        <c:numFmt formatCode="General" sourceLinked="0"/>
        <c:majorTickMark val="none"/>
        <c:minorTickMark val="none"/>
        <c:tickLblPos val="none"/>
        <c:crossAx val="579398584"/>
        <c:crosses val="autoZero"/>
        <c:crossBetween val="midCat"/>
        <c:majorUnit val="30"/>
      </c:valAx>
      <c:valAx>
        <c:axId val="579398584"/>
        <c:scaling>
          <c:orientation val="minMax"/>
          <c:max val="89"/>
          <c:min val="88.35"/>
        </c:scaling>
        <c:delete val="1"/>
        <c:axPos val="l"/>
        <c:majorGridlines>
          <c:spPr>
            <a:ln w="9525" cap="flat" cmpd="sng" algn="ctr">
              <a:solidFill>
                <a:schemeClr val="tx1">
                  <a:lumMod val="15000"/>
                  <a:lumOff val="85000"/>
                </a:schemeClr>
              </a:solidFill>
              <a:round/>
            </a:ln>
            <a:effectLst/>
          </c:spPr>
        </c:majorGridlines>
        <c:title>
          <c:tx>
            <c:rich>
              <a:bodyPr/>
              <a:lstStyle/>
              <a:p>
                <a:pPr>
                  <a:defRPr/>
                </a:pPr>
                <a:r>
                  <a:rPr lang="en-ZA"/>
                  <a:t>Value</a:t>
                </a:r>
              </a:p>
            </c:rich>
          </c:tx>
          <c:overlay val="0"/>
        </c:title>
        <c:numFmt formatCode="General" sourceLinked="1"/>
        <c:majorTickMark val="none"/>
        <c:minorTickMark val="none"/>
        <c:tickLblPos val="none"/>
        <c:crossAx val="579804080"/>
        <c:crosses val="autoZero"/>
        <c:crossBetween val="midCat"/>
      </c:valAx>
      <c:spPr>
        <a:ln w="6350">
          <a:solidFill>
            <a:sysClr val="windowText" lastClr="000000">
              <a:lumMod val="50000"/>
              <a:lumOff val="50000"/>
            </a:sysClr>
          </a:solidFill>
        </a:ln>
      </c:spPr>
    </c:plotArea>
    <c:legend>
      <c:legendPos val="tr"/>
      <c:layout>
        <c:manualLayout>
          <c:xMode val="edge"/>
          <c:yMode val="edge"/>
          <c:x val="0.53689864285125655"/>
          <c:y val="6.7132857275427962E-2"/>
          <c:w val="0.43308557033695227"/>
          <c:h val="0.18664087773911983"/>
        </c:manualLayout>
      </c:layout>
      <c:overlay val="1"/>
      <c:spPr>
        <a:solidFill>
          <a:schemeClr val="bg1"/>
        </a:solidFill>
        <a:ln>
          <a:solidFill>
            <a:schemeClr val="tx1"/>
          </a:solidFill>
        </a:ln>
      </c:spPr>
    </c:legend>
    <c:plotVisOnly val="1"/>
    <c:dispBlanksAs val="gap"/>
    <c:showDLblsOverMax val="0"/>
    <c:extLst/>
  </c:chart>
  <c:spPr>
    <a:ln>
      <a:noFill/>
    </a:ln>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absolute value</c:v>
          </c:tx>
          <c:spPr>
            <a:ln>
              <a:prstDash val="sysDot"/>
            </a:ln>
          </c:spPr>
          <c:marker>
            <c:symbol val="circle"/>
            <c:size val="8"/>
          </c:marker>
          <c:xVal>
            <c:numRef>
              <c:f>Sheet1!$E$1:$E$51</c:f>
              <c:numCache>
                <c:formatCode>m/d/yyyy\ h:mm</c:formatCode>
                <c:ptCount val="51"/>
                <c:pt idx="0">
                  <c:v>36542</c:v>
                </c:pt>
                <c:pt idx="1">
                  <c:v>36571.441666666666</c:v>
                </c:pt>
                <c:pt idx="2">
                  <c:v>36604.883333333331</c:v>
                </c:pt>
                <c:pt idx="3">
                  <c:v>36636.324999999997</c:v>
                </c:pt>
                <c:pt idx="4">
                  <c:v>36665.76666666667</c:v>
                </c:pt>
                <c:pt idx="5">
                  <c:v>36687.208321759259</c:v>
                </c:pt>
                <c:pt idx="6">
                  <c:v>36723.65</c:v>
                </c:pt>
                <c:pt idx="7">
                  <c:v>36756.091666666667</c:v>
                </c:pt>
                <c:pt idx="8">
                  <c:v>36781.533321759256</c:v>
                </c:pt>
                <c:pt idx="9">
                  <c:v>36814.974999999999</c:v>
                </c:pt>
                <c:pt idx="10">
                  <c:v>36845.416666666664</c:v>
                </c:pt>
                <c:pt idx="11">
                  <c:v>36872.85832175926</c:v>
                </c:pt>
                <c:pt idx="12">
                  <c:v>36903.300000000003</c:v>
                </c:pt>
                <c:pt idx="13">
                  <c:v>36936.741666666669</c:v>
                </c:pt>
                <c:pt idx="14">
                  <c:v>36965.183321759258</c:v>
                </c:pt>
                <c:pt idx="15">
                  <c:v>36996.625</c:v>
                </c:pt>
                <c:pt idx="16">
                  <c:v>37029.066666666666</c:v>
                </c:pt>
                <c:pt idx="17">
                  <c:v>37055.508321759262</c:v>
                </c:pt>
                <c:pt idx="18">
                  <c:v>37086.949999999997</c:v>
                </c:pt>
                <c:pt idx="19">
                  <c:v>37113.39166666667</c:v>
                </c:pt>
                <c:pt idx="20">
                  <c:v>37147.833321759259</c:v>
                </c:pt>
                <c:pt idx="21">
                  <c:v>37180.275000000001</c:v>
                </c:pt>
                <c:pt idx="22">
                  <c:v>37205.716666666667</c:v>
                </c:pt>
                <c:pt idx="23">
                  <c:v>37235.158321759256</c:v>
                </c:pt>
                <c:pt idx="24">
                  <c:v>37271.599999999999</c:v>
                </c:pt>
                <c:pt idx="25">
                  <c:v>37305.041666666664</c:v>
                </c:pt>
                <c:pt idx="26">
                  <c:v>37328.48332175926</c:v>
                </c:pt>
                <c:pt idx="27">
                  <c:v>37356.925000000003</c:v>
                </c:pt>
                <c:pt idx="28">
                  <c:v>37392.366666666669</c:v>
                </c:pt>
                <c:pt idx="29">
                  <c:v>37427.808321759258</c:v>
                </c:pt>
                <c:pt idx="30">
                  <c:v>37451.25</c:v>
                </c:pt>
                <c:pt idx="31">
                  <c:v>37478.691666666666</c:v>
                </c:pt>
                <c:pt idx="32">
                  <c:v>37515.133321759262</c:v>
                </c:pt>
                <c:pt idx="33">
                  <c:v>37548.574999999997</c:v>
                </c:pt>
                <c:pt idx="34">
                  <c:v>37573.01666666667</c:v>
                </c:pt>
                <c:pt idx="35">
                  <c:v>37610.458321759259</c:v>
                </c:pt>
                <c:pt idx="36">
                  <c:v>37630.9</c:v>
                </c:pt>
                <c:pt idx="37">
                  <c:v>37668.341666666667</c:v>
                </c:pt>
                <c:pt idx="38">
                  <c:v>37694.783321759256</c:v>
                </c:pt>
                <c:pt idx="39">
                  <c:v>37732.224999999999</c:v>
                </c:pt>
                <c:pt idx="40">
                  <c:v>37758.666666666664</c:v>
                </c:pt>
                <c:pt idx="41">
                  <c:v>37785.10832175926</c:v>
                </c:pt>
                <c:pt idx="42">
                  <c:v>37820.550000000003</c:v>
                </c:pt>
                <c:pt idx="43">
                  <c:v>37850.991666666669</c:v>
                </c:pt>
                <c:pt idx="44">
                  <c:v>37880.433321759258</c:v>
                </c:pt>
                <c:pt idx="45">
                  <c:v>37907.875</c:v>
                </c:pt>
                <c:pt idx="46">
                  <c:v>37940.316666666666</c:v>
                </c:pt>
                <c:pt idx="47">
                  <c:v>37965.758321759262</c:v>
                </c:pt>
                <c:pt idx="48">
                  <c:v>38004.199999999997</c:v>
                </c:pt>
                <c:pt idx="49">
                  <c:v>38031.64166666667</c:v>
                </c:pt>
                <c:pt idx="50">
                  <c:v>38059.083321759259</c:v>
                </c:pt>
              </c:numCache>
            </c:numRef>
          </c:xVal>
          <c:yVal>
            <c:numRef>
              <c:f>Sheet1!$D$1:$D$51</c:f>
              <c:numCache>
                <c:formatCode>General</c:formatCode>
                <c:ptCount val="51"/>
                <c:pt idx="0">
                  <c:v>88.469162993769402</c:v>
                </c:pt>
                <c:pt idx="1">
                  <c:v>88.642733391281993</c:v>
                </c:pt>
                <c:pt idx="2">
                  <c:v>88.674963098362198</c:v>
                </c:pt>
                <c:pt idx="3">
                  <c:v>88.678450086839405</c:v>
                </c:pt>
                <c:pt idx="4">
                  <c:v>88.621128218088401</c:v>
                </c:pt>
                <c:pt idx="5">
                  <c:v>88.692308434067201</c:v>
                </c:pt>
                <c:pt idx="6">
                  <c:v>88.694945082433605</c:v>
                </c:pt>
                <c:pt idx="7">
                  <c:v>88.7991524091549</c:v>
                </c:pt>
                <c:pt idx="8">
                  <c:v>88.655968362348602</c:v>
                </c:pt>
                <c:pt idx="9">
                  <c:v>88.596984825559204</c:v>
                </c:pt>
                <c:pt idx="10">
                  <c:v>88.389720518859093</c:v>
                </c:pt>
                <c:pt idx="11">
                  <c:v>88.516562270432402</c:v>
                </c:pt>
                <c:pt idx="12">
                  <c:v>88.449284578160004</c:v>
                </c:pt>
                <c:pt idx="13">
                  <c:v>88.387719612135598</c:v>
                </c:pt>
                <c:pt idx="14">
                  <c:v>88.473588203441395</c:v>
                </c:pt>
                <c:pt idx="15">
                  <c:v>88.638229041970604</c:v>
                </c:pt>
                <c:pt idx="16">
                  <c:v>88.785550438591898</c:v>
                </c:pt>
                <c:pt idx="17">
                  <c:v>88.883172606326397</c:v>
                </c:pt>
                <c:pt idx="18">
                  <c:v>88.8688699637284</c:v>
                </c:pt>
                <c:pt idx="19">
                  <c:v>88.815249638039603</c:v>
                </c:pt>
                <c:pt idx="20">
                  <c:v>88.835947458944403</c:v>
                </c:pt>
                <c:pt idx="21">
                  <c:v>88.690422082130397</c:v>
                </c:pt>
                <c:pt idx="22">
                  <c:v>88.720388949707001</c:v>
                </c:pt>
                <c:pt idx="23">
                  <c:v>88.801386628658705</c:v>
                </c:pt>
                <c:pt idx="24">
                  <c:v>89.0586921668434</c:v>
                </c:pt>
                <c:pt idx="25">
                  <c:v>89.4447998622786</c:v>
                </c:pt>
                <c:pt idx="26">
                  <c:v>89.506462146431602</c:v>
                </c:pt>
                <c:pt idx="27">
                  <c:v>89.668880887682704</c:v>
                </c:pt>
                <c:pt idx="28">
                  <c:v>89.749776463772406</c:v>
                </c:pt>
                <c:pt idx="29">
                  <c:v>89.640127732544002</c:v>
                </c:pt>
                <c:pt idx="30">
                  <c:v>89.686920210380194</c:v>
                </c:pt>
                <c:pt idx="31">
                  <c:v>89.471144504737396</c:v>
                </c:pt>
                <c:pt idx="32">
                  <c:v>89.321136718597003</c:v>
                </c:pt>
                <c:pt idx="33">
                  <c:v>89.389682427450595</c:v>
                </c:pt>
                <c:pt idx="34">
                  <c:v>89.330940056614907</c:v>
                </c:pt>
                <c:pt idx="35">
                  <c:v>89.264575749623205</c:v>
                </c:pt>
                <c:pt idx="36">
                  <c:v>89.202323663834605</c:v>
                </c:pt>
                <c:pt idx="37">
                  <c:v>89.2366742428012</c:v>
                </c:pt>
                <c:pt idx="38">
                  <c:v>89.394844405302393</c:v>
                </c:pt>
                <c:pt idx="39">
                  <c:v>89.395134708747904</c:v>
                </c:pt>
                <c:pt idx="40">
                  <c:v>89.385946806968903</c:v>
                </c:pt>
                <c:pt idx="41">
                  <c:v>89.486468672022198</c:v>
                </c:pt>
                <c:pt idx="42">
                  <c:v>89.343049814222994</c:v>
                </c:pt>
                <c:pt idx="43">
                  <c:v>89.405140900415702</c:v>
                </c:pt>
                <c:pt idx="44">
                  <c:v>89.157884166320002</c:v>
                </c:pt>
                <c:pt idx="45">
                  <c:v>89.125494486870707</c:v>
                </c:pt>
                <c:pt idx="46">
                  <c:v>88.971111645217803</c:v>
                </c:pt>
                <c:pt idx="47">
                  <c:v>88.951104934235502</c:v>
                </c:pt>
                <c:pt idx="48">
                  <c:v>88.961828465868606</c:v>
                </c:pt>
                <c:pt idx="49">
                  <c:v>88.892228031105105</c:v>
                </c:pt>
                <c:pt idx="50">
                  <c:v>89.035117035552901</c:v>
                </c:pt>
              </c:numCache>
            </c:numRef>
          </c:yVal>
          <c:smooth val="0"/>
          <c:extLst>
            <c:ext xmlns:c16="http://schemas.microsoft.com/office/drawing/2014/chart" uri="{C3380CC4-5D6E-409C-BE32-E72D297353CC}">
              <c16:uniqueId val="{00000000-CFDB-40CD-895D-CA6F95397209}"/>
            </c:ext>
          </c:extLst>
        </c:ser>
        <c:dLbls>
          <c:showLegendKey val="0"/>
          <c:showVal val="0"/>
          <c:showCatName val="0"/>
          <c:showSerName val="0"/>
          <c:showPercent val="0"/>
          <c:showBubbleSize val="0"/>
        </c:dLbls>
        <c:axId val="579804080"/>
        <c:axId val="579398584"/>
      </c:scatterChart>
      <c:valAx>
        <c:axId val="579804080"/>
        <c:scaling>
          <c:orientation val="minMax"/>
          <c:max val="36900"/>
          <c:min val="36520"/>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398584"/>
        <c:crosses val="autoZero"/>
        <c:crossBetween val="midCat"/>
        <c:majorUnit val="30"/>
      </c:valAx>
      <c:valAx>
        <c:axId val="579398584"/>
        <c:scaling>
          <c:orientation val="minMax"/>
          <c:max val="88.869160000000008"/>
          <c:min val="88.269160000000014"/>
        </c:scaling>
        <c:delete val="0"/>
        <c:axPos val="l"/>
        <c:majorGridlines>
          <c:spPr>
            <a:ln w="9525" cap="flat" cmpd="sng" algn="ctr">
              <a:solidFill>
                <a:schemeClr val="tx1">
                  <a:lumMod val="15000"/>
                  <a:lumOff val="85000"/>
                </a:schemeClr>
              </a:solidFill>
              <a:round/>
            </a:ln>
            <a:effectLst/>
          </c:spPr>
        </c:majorGridlines>
        <c:title>
          <c:tx>
            <c:rich>
              <a:bodyPr/>
              <a:lstStyle/>
              <a:p>
                <a:pPr>
                  <a:defRPr sz="900"/>
                </a:pPr>
                <a:r>
                  <a:rPr lang="en-ZA" sz="900"/>
                  <a:t>Value</a:t>
                </a:r>
              </a:p>
            </c:rich>
          </c:tx>
          <c:overlay val="0"/>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804080"/>
        <c:crosses val="autoZero"/>
        <c:crossBetween val="midCat"/>
      </c:valAx>
      <c:spPr>
        <a:ln>
          <a:solidFill>
            <a:schemeClr val="tx1"/>
          </a:solidFill>
        </a:ln>
      </c:spPr>
    </c:plotArea>
    <c:legend>
      <c:legendPos val="tr"/>
      <c:layout>
        <c:manualLayout>
          <c:xMode val="edge"/>
          <c:yMode val="edge"/>
          <c:x val="0.1357701450437595"/>
          <c:y val="0.10947604732188998"/>
          <c:w val="0.31910164175497119"/>
          <c:h val="0.1510271784128607"/>
        </c:manualLayout>
      </c:layout>
      <c:overlay val="1"/>
      <c:spPr>
        <a:solidFill>
          <a:schemeClr val="bg1"/>
        </a:solidFill>
        <a:ln>
          <a:solidFill>
            <a:schemeClr val="tx1"/>
          </a:solidFill>
        </a:ln>
      </c:spPr>
      <c:txPr>
        <a:bodyPr/>
        <a:lstStyle/>
        <a:p>
          <a:pPr>
            <a:defRPr sz="900"/>
          </a:pPr>
          <a:endParaRPr lang="en-US"/>
        </a:p>
      </c:txPr>
    </c:legend>
    <c:plotVisOnly val="1"/>
    <c:dispBlanksAs val="gap"/>
    <c:showDLblsOverMax val="0"/>
    <c:extLst/>
  </c:chart>
  <c:spPr>
    <a:ln>
      <a:noFill/>
    </a:ln>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18016519336971"/>
          <c:y val="7.7628793225123505E-2"/>
          <c:w val="0.87299115368179891"/>
          <c:h val="0.81506676520763077"/>
        </c:manualLayout>
      </c:layout>
      <c:scatterChart>
        <c:scatterStyle val="lineMarker"/>
        <c:varyColors val="0"/>
        <c:ser>
          <c:idx val="0"/>
          <c:order val="0"/>
          <c:tx>
            <c:v>temporal-difference</c:v>
          </c:tx>
          <c:spPr>
            <a:ln w="9525" cap="rnd">
              <a:solidFill>
                <a:srgbClr val="4472C4"/>
              </a:solidFill>
              <a:prstDash val="sysDash"/>
              <a:round/>
            </a:ln>
            <a:effectLst/>
          </c:spPr>
          <c:marker>
            <c:symbol val="diamond"/>
            <c:size val="9"/>
            <c:spPr>
              <a:solidFill>
                <a:schemeClr val="accent1"/>
              </a:solidFill>
              <a:ln w="9525">
                <a:solidFill>
                  <a:schemeClr val="accent1"/>
                </a:solidFill>
              </a:ln>
              <a:effectLst/>
            </c:spPr>
          </c:marker>
          <c:xVal>
            <c:numRef>
              <c:f>o_diff!$E$1:$E$51</c:f>
              <c:numCache>
                <c:formatCode>m/d/yyyy\ h:mm</c:formatCode>
                <c:ptCount val="51"/>
                <c:pt idx="0">
                  <c:v>36571.441666666666</c:v>
                </c:pt>
                <c:pt idx="1">
                  <c:v>36604.883333333331</c:v>
                </c:pt>
                <c:pt idx="2">
                  <c:v>36636.324999999997</c:v>
                </c:pt>
                <c:pt idx="3">
                  <c:v>36665.76666666667</c:v>
                </c:pt>
                <c:pt idx="4">
                  <c:v>36687.208321759259</c:v>
                </c:pt>
                <c:pt idx="5">
                  <c:v>36723.65</c:v>
                </c:pt>
                <c:pt idx="6">
                  <c:v>36756.091666666667</c:v>
                </c:pt>
                <c:pt idx="7">
                  <c:v>36781.533321759256</c:v>
                </c:pt>
                <c:pt idx="8">
                  <c:v>36814.974999999999</c:v>
                </c:pt>
                <c:pt idx="9">
                  <c:v>36845.416666666664</c:v>
                </c:pt>
                <c:pt idx="10">
                  <c:v>36872.85832175926</c:v>
                </c:pt>
                <c:pt idx="11">
                  <c:v>36903.300000000003</c:v>
                </c:pt>
                <c:pt idx="12">
                  <c:v>36936.741666666669</c:v>
                </c:pt>
                <c:pt idx="13">
                  <c:v>36965.183321759258</c:v>
                </c:pt>
                <c:pt idx="14">
                  <c:v>36996.625</c:v>
                </c:pt>
                <c:pt idx="15">
                  <c:v>37029.066666666666</c:v>
                </c:pt>
                <c:pt idx="16">
                  <c:v>37055.508321759262</c:v>
                </c:pt>
                <c:pt idx="17">
                  <c:v>37086.949999999997</c:v>
                </c:pt>
                <c:pt idx="18">
                  <c:v>37113.39166666667</c:v>
                </c:pt>
                <c:pt idx="19">
                  <c:v>37147.833321759259</c:v>
                </c:pt>
                <c:pt idx="20">
                  <c:v>37180.275000000001</c:v>
                </c:pt>
                <c:pt idx="21">
                  <c:v>37205.716666666667</c:v>
                </c:pt>
                <c:pt idx="22">
                  <c:v>37235.158321759256</c:v>
                </c:pt>
                <c:pt idx="23">
                  <c:v>37271.599999999999</c:v>
                </c:pt>
                <c:pt idx="24">
                  <c:v>37305.041666666664</c:v>
                </c:pt>
                <c:pt idx="25">
                  <c:v>37328.48332175926</c:v>
                </c:pt>
                <c:pt idx="26">
                  <c:v>37356.925000000003</c:v>
                </c:pt>
                <c:pt idx="27">
                  <c:v>37392.366666666669</c:v>
                </c:pt>
                <c:pt idx="28">
                  <c:v>37427.808321759258</c:v>
                </c:pt>
                <c:pt idx="29">
                  <c:v>37451.25</c:v>
                </c:pt>
                <c:pt idx="30">
                  <c:v>37478.691666666666</c:v>
                </c:pt>
                <c:pt idx="31">
                  <c:v>37515.133321759262</c:v>
                </c:pt>
                <c:pt idx="32">
                  <c:v>37548.574999999997</c:v>
                </c:pt>
                <c:pt idx="33">
                  <c:v>37573.01666666667</c:v>
                </c:pt>
                <c:pt idx="34">
                  <c:v>37610.458321759259</c:v>
                </c:pt>
                <c:pt idx="35">
                  <c:v>37630.9</c:v>
                </c:pt>
                <c:pt idx="36">
                  <c:v>37668.341666666667</c:v>
                </c:pt>
                <c:pt idx="37">
                  <c:v>37694.783321759256</c:v>
                </c:pt>
                <c:pt idx="38">
                  <c:v>37732.224999999999</c:v>
                </c:pt>
                <c:pt idx="39">
                  <c:v>37758.666666666664</c:v>
                </c:pt>
                <c:pt idx="40">
                  <c:v>37785.10832175926</c:v>
                </c:pt>
                <c:pt idx="41">
                  <c:v>37820.550000000003</c:v>
                </c:pt>
                <c:pt idx="42">
                  <c:v>37850.991666666669</c:v>
                </c:pt>
                <c:pt idx="43">
                  <c:v>37880.433321759258</c:v>
                </c:pt>
                <c:pt idx="44">
                  <c:v>37907.875</c:v>
                </c:pt>
                <c:pt idx="45">
                  <c:v>37940.316666666666</c:v>
                </c:pt>
                <c:pt idx="46">
                  <c:v>37965.758321759262</c:v>
                </c:pt>
                <c:pt idx="47">
                  <c:v>38004.199999999997</c:v>
                </c:pt>
                <c:pt idx="48">
                  <c:v>38031.64166666667</c:v>
                </c:pt>
                <c:pt idx="49">
                  <c:v>38059.083321759259</c:v>
                </c:pt>
                <c:pt idx="50">
                  <c:v>38097.525000000001</c:v>
                </c:pt>
              </c:numCache>
            </c:numRef>
          </c:xVal>
          <c:yVal>
            <c:numRef>
              <c:f>o_diff!$D$1:$D$51</c:f>
              <c:numCache>
                <c:formatCode>General</c:formatCode>
                <c:ptCount val="51"/>
                <c:pt idx="0">
                  <c:v>0.17357039799999999</c:v>
                </c:pt>
                <c:pt idx="1">
                  <c:v>0.20580010500000001</c:v>
                </c:pt>
                <c:pt idx="2">
                  <c:v>0.20928709300000001</c:v>
                </c:pt>
                <c:pt idx="3">
                  <c:v>0.15196522400000001</c:v>
                </c:pt>
                <c:pt idx="4">
                  <c:v>0.22314544</c:v>
                </c:pt>
                <c:pt idx="5">
                  <c:v>0.22578208899999999</c:v>
                </c:pt>
                <c:pt idx="6">
                  <c:v>0.32998941500000001</c:v>
                </c:pt>
                <c:pt idx="7">
                  <c:v>0.186805369</c:v>
                </c:pt>
                <c:pt idx="8">
                  <c:v>0.127821832</c:v>
                </c:pt>
                <c:pt idx="9" formatCode="0.00E+00">
                  <c:v>-7.9442474910000005E-2</c:v>
                </c:pt>
                <c:pt idx="10" formatCode="0.00E+00">
                  <c:v>4.7399276660000003E-2</c:v>
                </c:pt>
                <c:pt idx="11" formatCode="0.00E+00">
                  <c:v>-1.9878415609999998E-2</c:v>
                </c:pt>
                <c:pt idx="12" formatCode="0.00E+00">
                  <c:v>-8.1443381630000006E-2</c:v>
                </c:pt>
                <c:pt idx="13" formatCode="0.00E+00">
                  <c:v>4.4252096720000002E-3</c:v>
                </c:pt>
                <c:pt idx="14">
                  <c:v>0.169066048</c:v>
                </c:pt>
                <c:pt idx="15">
                  <c:v>0.31638744499999999</c:v>
                </c:pt>
                <c:pt idx="16">
                  <c:v>0.414009613</c:v>
                </c:pt>
                <c:pt idx="17">
                  <c:v>0.39970696999999999</c:v>
                </c:pt>
                <c:pt idx="18">
                  <c:v>0.346086644</c:v>
                </c:pt>
                <c:pt idx="19">
                  <c:v>0.366784465</c:v>
                </c:pt>
                <c:pt idx="20">
                  <c:v>0.22125908799999999</c:v>
                </c:pt>
                <c:pt idx="21">
                  <c:v>0.25122595599999997</c:v>
                </c:pt>
                <c:pt idx="22">
                  <c:v>0.33222363500000002</c:v>
                </c:pt>
                <c:pt idx="23">
                  <c:v>0.58952917299999996</c:v>
                </c:pt>
                <c:pt idx="24">
                  <c:v>0.97563686900000002</c:v>
                </c:pt>
                <c:pt idx="25">
                  <c:v>1.0372991499999999</c:v>
                </c:pt>
                <c:pt idx="26">
                  <c:v>1.1997178900000001</c:v>
                </c:pt>
                <c:pt idx="27">
                  <c:v>1.28061347</c:v>
                </c:pt>
                <c:pt idx="28">
                  <c:v>1.1709647400000001</c:v>
                </c:pt>
                <c:pt idx="29">
                  <c:v>1.21775722</c:v>
                </c:pt>
                <c:pt idx="30">
                  <c:v>1.00198151</c:v>
                </c:pt>
                <c:pt idx="31">
                  <c:v>0.85197372500000002</c:v>
                </c:pt>
                <c:pt idx="32">
                  <c:v>0.92051943400000003</c:v>
                </c:pt>
                <c:pt idx="33">
                  <c:v>0.86177706300000001</c:v>
                </c:pt>
                <c:pt idx="34">
                  <c:v>0.79541275600000005</c:v>
                </c:pt>
                <c:pt idx="35">
                  <c:v>0.73316066999999996</c:v>
                </c:pt>
                <c:pt idx="36">
                  <c:v>0.76751124900000001</c:v>
                </c:pt>
                <c:pt idx="37">
                  <c:v>0.92568141199999998</c:v>
                </c:pt>
                <c:pt idx="38">
                  <c:v>0.92597171499999997</c:v>
                </c:pt>
                <c:pt idx="39">
                  <c:v>0.916783813</c:v>
                </c:pt>
                <c:pt idx="40">
                  <c:v>1.01730568</c:v>
                </c:pt>
                <c:pt idx="41">
                  <c:v>0.87388681999999995</c:v>
                </c:pt>
                <c:pt idx="42">
                  <c:v>0.93597790700000005</c:v>
                </c:pt>
                <c:pt idx="43">
                  <c:v>0.68872117300000002</c:v>
                </c:pt>
                <c:pt idx="44">
                  <c:v>0.65633149300000004</c:v>
                </c:pt>
                <c:pt idx="45">
                  <c:v>0.50194865099999997</c:v>
                </c:pt>
                <c:pt idx="46">
                  <c:v>0.48194194000000001</c:v>
                </c:pt>
                <c:pt idx="47">
                  <c:v>0.49266547199999999</c:v>
                </c:pt>
                <c:pt idx="48">
                  <c:v>0.42306503699999998</c:v>
                </c:pt>
                <c:pt idx="49">
                  <c:v>0.56595404199999999</c:v>
                </c:pt>
                <c:pt idx="50">
                  <c:v>0.54644126100000001</c:v>
                </c:pt>
              </c:numCache>
            </c:numRef>
          </c:yVal>
          <c:smooth val="0"/>
          <c:extLst>
            <c:ext xmlns:c16="http://schemas.microsoft.com/office/drawing/2014/chart" uri="{C3380CC4-5D6E-409C-BE32-E72D297353CC}">
              <c16:uniqueId val="{00000000-A8E0-46EB-BBBB-B1A33303BFB2}"/>
            </c:ext>
          </c:extLst>
        </c:ser>
        <c:dLbls>
          <c:showLegendKey val="0"/>
          <c:showVal val="0"/>
          <c:showCatName val="0"/>
          <c:showSerName val="0"/>
          <c:showPercent val="0"/>
          <c:showBubbleSize val="0"/>
        </c:dLbls>
        <c:axId val="579804080"/>
        <c:axId val="579398584"/>
      </c:scatterChart>
      <c:valAx>
        <c:axId val="579804080"/>
        <c:scaling>
          <c:orientation val="minMax"/>
          <c:max val="36900"/>
          <c:min val="3652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ZA"/>
                  <a:t>Time</a:t>
                </a:r>
              </a:p>
            </c:rich>
          </c:tx>
          <c:overlay val="0"/>
        </c:title>
        <c:numFmt formatCode="General" sourceLinked="0"/>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398584"/>
        <c:crossesAt val="-0.2"/>
        <c:crossBetween val="midCat"/>
        <c:majorUnit val="30"/>
      </c:valAx>
      <c:valAx>
        <c:axId val="579398584"/>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ZA"/>
                  <a:t>Value</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9804080"/>
        <c:crossesAt val="36520"/>
        <c:crossBetween val="midCat"/>
      </c:valAx>
      <c:spPr>
        <a:ln>
          <a:solidFill>
            <a:schemeClr val="tx1"/>
          </a:solidFill>
        </a:ln>
      </c:spPr>
    </c:plotArea>
    <c:legend>
      <c:legendPos val="tr"/>
      <c:layout>
        <c:manualLayout>
          <c:xMode val="edge"/>
          <c:yMode val="edge"/>
          <c:x val="0.13389956856357316"/>
          <c:y val="0.11653321034235575"/>
          <c:w val="0.32692120705892597"/>
          <c:h val="0.12199445429236658"/>
        </c:manualLayout>
      </c:layout>
      <c:overlay val="1"/>
      <c:spPr>
        <a:solidFill>
          <a:schemeClr val="bg1"/>
        </a:solidFill>
        <a:ln>
          <a:solidFill>
            <a:schemeClr val="tx1"/>
          </a:solidFill>
        </a:ln>
      </c:spPr>
    </c:legend>
    <c:plotVisOnly val="1"/>
    <c:dispBlanksAs val="gap"/>
    <c:showDLblsOverMax val="0"/>
    <c:extLst/>
  </c:chart>
  <c:spPr>
    <a:ln>
      <a:noFill/>
    </a:ln>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9.7549389287841584E-2"/>
          <c:y val="9.7044552271724746E-2"/>
          <c:w val="0.8796219295873271"/>
          <c:h val="0.85449916466661346"/>
        </c:manualLayout>
      </c:layout>
      <c:scatterChart>
        <c:scatterStyle val="lineMarker"/>
        <c:varyColors val="0"/>
        <c:ser>
          <c:idx val="1"/>
          <c:order val="0"/>
          <c:tx>
            <c:v>head 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'heda3-obs'!$E$1:$E$120</c:f>
              <c:numCache>
                <c:formatCode>m/d/yyyy\ h:mm</c:formatCode>
                <c:ptCount val="120"/>
                <c:pt idx="0">
                  <c:v>36544</c:v>
                </c:pt>
                <c:pt idx="1">
                  <c:v>36573.441666666666</c:v>
                </c:pt>
                <c:pt idx="2">
                  <c:v>36596.883333333331</c:v>
                </c:pt>
                <c:pt idx="3">
                  <c:v>36636.324999999997</c:v>
                </c:pt>
                <c:pt idx="4">
                  <c:v>36666.76666666667</c:v>
                </c:pt>
                <c:pt idx="5">
                  <c:v>36687.208321759259</c:v>
                </c:pt>
                <c:pt idx="6">
                  <c:v>36721.65</c:v>
                </c:pt>
                <c:pt idx="7">
                  <c:v>36754.091666666667</c:v>
                </c:pt>
                <c:pt idx="8">
                  <c:v>36780.533321759256</c:v>
                </c:pt>
                <c:pt idx="9">
                  <c:v>36814.974999999999</c:v>
                </c:pt>
                <c:pt idx="10">
                  <c:v>36843.416666666664</c:v>
                </c:pt>
                <c:pt idx="11">
                  <c:v>36879.85832175926</c:v>
                </c:pt>
                <c:pt idx="12">
                  <c:v>36910.300000000003</c:v>
                </c:pt>
                <c:pt idx="13">
                  <c:v>36936.741666666669</c:v>
                </c:pt>
                <c:pt idx="14">
                  <c:v>36967.183321759258</c:v>
                </c:pt>
                <c:pt idx="15">
                  <c:v>36993.625</c:v>
                </c:pt>
                <c:pt idx="16">
                  <c:v>37025.066666666666</c:v>
                </c:pt>
                <c:pt idx="17">
                  <c:v>37053.508321759262</c:v>
                </c:pt>
                <c:pt idx="18">
                  <c:v>37092.949999999997</c:v>
                </c:pt>
                <c:pt idx="19">
                  <c:v>37115.39166666667</c:v>
                </c:pt>
                <c:pt idx="20">
                  <c:v>37144.833321759259</c:v>
                </c:pt>
                <c:pt idx="21">
                  <c:v>37175.275000000001</c:v>
                </c:pt>
                <c:pt idx="22">
                  <c:v>37211.716666666667</c:v>
                </c:pt>
                <c:pt idx="23">
                  <c:v>37241.158321759256</c:v>
                </c:pt>
                <c:pt idx="24">
                  <c:v>37273.599999999999</c:v>
                </c:pt>
                <c:pt idx="25">
                  <c:v>37302.041666666664</c:v>
                </c:pt>
                <c:pt idx="26">
                  <c:v>37335.48332175926</c:v>
                </c:pt>
                <c:pt idx="27">
                  <c:v>37358.925000000003</c:v>
                </c:pt>
                <c:pt idx="28">
                  <c:v>37388.366666666669</c:v>
                </c:pt>
                <c:pt idx="29">
                  <c:v>37417.808321759258</c:v>
                </c:pt>
                <c:pt idx="30">
                  <c:v>37457.25</c:v>
                </c:pt>
                <c:pt idx="31">
                  <c:v>37485.691666666666</c:v>
                </c:pt>
                <c:pt idx="32">
                  <c:v>37510.133321759262</c:v>
                </c:pt>
                <c:pt idx="33">
                  <c:v>37541.574999999997</c:v>
                </c:pt>
                <c:pt idx="34">
                  <c:v>37571.01666666667</c:v>
                </c:pt>
                <c:pt idx="35">
                  <c:v>37605.458321759259</c:v>
                </c:pt>
                <c:pt idx="36">
                  <c:v>37630.9</c:v>
                </c:pt>
                <c:pt idx="37">
                  <c:v>37668.341666666667</c:v>
                </c:pt>
                <c:pt idx="38">
                  <c:v>37696.783321759256</c:v>
                </c:pt>
                <c:pt idx="39">
                  <c:v>37730.224999999999</c:v>
                </c:pt>
                <c:pt idx="40">
                  <c:v>37752.666666666664</c:v>
                </c:pt>
                <c:pt idx="41">
                  <c:v>37784.10832175926</c:v>
                </c:pt>
                <c:pt idx="42">
                  <c:v>37820.550000000003</c:v>
                </c:pt>
                <c:pt idx="43">
                  <c:v>37851.991666666669</c:v>
                </c:pt>
                <c:pt idx="44">
                  <c:v>37884.433321759258</c:v>
                </c:pt>
                <c:pt idx="45">
                  <c:v>37907.875</c:v>
                </c:pt>
                <c:pt idx="46">
                  <c:v>37944.316666666666</c:v>
                </c:pt>
                <c:pt idx="47">
                  <c:v>37975.758321759262</c:v>
                </c:pt>
                <c:pt idx="48">
                  <c:v>38003.199999999997</c:v>
                </c:pt>
                <c:pt idx="49">
                  <c:v>38031.64166666667</c:v>
                </c:pt>
                <c:pt idx="50">
                  <c:v>38064.083321759259</c:v>
                </c:pt>
                <c:pt idx="51">
                  <c:v>38092.525000000001</c:v>
                </c:pt>
                <c:pt idx="52">
                  <c:v>38121.966666666667</c:v>
                </c:pt>
                <c:pt idx="53">
                  <c:v>38154.408321759256</c:v>
                </c:pt>
                <c:pt idx="54">
                  <c:v>38188.85</c:v>
                </c:pt>
                <c:pt idx="55">
                  <c:v>38211.291666666664</c:v>
                </c:pt>
                <c:pt idx="56">
                  <c:v>38242.73332175926</c:v>
                </c:pt>
                <c:pt idx="57">
                  <c:v>38270.175000000003</c:v>
                </c:pt>
                <c:pt idx="58">
                  <c:v>38304.616666666669</c:v>
                </c:pt>
                <c:pt idx="59">
                  <c:v>38331.058321759258</c:v>
                </c:pt>
                <c:pt idx="60">
                  <c:v>38361.5</c:v>
                </c:pt>
                <c:pt idx="61">
                  <c:v>38394.941666666666</c:v>
                </c:pt>
                <c:pt idx="62">
                  <c:v>38428.383321759262</c:v>
                </c:pt>
                <c:pt idx="63">
                  <c:v>38452.824999999997</c:v>
                </c:pt>
                <c:pt idx="64">
                  <c:v>38483.26666666667</c:v>
                </c:pt>
                <c:pt idx="65">
                  <c:v>38517.708321759259</c:v>
                </c:pt>
                <c:pt idx="66">
                  <c:v>38553.15</c:v>
                </c:pt>
                <c:pt idx="67">
                  <c:v>38575.591666666667</c:v>
                </c:pt>
                <c:pt idx="68">
                  <c:v>38612.033321759256</c:v>
                </c:pt>
                <c:pt idx="69">
                  <c:v>38645.474999999999</c:v>
                </c:pt>
                <c:pt idx="70">
                  <c:v>38669.916666666664</c:v>
                </c:pt>
                <c:pt idx="71">
                  <c:v>38704.35832175926</c:v>
                </c:pt>
                <c:pt idx="72">
                  <c:v>38733.800000000003</c:v>
                </c:pt>
                <c:pt idx="73">
                  <c:v>38764.241666666669</c:v>
                </c:pt>
                <c:pt idx="74">
                  <c:v>38791.683321759258</c:v>
                </c:pt>
                <c:pt idx="75">
                  <c:v>38827.125</c:v>
                </c:pt>
                <c:pt idx="76">
                  <c:v>38853.566666666666</c:v>
                </c:pt>
                <c:pt idx="77">
                  <c:v>38885.008321759262</c:v>
                </c:pt>
                <c:pt idx="78">
                  <c:v>38919.449999999997</c:v>
                </c:pt>
                <c:pt idx="79">
                  <c:v>38946.89166666667</c:v>
                </c:pt>
                <c:pt idx="80">
                  <c:v>38977.333321759259</c:v>
                </c:pt>
                <c:pt idx="81">
                  <c:v>39007.775000000001</c:v>
                </c:pt>
                <c:pt idx="82">
                  <c:v>39038.216666666667</c:v>
                </c:pt>
                <c:pt idx="83">
                  <c:v>39064.658321759256</c:v>
                </c:pt>
                <c:pt idx="84">
                  <c:v>39092.1</c:v>
                </c:pt>
                <c:pt idx="85">
                  <c:v>39124.541666666664</c:v>
                </c:pt>
                <c:pt idx="86">
                  <c:v>39152.98332175926</c:v>
                </c:pt>
                <c:pt idx="87">
                  <c:v>39184.425000000003</c:v>
                </c:pt>
                <c:pt idx="88">
                  <c:v>39215.866666666669</c:v>
                </c:pt>
                <c:pt idx="89">
                  <c:v>39248.308321759258</c:v>
                </c:pt>
                <c:pt idx="90">
                  <c:v>39282.75</c:v>
                </c:pt>
                <c:pt idx="91">
                  <c:v>39309.191666666666</c:v>
                </c:pt>
                <c:pt idx="92">
                  <c:v>39337.633321759262</c:v>
                </c:pt>
                <c:pt idx="93">
                  <c:v>39369.074999999997</c:v>
                </c:pt>
                <c:pt idx="94">
                  <c:v>39403.51666666667</c:v>
                </c:pt>
                <c:pt idx="95">
                  <c:v>39426.958321759259</c:v>
                </c:pt>
                <c:pt idx="96">
                  <c:v>39460.400000000001</c:v>
                </c:pt>
                <c:pt idx="97">
                  <c:v>39490.841666666667</c:v>
                </c:pt>
                <c:pt idx="98">
                  <c:v>39525.283321759256</c:v>
                </c:pt>
                <c:pt idx="99">
                  <c:v>39553.724999999999</c:v>
                </c:pt>
                <c:pt idx="100">
                  <c:v>39580.166666666664</c:v>
                </c:pt>
                <c:pt idx="101">
                  <c:v>39609.60832175926</c:v>
                </c:pt>
                <c:pt idx="102">
                  <c:v>39648.050000000003</c:v>
                </c:pt>
                <c:pt idx="103">
                  <c:v>39675.491666666669</c:v>
                </c:pt>
                <c:pt idx="104">
                  <c:v>39707.933321759258</c:v>
                </c:pt>
                <c:pt idx="105">
                  <c:v>39731.375</c:v>
                </c:pt>
                <c:pt idx="106">
                  <c:v>39761.816666666666</c:v>
                </c:pt>
                <c:pt idx="107">
                  <c:v>39799.258321759262</c:v>
                </c:pt>
                <c:pt idx="108">
                  <c:v>39824.699999999997</c:v>
                </c:pt>
                <c:pt idx="109">
                  <c:v>39861.14166666667</c:v>
                </c:pt>
                <c:pt idx="110">
                  <c:v>39890.583321759259</c:v>
                </c:pt>
                <c:pt idx="111">
                  <c:v>39921.025000000001</c:v>
                </c:pt>
                <c:pt idx="112">
                  <c:v>39949.466666666667</c:v>
                </c:pt>
                <c:pt idx="113">
                  <c:v>39984.908321759256</c:v>
                </c:pt>
                <c:pt idx="114">
                  <c:v>40007.35</c:v>
                </c:pt>
                <c:pt idx="115">
                  <c:v>40038.791666666664</c:v>
                </c:pt>
                <c:pt idx="116">
                  <c:v>40070.23332175926</c:v>
                </c:pt>
                <c:pt idx="117">
                  <c:v>40101.675000000003</c:v>
                </c:pt>
                <c:pt idx="118">
                  <c:v>40128.116666666669</c:v>
                </c:pt>
                <c:pt idx="119">
                  <c:v>40166.558321759258</c:v>
                </c:pt>
              </c:numCache>
            </c:numRef>
          </c:xVal>
          <c:yVal>
            <c:numRef>
              <c:f>'heda3-obs'!$K$1:$K$360</c:f>
              <c:numCache>
                <c:formatCode>General</c:formatCode>
                <c:ptCount val="360"/>
                <c:pt idx="0">
                  <c:v>88.526832200000001</c:v>
                </c:pt>
                <c:pt idx="1">
                  <c:v>88.592522000000002</c:v>
                </c:pt>
                <c:pt idx="2">
                  <c:v>88.647384799999998</c:v>
                </c:pt>
                <c:pt idx="3">
                  <c:v>88.679220599999994</c:v>
                </c:pt>
                <c:pt idx="4">
                  <c:v>88.734354199999999</c:v>
                </c:pt>
                <c:pt idx="5">
                  <c:v>88.768408300000004</c:v>
                </c:pt>
                <c:pt idx="6">
                  <c:v>88.753153299999994</c:v>
                </c:pt>
                <c:pt idx="7">
                  <c:v>88.672599000000005</c:v>
                </c:pt>
                <c:pt idx="8">
                  <c:v>88.601421500000001</c:v>
                </c:pt>
                <c:pt idx="9">
                  <c:v>88.518701300000004</c:v>
                </c:pt>
                <c:pt idx="10">
                  <c:v>88.452478900000003</c:v>
                </c:pt>
                <c:pt idx="11">
                  <c:v>88.405590599999996</c:v>
                </c:pt>
                <c:pt idx="12">
                  <c:v>88.409467500000005</c:v>
                </c:pt>
                <c:pt idx="13">
                  <c:v>88.493591499999994</c:v>
                </c:pt>
                <c:pt idx="14">
                  <c:v>88.612795500000004</c:v>
                </c:pt>
                <c:pt idx="15">
                  <c:v>88.762231700000001</c:v>
                </c:pt>
                <c:pt idx="16">
                  <c:v>88.854589599999997</c:v>
                </c:pt>
                <c:pt idx="17">
                  <c:v>88.880040399999999</c:v>
                </c:pt>
                <c:pt idx="18">
                  <c:v>88.870764100000002</c:v>
                </c:pt>
                <c:pt idx="19">
                  <c:v>88.842738199999999</c:v>
                </c:pt>
                <c:pt idx="20">
                  <c:v>88.790097599999996</c:v>
                </c:pt>
                <c:pt idx="21">
                  <c:v>88.762227199999998</c:v>
                </c:pt>
                <c:pt idx="22">
                  <c:v>88.785864599999996</c:v>
                </c:pt>
                <c:pt idx="23">
                  <c:v>88.906744500000002</c:v>
                </c:pt>
                <c:pt idx="24">
                  <c:v>89.235819300000003</c:v>
                </c:pt>
                <c:pt idx="25">
                  <c:v>89.499338399999999</c:v>
                </c:pt>
                <c:pt idx="26">
                  <c:v>89.605752499999994</c:v>
                </c:pt>
                <c:pt idx="27">
                  <c:v>89.687471599999995</c:v>
                </c:pt>
                <c:pt idx="28">
                  <c:v>89.731068899999997</c:v>
                </c:pt>
                <c:pt idx="29">
                  <c:v>89.687852899999996</c:v>
                </c:pt>
                <c:pt idx="30">
                  <c:v>89.610590599999995</c:v>
                </c:pt>
                <c:pt idx="31">
                  <c:v>89.494692000000001</c:v>
                </c:pt>
                <c:pt idx="32">
                  <c:v>89.351245899999995</c:v>
                </c:pt>
                <c:pt idx="33">
                  <c:v>89.261151100000006</c:v>
                </c:pt>
                <c:pt idx="34">
                  <c:v>89.222902300000001</c:v>
                </c:pt>
                <c:pt idx="35">
                  <c:v>89.228193599999997</c:v>
                </c:pt>
                <c:pt idx="36">
                  <c:v>89.266280899999998</c:v>
                </c:pt>
                <c:pt idx="37">
                  <c:v>89.339956799999996</c:v>
                </c:pt>
                <c:pt idx="38">
                  <c:v>89.378968499999999</c:v>
                </c:pt>
                <c:pt idx="39">
                  <c:v>89.442867699999994</c:v>
                </c:pt>
                <c:pt idx="40">
                  <c:v>89.475149000000002</c:v>
                </c:pt>
                <c:pt idx="41">
                  <c:v>89.467226299999993</c:v>
                </c:pt>
                <c:pt idx="42">
                  <c:v>89.373126299999996</c:v>
                </c:pt>
                <c:pt idx="43">
                  <c:v>89.257855699999993</c:v>
                </c:pt>
                <c:pt idx="44">
                  <c:v>89.1466633</c:v>
                </c:pt>
                <c:pt idx="45">
                  <c:v>89.057023900000004</c:v>
                </c:pt>
                <c:pt idx="46">
                  <c:v>88.978377800000004</c:v>
                </c:pt>
                <c:pt idx="47">
                  <c:v>88.948863599999996</c:v>
                </c:pt>
                <c:pt idx="48">
                  <c:v>88.954124699999994</c:v>
                </c:pt>
                <c:pt idx="49">
                  <c:v>88.948330600000006</c:v>
                </c:pt>
                <c:pt idx="50">
                  <c:v>88.948838699999996</c:v>
                </c:pt>
                <c:pt idx="51">
                  <c:v>88.968136700000002</c:v>
                </c:pt>
                <c:pt idx="52">
                  <c:v>88.968511699999993</c:v>
                </c:pt>
                <c:pt idx="53">
                  <c:v>88.947407699999999</c:v>
                </c:pt>
                <c:pt idx="54">
                  <c:v>88.874814700000002</c:v>
                </c:pt>
                <c:pt idx="55">
                  <c:v>88.801411900000005</c:v>
                </c:pt>
                <c:pt idx="56">
                  <c:v>88.718443300000004</c:v>
                </c:pt>
                <c:pt idx="57">
                  <c:v>88.630144599999994</c:v>
                </c:pt>
                <c:pt idx="58">
                  <c:v>88.563983500000006</c:v>
                </c:pt>
                <c:pt idx="59">
                  <c:v>88.501041700000002</c:v>
                </c:pt>
                <c:pt idx="60">
                  <c:v>88.4540164</c:v>
                </c:pt>
                <c:pt idx="61">
                  <c:v>88.405304400000006</c:v>
                </c:pt>
                <c:pt idx="62">
                  <c:v>88.353006100000002</c:v>
                </c:pt>
                <c:pt idx="63">
                  <c:v>88.300295599999998</c:v>
                </c:pt>
                <c:pt idx="64">
                  <c:v>88.257292899999996</c:v>
                </c:pt>
                <c:pt idx="65">
                  <c:v>88.1714415</c:v>
                </c:pt>
                <c:pt idx="66">
                  <c:v>88.096061199999994</c:v>
                </c:pt>
                <c:pt idx="67">
                  <c:v>88.035623700000002</c:v>
                </c:pt>
                <c:pt idx="68">
                  <c:v>87.975364799999994</c:v>
                </c:pt>
                <c:pt idx="69">
                  <c:v>87.933996199999996</c:v>
                </c:pt>
                <c:pt idx="70">
                  <c:v>87.895082500000001</c:v>
                </c:pt>
                <c:pt idx="71">
                  <c:v>87.894731699999994</c:v>
                </c:pt>
                <c:pt idx="72">
                  <c:v>87.914214200000004</c:v>
                </c:pt>
                <c:pt idx="73">
                  <c:v>87.986827300000002</c:v>
                </c:pt>
                <c:pt idx="74">
                  <c:v>88.0649272</c:v>
                </c:pt>
                <c:pt idx="75">
                  <c:v>88.147134800000003</c:v>
                </c:pt>
                <c:pt idx="76">
                  <c:v>88.198249200000006</c:v>
                </c:pt>
                <c:pt idx="77">
                  <c:v>88.221505800000003</c:v>
                </c:pt>
                <c:pt idx="78">
                  <c:v>88.219992700000006</c:v>
                </c:pt>
                <c:pt idx="79">
                  <c:v>88.203677499999998</c:v>
                </c:pt>
                <c:pt idx="80">
                  <c:v>88.168731300000005</c:v>
                </c:pt>
                <c:pt idx="81">
                  <c:v>88.112472199999999</c:v>
                </c:pt>
                <c:pt idx="82">
                  <c:v>88.126389700000004</c:v>
                </c:pt>
                <c:pt idx="83">
                  <c:v>88.228855800000005</c:v>
                </c:pt>
                <c:pt idx="84">
                  <c:v>88.418088400000002</c:v>
                </c:pt>
                <c:pt idx="85">
                  <c:v>88.500129999999999</c:v>
                </c:pt>
                <c:pt idx="86">
                  <c:v>88.545077899999995</c:v>
                </c:pt>
                <c:pt idx="87">
                  <c:v>88.569186400000007</c:v>
                </c:pt>
                <c:pt idx="88">
                  <c:v>88.560188800000006</c:v>
                </c:pt>
                <c:pt idx="89">
                  <c:v>88.536397399999998</c:v>
                </c:pt>
                <c:pt idx="90">
                  <c:v>88.482696399999995</c:v>
                </c:pt>
                <c:pt idx="91">
                  <c:v>88.421372099999999</c:v>
                </c:pt>
                <c:pt idx="92">
                  <c:v>88.359069000000005</c:v>
                </c:pt>
                <c:pt idx="93">
                  <c:v>88.327537300000003</c:v>
                </c:pt>
                <c:pt idx="94">
                  <c:v>88.284232599999996</c:v>
                </c:pt>
                <c:pt idx="95">
                  <c:v>88.264013399999996</c:v>
                </c:pt>
                <c:pt idx="96">
                  <c:v>88.2922291</c:v>
                </c:pt>
                <c:pt idx="97">
                  <c:v>88.327375099999998</c:v>
                </c:pt>
                <c:pt idx="98">
                  <c:v>88.380086199999994</c:v>
                </c:pt>
                <c:pt idx="99">
                  <c:v>88.427028000000007</c:v>
                </c:pt>
                <c:pt idx="100">
                  <c:v>88.488341700000007</c:v>
                </c:pt>
                <c:pt idx="101">
                  <c:v>88.549972299999993</c:v>
                </c:pt>
                <c:pt idx="102">
                  <c:v>88.556095799999994</c:v>
                </c:pt>
                <c:pt idx="103">
                  <c:v>88.498946700000005</c:v>
                </c:pt>
                <c:pt idx="104">
                  <c:v>88.428009900000006</c:v>
                </c:pt>
                <c:pt idx="105">
                  <c:v>88.380772199999996</c:v>
                </c:pt>
                <c:pt idx="106">
                  <c:v>88.332148200000006</c:v>
                </c:pt>
                <c:pt idx="107">
                  <c:v>88.296543900000003</c:v>
                </c:pt>
                <c:pt idx="108">
                  <c:v>88.265926500000006</c:v>
                </c:pt>
                <c:pt idx="109">
                  <c:v>88.2508196</c:v>
                </c:pt>
                <c:pt idx="110">
                  <c:v>88.247532000000007</c:v>
                </c:pt>
                <c:pt idx="111">
                  <c:v>88.23048</c:v>
                </c:pt>
                <c:pt idx="112">
                  <c:v>88.199904900000007</c:v>
                </c:pt>
                <c:pt idx="113">
                  <c:v>88.137943100000001</c:v>
                </c:pt>
                <c:pt idx="114">
                  <c:v>88.070971400000005</c:v>
                </c:pt>
                <c:pt idx="115">
                  <c:v>87.975575800000001</c:v>
                </c:pt>
                <c:pt idx="116">
                  <c:v>87.925086500000006</c:v>
                </c:pt>
                <c:pt idx="117">
                  <c:v>87.8836905</c:v>
                </c:pt>
                <c:pt idx="118">
                  <c:v>87.847418599999997</c:v>
                </c:pt>
                <c:pt idx="119">
                  <c:v>87.811460600000004</c:v>
                </c:pt>
                <c:pt idx="120">
                  <c:v>83.844365100000005</c:v>
                </c:pt>
                <c:pt idx="121">
                  <c:v>83.890721999999997</c:v>
                </c:pt>
                <c:pt idx="122">
                  <c:v>83.909272000000001</c:v>
                </c:pt>
                <c:pt idx="123">
                  <c:v>83.903928300000004</c:v>
                </c:pt>
                <c:pt idx="124">
                  <c:v>83.927268499999997</c:v>
                </c:pt>
                <c:pt idx="125">
                  <c:v>83.933800300000001</c:v>
                </c:pt>
                <c:pt idx="126">
                  <c:v>83.883742999999996</c:v>
                </c:pt>
                <c:pt idx="127">
                  <c:v>83.799062599999999</c:v>
                </c:pt>
                <c:pt idx="128">
                  <c:v>83.760114999999999</c:v>
                </c:pt>
                <c:pt idx="129">
                  <c:v>83.730570200000003</c:v>
                </c:pt>
                <c:pt idx="130">
                  <c:v>83.720217899999994</c:v>
                </c:pt>
                <c:pt idx="131">
                  <c:v>83.726450499999999</c:v>
                </c:pt>
                <c:pt idx="132">
                  <c:v>83.771033000000003</c:v>
                </c:pt>
                <c:pt idx="133">
                  <c:v>83.842503800000003</c:v>
                </c:pt>
                <c:pt idx="134">
                  <c:v>83.915543999999997</c:v>
                </c:pt>
                <c:pt idx="135">
                  <c:v>83.985631499999997</c:v>
                </c:pt>
                <c:pt idx="136">
                  <c:v>83.987589</c:v>
                </c:pt>
                <c:pt idx="137">
                  <c:v>83.952470300000002</c:v>
                </c:pt>
                <c:pt idx="138">
                  <c:v>83.9154233</c:v>
                </c:pt>
                <c:pt idx="139">
                  <c:v>83.864206699999997</c:v>
                </c:pt>
                <c:pt idx="140">
                  <c:v>83.835024399999995</c:v>
                </c:pt>
                <c:pt idx="141">
                  <c:v>83.834376199999994</c:v>
                </c:pt>
                <c:pt idx="142">
                  <c:v>83.877246400000004</c:v>
                </c:pt>
                <c:pt idx="143">
                  <c:v>84.016668699999997</c:v>
                </c:pt>
                <c:pt idx="144">
                  <c:v>84.158479799999995</c:v>
                </c:pt>
                <c:pt idx="145">
                  <c:v>84.214603800000006</c:v>
                </c:pt>
                <c:pt idx="146">
                  <c:v>84.192740000000001</c:v>
                </c:pt>
                <c:pt idx="147">
                  <c:v>84.161419199999997</c:v>
                </c:pt>
                <c:pt idx="148">
                  <c:v>84.116488200000006</c:v>
                </c:pt>
                <c:pt idx="149">
                  <c:v>84.049320800000004</c:v>
                </c:pt>
                <c:pt idx="150">
                  <c:v>83.950578199999995</c:v>
                </c:pt>
                <c:pt idx="151">
                  <c:v>83.884252200000006</c:v>
                </c:pt>
                <c:pt idx="152">
                  <c:v>83.826706799999997</c:v>
                </c:pt>
                <c:pt idx="153">
                  <c:v>83.818110399999995</c:v>
                </c:pt>
                <c:pt idx="154">
                  <c:v>83.839577800000001</c:v>
                </c:pt>
                <c:pt idx="155">
                  <c:v>83.876181799999998</c:v>
                </c:pt>
                <c:pt idx="156">
                  <c:v>83.927476600000006</c:v>
                </c:pt>
                <c:pt idx="157">
                  <c:v>83.970460200000005</c:v>
                </c:pt>
                <c:pt idx="158">
                  <c:v>83.986571100000006</c:v>
                </c:pt>
                <c:pt idx="159">
                  <c:v>84.007394599999998</c:v>
                </c:pt>
                <c:pt idx="160">
                  <c:v>84.0111718</c:v>
                </c:pt>
                <c:pt idx="161">
                  <c:v>83.9586623</c:v>
                </c:pt>
                <c:pt idx="162">
                  <c:v>83.893942999999993</c:v>
                </c:pt>
                <c:pt idx="163">
                  <c:v>83.812947699999995</c:v>
                </c:pt>
                <c:pt idx="164">
                  <c:v>83.782945499999997</c:v>
                </c:pt>
                <c:pt idx="165">
                  <c:v>83.755302200000003</c:v>
                </c:pt>
                <c:pt idx="166">
                  <c:v>83.755348799999993</c:v>
                </c:pt>
                <c:pt idx="167">
                  <c:v>83.784337899999997</c:v>
                </c:pt>
                <c:pt idx="168">
                  <c:v>83.823402400000006</c:v>
                </c:pt>
                <c:pt idx="169">
                  <c:v>83.838421600000004</c:v>
                </c:pt>
                <c:pt idx="170">
                  <c:v>83.855660299999997</c:v>
                </c:pt>
                <c:pt idx="171">
                  <c:v>83.875163599999993</c:v>
                </c:pt>
                <c:pt idx="172">
                  <c:v>83.874906999999993</c:v>
                </c:pt>
                <c:pt idx="173">
                  <c:v>83.846178699999996</c:v>
                </c:pt>
                <c:pt idx="174">
                  <c:v>83.794182199999995</c:v>
                </c:pt>
                <c:pt idx="175">
                  <c:v>83.751389399999994</c:v>
                </c:pt>
                <c:pt idx="176">
                  <c:v>83.722756500000003</c:v>
                </c:pt>
                <c:pt idx="177">
                  <c:v>83.709871899999996</c:v>
                </c:pt>
                <c:pt idx="178">
                  <c:v>83.706985799999998</c:v>
                </c:pt>
                <c:pt idx="179">
                  <c:v>83.711271999999994</c:v>
                </c:pt>
                <c:pt idx="180">
                  <c:v>83.711811699999998</c:v>
                </c:pt>
                <c:pt idx="181">
                  <c:v>83.700949300000005</c:v>
                </c:pt>
                <c:pt idx="182">
                  <c:v>83.695077600000005</c:v>
                </c:pt>
                <c:pt idx="183">
                  <c:v>83.689326800000003</c:v>
                </c:pt>
                <c:pt idx="184">
                  <c:v>83.672489200000001</c:v>
                </c:pt>
                <c:pt idx="185">
                  <c:v>83.656442699999999</c:v>
                </c:pt>
                <c:pt idx="186">
                  <c:v>83.638998200000003</c:v>
                </c:pt>
                <c:pt idx="187">
                  <c:v>83.629362099999994</c:v>
                </c:pt>
                <c:pt idx="188">
                  <c:v>83.618949700000002</c:v>
                </c:pt>
                <c:pt idx="189">
                  <c:v>83.618563899999998</c:v>
                </c:pt>
                <c:pt idx="190">
                  <c:v>83.635757499999997</c:v>
                </c:pt>
                <c:pt idx="191">
                  <c:v>83.6625698</c:v>
                </c:pt>
                <c:pt idx="192">
                  <c:v>83.701307799999995</c:v>
                </c:pt>
                <c:pt idx="193">
                  <c:v>83.742940099999998</c:v>
                </c:pt>
                <c:pt idx="194">
                  <c:v>83.7958043</c:v>
                </c:pt>
                <c:pt idx="195">
                  <c:v>83.824472099999994</c:v>
                </c:pt>
                <c:pt idx="196">
                  <c:v>83.830391399999996</c:v>
                </c:pt>
                <c:pt idx="197">
                  <c:v>83.8179406</c:v>
                </c:pt>
                <c:pt idx="198">
                  <c:v>83.788600400000007</c:v>
                </c:pt>
                <c:pt idx="199">
                  <c:v>83.755047899999994</c:v>
                </c:pt>
                <c:pt idx="200">
                  <c:v>83.728904499999999</c:v>
                </c:pt>
                <c:pt idx="201">
                  <c:v>83.708546499999997</c:v>
                </c:pt>
                <c:pt idx="202">
                  <c:v>83.737368599999996</c:v>
                </c:pt>
                <c:pt idx="203">
                  <c:v>83.867908200000002</c:v>
                </c:pt>
                <c:pt idx="204">
                  <c:v>83.920701199999996</c:v>
                </c:pt>
                <c:pt idx="205">
                  <c:v>83.924436400000005</c:v>
                </c:pt>
                <c:pt idx="206">
                  <c:v>83.913117999999997</c:v>
                </c:pt>
                <c:pt idx="207">
                  <c:v>83.882089899999997</c:v>
                </c:pt>
                <c:pt idx="208">
                  <c:v>83.842777900000002</c:v>
                </c:pt>
                <c:pt idx="209">
                  <c:v>83.806940400000002</c:v>
                </c:pt>
                <c:pt idx="210">
                  <c:v>83.774524</c:v>
                </c:pt>
                <c:pt idx="211">
                  <c:v>83.746401300000002</c:v>
                </c:pt>
                <c:pt idx="212">
                  <c:v>83.734223999999998</c:v>
                </c:pt>
                <c:pt idx="213">
                  <c:v>83.736581999999999</c:v>
                </c:pt>
                <c:pt idx="214">
                  <c:v>83.736799300000001</c:v>
                </c:pt>
                <c:pt idx="215">
                  <c:v>83.740320299999993</c:v>
                </c:pt>
                <c:pt idx="216">
                  <c:v>83.768104399999999</c:v>
                </c:pt>
                <c:pt idx="217">
                  <c:v>83.815326900000002</c:v>
                </c:pt>
                <c:pt idx="218">
                  <c:v>83.831796800000006</c:v>
                </c:pt>
                <c:pt idx="219">
                  <c:v>83.857393599999995</c:v>
                </c:pt>
                <c:pt idx="220">
                  <c:v>83.885681300000002</c:v>
                </c:pt>
                <c:pt idx="221">
                  <c:v>83.886645599999994</c:v>
                </c:pt>
                <c:pt idx="222">
                  <c:v>83.851720599999993</c:v>
                </c:pt>
                <c:pt idx="223">
                  <c:v>83.792265</c:v>
                </c:pt>
                <c:pt idx="224">
                  <c:v>83.742051200000006</c:v>
                </c:pt>
                <c:pt idx="225">
                  <c:v>83.724348699999993</c:v>
                </c:pt>
                <c:pt idx="226">
                  <c:v>83.723861499999998</c:v>
                </c:pt>
                <c:pt idx="227">
                  <c:v>83.723751500000006</c:v>
                </c:pt>
                <c:pt idx="228">
                  <c:v>83.7292597</c:v>
                </c:pt>
                <c:pt idx="229">
                  <c:v>83.741914199999997</c:v>
                </c:pt>
                <c:pt idx="230">
                  <c:v>83.753586100000007</c:v>
                </c:pt>
                <c:pt idx="231">
                  <c:v>83.744106700000003</c:v>
                </c:pt>
                <c:pt idx="232">
                  <c:v>83.723999899999995</c:v>
                </c:pt>
                <c:pt idx="233">
                  <c:v>83.687901699999998</c:v>
                </c:pt>
                <c:pt idx="234">
                  <c:v>83.664884599999993</c:v>
                </c:pt>
                <c:pt idx="235">
                  <c:v>83.6360466</c:v>
                </c:pt>
                <c:pt idx="236">
                  <c:v>83.619536100000005</c:v>
                </c:pt>
                <c:pt idx="237">
                  <c:v>83.624077200000002</c:v>
                </c:pt>
                <c:pt idx="238">
                  <c:v>83.631904599999999</c:v>
                </c:pt>
                <c:pt idx="239">
                  <c:v>83.640709900000004</c:v>
                </c:pt>
                <c:pt idx="240">
                  <c:v>83.966109599999996</c:v>
                </c:pt>
                <c:pt idx="241">
                  <c:v>84.013888699999995</c:v>
                </c:pt>
                <c:pt idx="242">
                  <c:v>84.042269700000006</c:v>
                </c:pt>
                <c:pt idx="243">
                  <c:v>84.044696799999997</c:v>
                </c:pt>
                <c:pt idx="244">
                  <c:v>84.083170600000003</c:v>
                </c:pt>
                <c:pt idx="245">
                  <c:v>84.097446300000001</c:v>
                </c:pt>
                <c:pt idx="246">
                  <c:v>84.052375999999995</c:v>
                </c:pt>
                <c:pt idx="247">
                  <c:v>83.990932000000001</c:v>
                </c:pt>
                <c:pt idx="248">
                  <c:v>83.942222999999998</c:v>
                </c:pt>
                <c:pt idx="249">
                  <c:v>83.890546299999997</c:v>
                </c:pt>
                <c:pt idx="250">
                  <c:v>83.851127399999996</c:v>
                </c:pt>
                <c:pt idx="251">
                  <c:v>83.824945400000004</c:v>
                </c:pt>
                <c:pt idx="252">
                  <c:v>83.848606200000006</c:v>
                </c:pt>
                <c:pt idx="253">
                  <c:v>83.922521099999997</c:v>
                </c:pt>
                <c:pt idx="254">
                  <c:v>84.032309799999993</c:v>
                </c:pt>
                <c:pt idx="255">
                  <c:v>84.112359499999997</c:v>
                </c:pt>
                <c:pt idx="256">
                  <c:v>84.145909500000002</c:v>
                </c:pt>
                <c:pt idx="257">
                  <c:v>84.123897099999994</c:v>
                </c:pt>
                <c:pt idx="258">
                  <c:v>84.095616199999995</c:v>
                </c:pt>
                <c:pt idx="259">
                  <c:v>84.057864300000006</c:v>
                </c:pt>
                <c:pt idx="260">
                  <c:v>84.005754400000001</c:v>
                </c:pt>
                <c:pt idx="261">
                  <c:v>84.004967300000004</c:v>
                </c:pt>
                <c:pt idx="262">
                  <c:v>84.044019899999995</c:v>
                </c:pt>
                <c:pt idx="263">
                  <c:v>84.175565899999995</c:v>
                </c:pt>
                <c:pt idx="264">
                  <c:v>84.385158200000006</c:v>
                </c:pt>
                <c:pt idx="265">
                  <c:v>84.516965900000002</c:v>
                </c:pt>
                <c:pt idx="266">
                  <c:v>84.532822899999999</c:v>
                </c:pt>
                <c:pt idx="267">
                  <c:v>84.526795399999997</c:v>
                </c:pt>
                <c:pt idx="268">
                  <c:v>84.487892900000006</c:v>
                </c:pt>
                <c:pt idx="269">
                  <c:v>84.411736700000006</c:v>
                </c:pt>
                <c:pt idx="270">
                  <c:v>84.327069899999998</c:v>
                </c:pt>
                <c:pt idx="271">
                  <c:v>84.244740300000004</c:v>
                </c:pt>
                <c:pt idx="272">
                  <c:v>84.161068200000003</c:v>
                </c:pt>
                <c:pt idx="273">
                  <c:v>84.110456200000002</c:v>
                </c:pt>
                <c:pt idx="274">
                  <c:v>84.088875999999999</c:v>
                </c:pt>
                <c:pt idx="275">
                  <c:v>84.114400700000004</c:v>
                </c:pt>
                <c:pt idx="276">
                  <c:v>84.159274400000001</c:v>
                </c:pt>
                <c:pt idx="277">
                  <c:v>84.206063499999999</c:v>
                </c:pt>
                <c:pt idx="278">
                  <c:v>84.234739500000003</c:v>
                </c:pt>
                <c:pt idx="279">
                  <c:v>84.275021100000004</c:v>
                </c:pt>
                <c:pt idx="280">
                  <c:v>84.290677700000003</c:v>
                </c:pt>
                <c:pt idx="281">
                  <c:v>84.261989900000003</c:v>
                </c:pt>
                <c:pt idx="282">
                  <c:v>84.1910515</c:v>
                </c:pt>
                <c:pt idx="283">
                  <c:v>84.124772500000006</c:v>
                </c:pt>
                <c:pt idx="284">
                  <c:v>84.053830199999993</c:v>
                </c:pt>
                <c:pt idx="285">
                  <c:v>83.999706399999994</c:v>
                </c:pt>
                <c:pt idx="286">
                  <c:v>83.955055099999996</c:v>
                </c:pt>
                <c:pt idx="287">
                  <c:v>83.9564697</c:v>
                </c:pt>
                <c:pt idx="288">
                  <c:v>83.980210700000001</c:v>
                </c:pt>
                <c:pt idx="289">
                  <c:v>83.984474399999996</c:v>
                </c:pt>
                <c:pt idx="290">
                  <c:v>84.006542199999998</c:v>
                </c:pt>
                <c:pt idx="291">
                  <c:v>84.029785599999997</c:v>
                </c:pt>
                <c:pt idx="292">
                  <c:v>84.031435599999995</c:v>
                </c:pt>
                <c:pt idx="293">
                  <c:v>84.012267600000001</c:v>
                </c:pt>
                <c:pt idx="294">
                  <c:v>83.961499000000003</c:v>
                </c:pt>
                <c:pt idx="295">
                  <c:v>83.925308799999996</c:v>
                </c:pt>
                <c:pt idx="296">
                  <c:v>83.878865300000001</c:v>
                </c:pt>
                <c:pt idx="297">
                  <c:v>83.841479199999995</c:v>
                </c:pt>
                <c:pt idx="298">
                  <c:v>83.812840600000001</c:v>
                </c:pt>
                <c:pt idx="299">
                  <c:v>83.791450699999999</c:v>
                </c:pt>
                <c:pt idx="300">
                  <c:v>83.772601699999996</c:v>
                </c:pt>
                <c:pt idx="301">
                  <c:v>83.754356900000005</c:v>
                </c:pt>
                <c:pt idx="302">
                  <c:v>83.735635799999997</c:v>
                </c:pt>
                <c:pt idx="303">
                  <c:v>83.722198500000005</c:v>
                </c:pt>
                <c:pt idx="304">
                  <c:v>83.7031432</c:v>
                </c:pt>
                <c:pt idx="305">
                  <c:v>83.680073699999994</c:v>
                </c:pt>
                <c:pt idx="306">
                  <c:v>83.656371800000002</c:v>
                </c:pt>
                <c:pt idx="307">
                  <c:v>83.636575699999995</c:v>
                </c:pt>
                <c:pt idx="308">
                  <c:v>83.619692799999996</c:v>
                </c:pt>
                <c:pt idx="309">
                  <c:v>83.606681199999997</c:v>
                </c:pt>
                <c:pt idx="310">
                  <c:v>83.597482400000004</c:v>
                </c:pt>
                <c:pt idx="311">
                  <c:v>83.610881899999995</c:v>
                </c:pt>
                <c:pt idx="312">
                  <c:v>83.629246699999996</c:v>
                </c:pt>
                <c:pt idx="313">
                  <c:v>83.679450000000003</c:v>
                </c:pt>
                <c:pt idx="314">
                  <c:v>83.751314899999997</c:v>
                </c:pt>
                <c:pt idx="315">
                  <c:v>83.810949800000003</c:v>
                </c:pt>
                <c:pt idx="316">
                  <c:v>83.830185799999995</c:v>
                </c:pt>
                <c:pt idx="317">
                  <c:v>83.829601600000004</c:v>
                </c:pt>
                <c:pt idx="318">
                  <c:v>83.816267400000001</c:v>
                </c:pt>
                <c:pt idx="319">
                  <c:v>83.784118500000005</c:v>
                </c:pt>
                <c:pt idx="320">
                  <c:v>83.753624900000005</c:v>
                </c:pt>
                <c:pt idx="321">
                  <c:v>83.731574300000005</c:v>
                </c:pt>
                <c:pt idx="322">
                  <c:v>83.751373000000001</c:v>
                </c:pt>
                <c:pt idx="323">
                  <c:v>83.852101899999994</c:v>
                </c:pt>
                <c:pt idx="324">
                  <c:v>83.982970899999998</c:v>
                </c:pt>
                <c:pt idx="325">
                  <c:v>84.006746199999995</c:v>
                </c:pt>
                <c:pt idx="326">
                  <c:v>84.009153100000006</c:v>
                </c:pt>
                <c:pt idx="327">
                  <c:v>83.997456999999997</c:v>
                </c:pt>
                <c:pt idx="328">
                  <c:v>83.961114800000004</c:v>
                </c:pt>
                <c:pt idx="329">
                  <c:v>83.920022399999993</c:v>
                </c:pt>
                <c:pt idx="330">
                  <c:v>83.881007100000005</c:v>
                </c:pt>
                <c:pt idx="331">
                  <c:v>83.848740000000006</c:v>
                </c:pt>
                <c:pt idx="332">
                  <c:v>83.8144384</c:v>
                </c:pt>
                <c:pt idx="333">
                  <c:v>83.795455799999999</c:v>
                </c:pt>
                <c:pt idx="334">
                  <c:v>83.781073800000001</c:v>
                </c:pt>
                <c:pt idx="335">
                  <c:v>83.777567399999995</c:v>
                </c:pt>
                <c:pt idx="336">
                  <c:v>83.803129200000001</c:v>
                </c:pt>
                <c:pt idx="337">
                  <c:v>83.856147199999995</c:v>
                </c:pt>
                <c:pt idx="338">
                  <c:v>83.880210500000004</c:v>
                </c:pt>
                <c:pt idx="339">
                  <c:v>83.924295099999995</c:v>
                </c:pt>
                <c:pt idx="340">
                  <c:v>83.966487599999994</c:v>
                </c:pt>
                <c:pt idx="341">
                  <c:v>83.988710499999996</c:v>
                </c:pt>
                <c:pt idx="342">
                  <c:v>83.960351399999993</c:v>
                </c:pt>
                <c:pt idx="343">
                  <c:v>83.919103899999996</c:v>
                </c:pt>
                <c:pt idx="344">
                  <c:v>83.864090899999994</c:v>
                </c:pt>
                <c:pt idx="345">
                  <c:v>83.824855700000001</c:v>
                </c:pt>
                <c:pt idx="346">
                  <c:v>83.806051699999998</c:v>
                </c:pt>
                <c:pt idx="347">
                  <c:v>83.782723099999998</c:v>
                </c:pt>
                <c:pt idx="348">
                  <c:v>83.771143699999996</c:v>
                </c:pt>
                <c:pt idx="349">
                  <c:v>83.779807399999996</c:v>
                </c:pt>
                <c:pt idx="350">
                  <c:v>83.784472600000001</c:v>
                </c:pt>
                <c:pt idx="351">
                  <c:v>83.774230599999996</c:v>
                </c:pt>
                <c:pt idx="352">
                  <c:v>83.756323399999999</c:v>
                </c:pt>
                <c:pt idx="353">
                  <c:v>83.732108999999994</c:v>
                </c:pt>
                <c:pt idx="354">
                  <c:v>83.699572799999999</c:v>
                </c:pt>
                <c:pt idx="355">
                  <c:v>83.667447999999993</c:v>
                </c:pt>
                <c:pt idx="356">
                  <c:v>83.637834900000001</c:v>
                </c:pt>
                <c:pt idx="357">
                  <c:v>83.619759200000004</c:v>
                </c:pt>
                <c:pt idx="358">
                  <c:v>83.599698599999996</c:v>
                </c:pt>
                <c:pt idx="359">
                  <c:v>83.591216299999999</c:v>
                </c:pt>
              </c:numCache>
            </c:numRef>
          </c:yVal>
          <c:smooth val="0"/>
          <c:extLst>
            <c:ext xmlns:c16="http://schemas.microsoft.com/office/drawing/2014/chart" uri="{C3380CC4-5D6E-409C-BE32-E72D297353CC}">
              <c16:uniqueId val="{00000000-951A-482A-B7AE-4480535A9E25}"/>
            </c:ext>
          </c:extLst>
        </c:ser>
        <c:ser>
          <c:idx val="2"/>
          <c:order val="1"/>
          <c:tx>
            <c:v>head 3</c:v>
          </c:tx>
          <c:xVal>
            <c:numRef>
              <c:f>'heda3-obs'!$E$1:$E$120</c:f>
              <c:numCache>
                <c:formatCode>m/d/yyyy\ h:mm</c:formatCode>
                <c:ptCount val="120"/>
                <c:pt idx="0">
                  <c:v>36544</c:v>
                </c:pt>
                <c:pt idx="1">
                  <c:v>36573.441666666666</c:v>
                </c:pt>
                <c:pt idx="2">
                  <c:v>36596.883333333331</c:v>
                </c:pt>
                <c:pt idx="3">
                  <c:v>36636.324999999997</c:v>
                </c:pt>
                <c:pt idx="4">
                  <c:v>36666.76666666667</c:v>
                </c:pt>
                <c:pt idx="5">
                  <c:v>36687.208321759259</c:v>
                </c:pt>
                <c:pt idx="6">
                  <c:v>36721.65</c:v>
                </c:pt>
                <c:pt idx="7">
                  <c:v>36754.091666666667</c:v>
                </c:pt>
                <c:pt idx="8">
                  <c:v>36780.533321759256</c:v>
                </c:pt>
                <c:pt idx="9">
                  <c:v>36814.974999999999</c:v>
                </c:pt>
                <c:pt idx="10">
                  <c:v>36843.416666666664</c:v>
                </c:pt>
                <c:pt idx="11">
                  <c:v>36879.85832175926</c:v>
                </c:pt>
                <c:pt idx="12">
                  <c:v>36910.300000000003</c:v>
                </c:pt>
                <c:pt idx="13">
                  <c:v>36936.741666666669</c:v>
                </c:pt>
                <c:pt idx="14">
                  <c:v>36967.183321759258</c:v>
                </c:pt>
                <c:pt idx="15">
                  <c:v>36993.625</c:v>
                </c:pt>
                <c:pt idx="16">
                  <c:v>37025.066666666666</c:v>
                </c:pt>
                <c:pt idx="17">
                  <c:v>37053.508321759262</c:v>
                </c:pt>
                <c:pt idx="18">
                  <c:v>37092.949999999997</c:v>
                </c:pt>
                <c:pt idx="19">
                  <c:v>37115.39166666667</c:v>
                </c:pt>
                <c:pt idx="20">
                  <c:v>37144.833321759259</c:v>
                </c:pt>
                <c:pt idx="21">
                  <c:v>37175.275000000001</c:v>
                </c:pt>
                <c:pt idx="22">
                  <c:v>37211.716666666667</c:v>
                </c:pt>
                <c:pt idx="23">
                  <c:v>37241.158321759256</c:v>
                </c:pt>
                <c:pt idx="24">
                  <c:v>37273.599999999999</c:v>
                </c:pt>
                <c:pt idx="25">
                  <c:v>37302.041666666664</c:v>
                </c:pt>
                <c:pt idx="26">
                  <c:v>37335.48332175926</c:v>
                </c:pt>
                <c:pt idx="27">
                  <c:v>37358.925000000003</c:v>
                </c:pt>
                <c:pt idx="28">
                  <c:v>37388.366666666669</c:v>
                </c:pt>
                <c:pt idx="29">
                  <c:v>37417.808321759258</c:v>
                </c:pt>
                <c:pt idx="30">
                  <c:v>37457.25</c:v>
                </c:pt>
                <c:pt idx="31">
                  <c:v>37485.691666666666</c:v>
                </c:pt>
                <c:pt idx="32">
                  <c:v>37510.133321759262</c:v>
                </c:pt>
                <c:pt idx="33">
                  <c:v>37541.574999999997</c:v>
                </c:pt>
                <c:pt idx="34">
                  <c:v>37571.01666666667</c:v>
                </c:pt>
                <c:pt idx="35">
                  <c:v>37605.458321759259</c:v>
                </c:pt>
                <c:pt idx="36">
                  <c:v>37630.9</c:v>
                </c:pt>
                <c:pt idx="37">
                  <c:v>37668.341666666667</c:v>
                </c:pt>
                <c:pt idx="38">
                  <c:v>37696.783321759256</c:v>
                </c:pt>
                <c:pt idx="39">
                  <c:v>37730.224999999999</c:v>
                </c:pt>
                <c:pt idx="40">
                  <c:v>37752.666666666664</c:v>
                </c:pt>
                <c:pt idx="41">
                  <c:v>37784.10832175926</c:v>
                </c:pt>
                <c:pt idx="42">
                  <c:v>37820.550000000003</c:v>
                </c:pt>
                <c:pt idx="43">
                  <c:v>37851.991666666669</c:v>
                </c:pt>
                <c:pt idx="44">
                  <c:v>37884.433321759258</c:v>
                </c:pt>
                <c:pt idx="45">
                  <c:v>37907.875</c:v>
                </c:pt>
                <c:pt idx="46">
                  <c:v>37944.316666666666</c:v>
                </c:pt>
                <c:pt idx="47">
                  <c:v>37975.758321759262</c:v>
                </c:pt>
                <c:pt idx="48">
                  <c:v>38003.199999999997</c:v>
                </c:pt>
                <c:pt idx="49">
                  <c:v>38031.64166666667</c:v>
                </c:pt>
                <c:pt idx="50">
                  <c:v>38064.083321759259</c:v>
                </c:pt>
                <c:pt idx="51">
                  <c:v>38092.525000000001</c:v>
                </c:pt>
                <c:pt idx="52">
                  <c:v>38121.966666666667</c:v>
                </c:pt>
                <c:pt idx="53">
                  <c:v>38154.408321759256</c:v>
                </c:pt>
                <c:pt idx="54">
                  <c:v>38188.85</c:v>
                </c:pt>
                <c:pt idx="55">
                  <c:v>38211.291666666664</c:v>
                </c:pt>
                <c:pt idx="56">
                  <c:v>38242.73332175926</c:v>
                </c:pt>
                <c:pt idx="57">
                  <c:v>38270.175000000003</c:v>
                </c:pt>
                <c:pt idx="58">
                  <c:v>38304.616666666669</c:v>
                </c:pt>
                <c:pt idx="59">
                  <c:v>38331.058321759258</c:v>
                </c:pt>
                <c:pt idx="60">
                  <c:v>38361.5</c:v>
                </c:pt>
                <c:pt idx="61">
                  <c:v>38394.941666666666</c:v>
                </c:pt>
                <c:pt idx="62">
                  <c:v>38428.383321759262</c:v>
                </c:pt>
                <c:pt idx="63">
                  <c:v>38452.824999999997</c:v>
                </c:pt>
                <c:pt idx="64">
                  <c:v>38483.26666666667</c:v>
                </c:pt>
                <c:pt idx="65">
                  <c:v>38517.708321759259</c:v>
                </c:pt>
                <c:pt idx="66">
                  <c:v>38553.15</c:v>
                </c:pt>
                <c:pt idx="67">
                  <c:v>38575.591666666667</c:v>
                </c:pt>
                <c:pt idx="68">
                  <c:v>38612.033321759256</c:v>
                </c:pt>
                <c:pt idx="69">
                  <c:v>38645.474999999999</c:v>
                </c:pt>
                <c:pt idx="70">
                  <c:v>38669.916666666664</c:v>
                </c:pt>
                <c:pt idx="71">
                  <c:v>38704.35832175926</c:v>
                </c:pt>
                <c:pt idx="72">
                  <c:v>38733.800000000003</c:v>
                </c:pt>
                <c:pt idx="73">
                  <c:v>38764.241666666669</c:v>
                </c:pt>
                <c:pt idx="74">
                  <c:v>38791.683321759258</c:v>
                </c:pt>
                <c:pt idx="75">
                  <c:v>38827.125</c:v>
                </c:pt>
                <c:pt idx="76">
                  <c:v>38853.566666666666</c:v>
                </c:pt>
                <c:pt idx="77">
                  <c:v>38885.008321759262</c:v>
                </c:pt>
                <c:pt idx="78">
                  <c:v>38919.449999999997</c:v>
                </c:pt>
                <c:pt idx="79">
                  <c:v>38946.89166666667</c:v>
                </c:pt>
                <c:pt idx="80">
                  <c:v>38977.333321759259</c:v>
                </c:pt>
                <c:pt idx="81">
                  <c:v>39007.775000000001</c:v>
                </c:pt>
                <c:pt idx="82">
                  <c:v>39038.216666666667</c:v>
                </c:pt>
                <c:pt idx="83">
                  <c:v>39064.658321759256</c:v>
                </c:pt>
                <c:pt idx="84">
                  <c:v>39092.1</c:v>
                </c:pt>
                <c:pt idx="85">
                  <c:v>39124.541666666664</c:v>
                </c:pt>
                <c:pt idx="86">
                  <c:v>39152.98332175926</c:v>
                </c:pt>
                <c:pt idx="87">
                  <c:v>39184.425000000003</c:v>
                </c:pt>
                <c:pt idx="88">
                  <c:v>39215.866666666669</c:v>
                </c:pt>
                <c:pt idx="89">
                  <c:v>39248.308321759258</c:v>
                </c:pt>
                <c:pt idx="90">
                  <c:v>39282.75</c:v>
                </c:pt>
                <c:pt idx="91">
                  <c:v>39309.191666666666</c:v>
                </c:pt>
                <c:pt idx="92">
                  <c:v>39337.633321759262</c:v>
                </c:pt>
                <c:pt idx="93">
                  <c:v>39369.074999999997</c:v>
                </c:pt>
                <c:pt idx="94">
                  <c:v>39403.51666666667</c:v>
                </c:pt>
                <c:pt idx="95">
                  <c:v>39426.958321759259</c:v>
                </c:pt>
                <c:pt idx="96">
                  <c:v>39460.400000000001</c:v>
                </c:pt>
                <c:pt idx="97">
                  <c:v>39490.841666666667</c:v>
                </c:pt>
                <c:pt idx="98">
                  <c:v>39525.283321759256</c:v>
                </c:pt>
                <c:pt idx="99">
                  <c:v>39553.724999999999</c:v>
                </c:pt>
                <c:pt idx="100">
                  <c:v>39580.166666666664</c:v>
                </c:pt>
                <c:pt idx="101">
                  <c:v>39609.60832175926</c:v>
                </c:pt>
                <c:pt idx="102">
                  <c:v>39648.050000000003</c:v>
                </c:pt>
                <c:pt idx="103">
                  <c:v>39675.491666666669</c:v>
                </c:pt>
                <c:pt idx="104">
                  <c:v>39707.933321759258</c:v>
                </c:pt>
                <c:pt idx="105">
                  <c:v>39731.375</c:v>
                </c:pt>
                <c:pt idx="106">
                  <c:v>39761.816666666666</c:v>
                </c:pt>
                <c:pt idx="107">
                  <c:v>39799.258321759262</c:v>
                </c:pt>
                <c:pt idx="108">
                  <c:v>39824.699999999997</c:v>
                </c:pt>
                <c:pt idx="109">
                  <c:v>39861.14166666667</c:v>
                </c:pt>
                <c:pt idx="110">
                  <c:v>39890.583321759259</c:v>
                </c:pt>
                <c:pt idx="111">
                  <c:v>39921.025000000001</c:v>
                </c:pt>
                <c:pt idx="112">
                  <c:v>39949.466666666667</c:v>
                </c:pt>
                <c:pt idx="113">
                  <c:v>39984.908321759256</c:v>
                </c:pt>
                <c:pt idx="114">
                  <c:v>40007.35</c:v>
                </c:pt>
                <c:pt idx="115">
                  <c:v>40038.791666666664</c:v>
                </c:pt>
                <c:pt idx="116">
                  <c:v>40070.23332175926</c:v>
                </c:pt>
                <c:pt idx="117">
                  <c:v>40101.675000000003</c:v>
                </c:pt>
                <c:pt idx="118">
                  <c:v>40128.116666666669</c:v>
                </c:pt>
                <c:pt idx="119">
                  <c:v>40166.558321759258</c:v>
                </c:pt>
              </c:numCache>
            </c:numRef>
          </c:xVal>
          <c:yVal>
            <c:numRef>
              <c:f>'heda3-obs'!$D$1:$D$120</c:f>
              <c:numCache>
                <c:formatCode>General</c:formatCode>
                <c:ptCount val="120"/>
                <c:pt idx="0">
                  <c:v>87.896825399999997</c:v>
                </c:pt>
                <c:pt idx="1">
                  <c:v>88.168075700000003</c:v>
                </c:pt>
                <c:pt idx="2">
                  <c:v>88.192915900000003</c:v>
                </c:pt>
                <c:pt idx="3">
                  <c:v>88.196974699999998</c:v>
                </c:pt>
                <c:pt idx="4">
                  <c:v>88.207489199999998</c:v>
                </c:pt>
                <c:pt idx="5">
                  <c:v>88.234968499999994</c:v>
                </c:pt>
                <c:pt idx="6">
                  <c:v>88.226778199999998</c:v>
                </c:pt>
                <c:pt idx="7">
                  <c:v>87.916602499999996</c:v>
                </c:pt>
                <c:pt idx="8">
                  <c:v>87.736514700000001</c:v>
                </c:pt>
                <c:pt idx="9">
                  <c:v>87.928722800000003</c:v>
                </c:pt>
                <c:pt idx="10">
                  <c:v>87.876040900000007</c:v>
                </c:pt>
                <c:pt idx="11">
                  <c:v>87.802717700000002</c:v>
                </c:pt>
                <c:pt idx="12">
                  <c:v>87.9678605</c:v>
                </c:pt>
                <c:pt idx="13">
                  <c:v>88.049007500000002</c:v>
                </c:pt>
                <c:pt idx="14">
                  <c:v>88.160341399999993</c:v>
                </c:pt>
                <c:pt idx="15">
                  <c:v>88.3624899</c:v>
                </c:pt>
                <c:pt idx="16">
                  <c:v>88.305138499999998</c:v>
                </c:pt>
                <c:pt idx="17">
                  <c:v>88.374728899999994</c:v>
                </c:pt>
                <c:pt idx="18">
                  <c:v>88.429498699999996</c:v>
                </c:pt>
                <c:pt idx="19">
                  <c:v>88.377492500000002</c:v>
                </c:pt>
                <c:pt idx="20">
                  <c:v>88.217190299999999</c:v>
                </c:pt>
                <c:pt idx="21">
                  <c:v>88.295379499999996</c:v>
                </c:pt>
                <c:pt idx="22">
                  <c:v>88.195841400000006</c:v>
                </c:pt>
                <c:pt idx="23">
                  <c:v>88.286888599999997</c:v>
                </c:pt>
                <c:pt idx="24">
                  <c:v>88.646463600000004</c:v>
                </c:pt>
                <c:pt idx="25">
                  <c:v>89.003855200000004</c:v>
                </c:pt>
                <c:pt idx="26">
                  <c:v>89.125409899999994</c:v>
                </c:pt>
                <c:pt idx="27">
                  <c:v>89.090226400000006</c:v>
                </c:pt>
                <c:pt idx="28">
                  <c:v>89.2917621</c:v>
                </c:pt>
                <c:pt idx="29">
                  <c:v>89.138675399999997</c:v>
                </c:pt>
                <c:pt idx="30">
                  <c:v>88.950490000000002</c:v>
                </c:pt>
                <c:pt idx="31">
                  <c:v>88.677314100000004</c:v>
                </c:pt>
                <c:pt idx="32">
                  <c:v>88.650002900000004</c:v>
                </c:pt>
                <c:pt idx="33">
                  <c:v>88.682435900000002</c:v>
                </c:pt>
                <c:pt idx="34">
                  <c:v>88.730946500000002</c:v>
                </c:pt>
                <c:pt idx="35">
                  <c:v>88.680514299999999</c:v>
                </c:pt>
                <c:pt idx="36">
                  <c:v>88.723973599999994</c:v>
                </c:pt>
                <c:pt idx="37">
                  <c:v>88.7212174</c:v>
                </c:pt>
                <c:pt idx="38">
                  <c:v>88.815944400000006</c:v>
                </c:pt>
                <c:pt idx="39">
                  <c:v>88.861463099999995</c:v>
                </c:pt>
                <c:pt idx="40">
                  <c:v>88.895593099999999</c:v>
                </c:pt>
                <c:pt idx="41">
                  <c:v>89.003898500000005</c:v>
                </c:pt>
                <c:pt idx="42">
                  <c:v>88.785815400000004</c:v>
                </c:pt>
                <c:pt idx="43">
                  <c:v>88.3353599</c:v>
                </c:pt>
                <c:pt idx="44">
                  <c:v>88.310064100000005</c:v>
                </c:pt>
                <c:pt idx="45">
                  <c:v>88.346472300000002</c:v>
                </c:pt>
                <c:pt idx="46">
                  <c:v>88.365508899999995</c:v>
                </c:pt>
                <c:pt idx="47">
                  <c:v>88.476121599999999</c:v>
                </c:pt>
                <c:pt idx="48">
                  <c:v>88.433480000000003</c:v>
                </c:pt>
                <c:pt idx="49">
                  <c:v>88.433950999999993</c:v>
                </c:pt>
                <c:pt idx="50">
                  <c:v>88.438231000000002</c:v>
                </c:pt>
                <c:pt idx="51">
                  <c:v>88.517828800000004</c:v>
                </c:pt>
                <c:pt idx="52">
                  <c:v>88.433379000000002</c:v>
                </c:pt>
                <c:pt idx="53">
                  <c:v>88.481974500000007</c:v>
                </c:pt>
                <c:pt idx="54">
                  <c:v>88.369715499999998</c:v>
                </c:pt>
                <c:pt idx="55">
                  <c:v>88.024855299999999</c:v>
                </c:pt>
                <c:pt idx="56">
                  <c:v>88.121061600000004</c:v>
                </c:pt>
                <c:pt idx="57">
                  <c:v>88.007824099999993</c:v>
                </c:pt>
                <c:pt idx="58">
                  <c:v>88.0558707</c:v>
                </c:pt>
                <c:pt idx="59">
                  <c:v>88.090988800000005</c:v>
                </c:pt>
                <c:pt idx="60">
                  <c:v>88.048767100000006</c:v>
                </c:pt>
                <c:pt idx="61">
                  <c:v>87.969970200000006</c:v>
                </c:pt>
                <c:pt idx="62">
                  <c:v>87.946572099999997</c:v>
                </c:pt>
                <c:pt idx="63">
                  <c:v>87.870757600000005</c:v>
                </c:pt>
                <c:pt idx="64">
                  <c:v>87.796645400000003</c:v>
                </c:pt>
                <c:pt idx="65">
                  <c:v>87.600233200000005</c:v>
                </c:pt>
                <c:pt idx="66">
                  <c:v>87.473997699999998</c:v>
                </c:pt>
                <c:pt idx="67">
                  <c:v>87.327580699999999</c:v>
                </c:pt>
                <c:pt idx="68">
                  <c:v>87.445142799999999</c:v>
                </c:pt>
                <c:pt idx="69">
                  <c:v>87.370830999999995</c:v>
                </c:pt>
                <c:pt idx="70">
                  <c:v>87.302128499999995</c:v>
                </c:pt>
                <c:pt idx="71">
                  <c:v>87.4921942</c:v>
                </c:pt>
                <c:pt idx="72">
                  <c:v>87.381371599999994</c:v>
                </c:pt>
                <c:pt idx="73">
                  <c:v>87.457337899999999</c:v>
                </c:pt>
                <c:pt idx="74">
                  <c:v>87.636737800000006</c:v>
                </c:pt>
                <c:pt idx="75">
                  <c:v>87.618515900000006</c:v>
                </c:pt>
                <c:pt idx="76">
                  <c:v>87.803884100000005</c:v>
                </c:pt>
                <c:pt idx="77">
                  <c:v>87.836875399999997</c:v>
                </c:pt>
                <c:pt idx="78">
                  <c:v>87.765330700000007</c:v>
                </c:pt>
                <c:pt idx="79">
                  <c:v>87.643189599999999</c:v>
                </c:pt>
                <c:pt idx="80">
                  <c:v>87.635901500000003</c:v>
                </c:pt>
                <c:pt idx="81">
                  <c:v>87.553058199999995</c:v>
                </c:pt>
                <c:pt idx="82">
                  <c:v>87.652891299999993</c:v>
                </c:pt>
                <c:pt idx="83">
                  <c:v>87.739682400000007</c:v>
                </c:pt>
                <c:pt idx="84">
                  <c:v>87.901993599999997</c:v>
                </c:pt>
                <c:pt idx="85">
                  <c:v>88.068888700000002</c:v>
                </c:pt>
                <c:pt idx="86">
                  <c:v>88.088183000000001</c:v>
                </c:pt>
                <c:pt idx="87">
                  <c:v>88.153366199999994</c:v>
                </c:pt>
                <c:pt idx="88">
                  <c:v>88.008102800000003</c:v>
                </c:pt>
                <c:pt idx="89">
                  <c:v>88.105228800000006</c:v>
                </c:pt>
                <c:pt idx="90">
                  <c:v>88.006238499999995</c:v>
                </c:pt>
                <c:pt idx="91">
                  <c:v>87.895521799999997</c:v>
                </c:pt>
                <c:pt idx="92">
                  <c:v>87.747697799999997</c:v>
                </c:pt>
                <c:pt idx="93">
                  <c:v>87.861833399999995</c:v>
                </c:pt>
                <c:pt idx="94">
                  <c:v>87.893890799999994</c:v>
                </c:pt>
                <c:pt idx="95">
                  <c:v>87.694959600000004</c:v>
                </c:pt>
                <c:pt idx="96">
                  <c:v>87.856412899999995</c:v>
                </c:pt>
                <c:pt idx="97">
                  <c:v>87.883340899999993</c:v>
                </c:pt>
                <c:pt idx="98">
                  <c:v>87.797022799999993</c:v>
                </c:pt>
                <c:pt idx="99">
                  <c:v>87.893145000000004</c:v>
                </c:pt>
                <c:pt idx="100">
                  <c:v>88.050053199999994</c:v>
                </c:pt>
                <c:pt idx="101">
                  <c:v>87.987681699999996</c:v>
                </c:pt>
                <c:pt idx="102">
                  <c:v>88.106813399999993</c:v>
                </c:pt>
                <c:pt idx="103">
                  <c:v>87.952781000000002</c:v>
                </c:pt>
                <c:pt idx="104">
                  <c:v>87.703586900000005</c:v>
                </c:pt>
                <c:pt idx="105">
                  <c:v>87.613999399999997</c:v>
                </c:pt>
                <c:pt idx="106">
                  <c:v>87.919262000000003</c:v>
                </c:pt>
                <c:pt idx="107">
                  <c:v>87.909831400000002</c:v>
                </c:pt>
                <c:pt idx="108">
                  <c:v>87.873404199999996</c:v>
                </c:pt>
                <c:pt idx="109">
                  <c:v>87.805855500000007</c:v>
                </c:pt>
                <c:pt idx="110">
                  <c:v>87.695997199999994</c:v>
                </c:pt>
                <c:pt idx="111">
                  <c:v>87.807836300000005</c:v>
                </c:pt>
                <c:pt idx="112">
                  <c:v>87.634415300000001</c:v>
                </c:pt>
                <c:pt idx="113">
                  <c:v>87.430360500000006</c:v>
                </c:pt>
                <c:pt idx="114">
                  <c:v>87.415840200000005</c:v>
                </c:pt>
                <c:pt idx="115">
                  <c:v>87.248596599999999</c:v>
                </c:pt>
                <c:pt idx="116">
                  <c:v>87.162334799999996</c:v>
                </c:pt>
                <c:pt idx="117">
                  <c:v>87.448111400000002</c:v>
                </c:pt>
                <c:pt idx="118">
                  <c:v>87.3808559</c:v>
                </c:pt>
                <c:pt idx="119">
                  <c:v>87.309518100000005</c:v>
                </c:pt>
              </c:numCache>
            </c:numRef>
          </c:yVal>
          <c:smooth val="0"/>
          <c:extLst>
            <c:ext xmlns:c16="http://schemas.microsoft.com/office/drawing/2014/chart" uri="{C3380CC4-5D6E-409C-BE32-E72D297353CC}">
              <c16:uniqueId val="{00000001-951A-482A-B7AE-4480535A9E25}"/>
            </c:ext>
          </c:extLst>
        </c:ser>
        <c:dLbls>
          <c:showLegendKey val="0"/>
          <c:showVal val="0"/>
          <c:showCatName val="0"/>
          <c:showSerName val="0"/>
          <c:showPercent val="0"/>
          <c:showBubbleSize val="0"/>
        </c:dLbls>
        <c:axId val="659749048"/>
        <c:axId val="659749368"/>
      </c:scatterChart>
      <c:scatterChart>
        <c:scatterStyle val="lineMarker"/>
        <c:varyColors val="0"/>
        <c:ser>
          <c:idx val="0"/>
          <c:order val="2"/>
          <c:tx>
            <c:v>head differences</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h_diff!$E$1:$E$121</c:f>
              <c:numCache>
                <c:formatCode>m/d/yyyy\ h:mm</c:formatCode>
                <c:ptCount val="121"/>
                <c:pt idx="0">
                  <c:v>36538</c:v>
                </c:pt>
                <c:pt idx="1">
                  <c:v>36573.441666666666</c:v>
                </c:pt>
                <c:pt idx="2">
                  <c:v>36598.883333333331</c:v>
                </c:pt>
                <c:pt idx="3">
                  <c:v>36632.324999999997</c:v>
                </c:pt>
                <c:pt idx="4">
                  <c:v>36656.76666666667</c:v>
                </c:pt>
                <c:pt idx="5">
                  <c:v>36697.208321759259</c:v>
                </c:pt>
                <c:pt idx="6">
                  <c:v>36721.65</c:v>
                </c:pt>
                <c:pt idx="7">
                  <c:v>36749.091666666667</c:v>
                </c:pt>
                <c:pt idx="8">
                  <c:v>36784.533321759256</c:v>
                </c:pt>
                <c:pt idx="9">
                  <c:v>36818.974999999999</c:v>
                </c:pt>
                <c:pt idx="10">
                  <c:v>36839.416666666664</c:v>
                </c:pt>
                <c:pt idx="11">
                  <c:v>36874.85832175926</c:v>
                </c:pt>
                <c:pt idx="12">
                  <c:v>36901.300000000003</c:v>
                </c:pt>
                <c:pt idx="13">
                  <c:v>36937.741666666669</c:v>
                </c:pt>
                <c:pt idx="14">
                  <c:v>36964.183321759258</c:v>
                </c:pt>
                <c:pt idx="15">
                  <c:v>36994.625</c:v>
                </c:pt>
                <c:pt idx="16">
                  <c:v>37030.066666666666</c:v>
                </c:pt>
                <c:pt idx="17">
                  <c:v>37062.508321759262</c:v>
                </c:pt>
                <c:pt idx="18">
                  <c:v>37087.949999999997</c:v>
                </c:pt>
                <c:pt idx="19">
                  <c:v>37122.39166666667</c:v>
                </c:pt>
                <c:pt idx="20">
                  <c:v>37144.833321759259</c:v>
                </c:pt>
                <c:pt idx="21">
                  <c:v>37178.275000000001</c:v>
                </c:pt>
                <c:pt idx="22">
                  <c:v>37214.716666666667</c:v>
                </c:pt>
                <c:pt idx="23">
                  <c:v>37243.158321759256</c:v>
                </c:pt>
                <c:pt idx="24">
                  <c:v>37274.6</c:v>
                </c:pt>
                <c:pt idx="25">
                  <c:v>37303.041666666664</c:v>
                </c:pt>
                <c:pt idx="26">
                  <c:v>37336.48332175926</c:v>
                </c:pt>
                <c:pt idx="27">
                  <c:v>37365.925000000003</c:v>
                </c:pt>
                <c:pt idx="28">
                  <c:v>37394.366666666669</c:v>
                </c:pt>
                <c:pt idx="29">
                  <c:v>37424.808321759258</c:v>
                </c:pt>
                <c:pt idx="30">
                  <c:v>37450.25</c:v>
                </c:pt>
                <c:pt idx="31">
                  <c:v>37485.691666666666</c:v>
                </c:pt>
                <c:pt idx="32">
                  <c:v>37509.133321759262</c:v>
                </c:pt>
                <c:pt idx="33">
                  <c:v>37548.574999999997</c:v>
                </c:pt>
                <c:pt idx="34">
                  <c:v>37570.01666666667</c:v>
                </c:pt>
                <c:pt idx="35">
                  <c:v>37601.458321759259</c:v>
                </c:pt>
                <c:pt idx="36">
                  <c:v>37637.9</c:v>
                </c:pt>
                <c:pt idx="37">
                  <c:v>37662.341666666667</c:v>
                </c:pt>
                <c:pt idx="38">
                  <c:v>37696.783321759256</c:v>
                </c:pt>
                <c:pt idx="39">
                  <c:v>37722.224999999999</c:v>
                </c:pt>
                <c:pt idx="40">
                  <c:v>37762.666666666664</c:v>
                </c:pt>
                <c:pt idx="41">
                  <c:v>37788.10832175926</c:v>
                </c:pt>
                <c:pt idx="42">
                  <c:v>37815.550000000003</c:v>
                </c:pt>
                <c:pt idx="43">
                  <c:v>37849.991666666669</c:v>
                </c:pt>
                <c:pt idx="44">
                  <c:v>37879.433321759258</c:v>
                </c:pt>
                <c:pt idx="45">
                  <c:v>37909.875</c:v>
                </c:pt>
                <c:pt idx="46">
                  <c:v>37943.316666666666</c:v>
                </c:pt>
                <c:pt idx="47">
                  <c:v>37973.758321759262</c:v>
                </c:pt>
                <c:pt idx="48">
                  <c:v>38004.199999999997</c:v>
                </c:pt>
                <c:pt idx="49">
                  <c:v>38030.64166666667</c:v>
                </c:pt>
                <c:pt idx="50">
                  <c:v>38059.083321759259</c:v>
                </c:pt>
                <c:pt idx="51">
                  <c:v>38097.525000000001</c:v>
                </c:pt>
                <c:pt idx="52">
                  <c:v>38119.966666666667</c:v>
                </c:pt>
                <c:pt idx="53">
                  <c:v>38152.408321759256</c:v>
                </c:pt>
                <c:pt idx="54">
                  <c:v>38181.85</c:v>
                </c:pt>
                <c:pt idx="55">
                  <c:v>38212.291666666664</c:v>
                </c:pt>
                <c:pt idx="56">
                  <c:v>38248.73332175926</c:v>
                </c:pt>
                <c:pt idx="57">
                  <c:v>38270.175000000003</c:v>
                </c:pt>
                <c:pt idx="58">
                  <c:v>38305.616666666669</c:v>
                </c:pt>
                <c:pt idx="59">
                  <c:v>38340.058321759258</c:v>
                </c:pt>
                <c:pt idx="60">
                  <c:v>38370.5</c:v>
                </c:pt>
                <c:pt idx="61">
                  <c:v>38392.941666666666</c:v>
                </c:pt>
                <c:pt idx="62">
                  <c:v>38430.383321759262</c:v>
                </c:pt>
                <c:pt idx="63">
                  <c:v>38462.824999999997</c:v>
                </c:pt>
                <c:pt idx="64">
                  <c:v>38486.26666666667</c:v>
                </c:pt>
                <c:pt idx="65">
                  <c:v>38521.708321759259</c:v>
                </c:pt>
                <c:pt idx="66">
                  <c:v>38550.15</c:v>
                </c:pt>
                <c:pt idx="67">
                  <c:v>38582.591666666667</c:v>
                </c:pt>
                <c:pt idx="68">
                  <c:v>38609.033321759256</c:v>
                </c:pt>
                <c:pt idx="69">
                  <c:v>38636.474999999999</c:v>
                </c:pt>
                <c:pt idx="70">
                  <c:v>38667.916666666664</c:v>
                </c:pt>
                <c:pt idx="71">
                  <c:v>38700.35832175926</c:v>
                </c:pt>
                <c:pt idx="72">
                  <c:v>38731.800000000003</c:v>
                </c:pt>
                <c:pt idx="73">
                  <c:v>38767.241666666669</c:v>
                </c:pt>
                <c:pt idx="74">
                  <c:v>38789.683321759258</c:v>
                </c:pt>
                <c:pt idx="75">
                  <c:v>38821.125</c:v>
                </c:pt>
                <c:pt idx="76">
                  <c:v>38848.566666666666</c:v>
                </c:pt>
                <c:pt idx="77">
                  <c:v>38886.008321759262</c:v>
                </c:pt>
                <c:pt idx="78">
                  <c:v>38917.449999999997</c:v>
                </c:pt>
                <c:pt idx="79">
                  <c:v>38947.89166666667</c:v>
                </c:pt>
                <c:pt idx="80">
                  <c:v>38972.333321759259</c:v>
                </c:pt>
                <c:pt idx="81">
                  <c:v>39000.775000000001</c:v>
                </c:pt>
                <c:pt idx="82">
                  <c:v>39038.216666666667</c:v>
                </c:pt>
                <c:pt idx="83">
                  <c:v>39062.658321759256</c:v>
                </c:pt>
                <c:pt idx="84">
                  <c:v>39101.1</c:v>
                </c:pt>
                <c:pt idx="85">
                  <c:v>39124.541666666664</c:v>
                </c:pt>
                <c:pt idx="86">
                  <c:v>39156.98332175926</c:v>
                </c:pt>
                <c:pt idx="87">
                  <c:v>39186.425000000003</c:v>
                </c:pt>
                <c:pt idx="88">
                  <c:v>39213.866666666669</c:v>
                </c:pt>
                <c:pt idx="89">
                  <c:v>39249.308321759258</c:v>
                </c:pt>
                <c:pt idx="90">
                  <c:v>39278.75</c:v>
                </c:pt>
                <c:pt idx="91">
                  <c:v>39315.191666666666</c:v>
                </c:pt>
                <c:pt idx="92">
                  <c:v>39337.633321759262</c:v>
                </c:pt>
                <c:pt idx="93">
                  <c:v>39372.074999999997</c:v>
                </c:pt>
                <c:pt idx="94">
                  <c:v>39401.51666666667</c:v>
                </c:pt>
                <c:pt idx="95">
                  <c:v>39436.958321759259</c:v>
                </c:pt>
                <c:pt idx="96">
                  <c:v>39459.4</c:v>
                </c:pt>
                <c:pt idx="97">
                  <c:v>39493.841666666667</c:v>
                </c:pt>
                <c:pt idx="98">
                  <c:v>39518.283321759256</c:v>
                </c:pt>
                <c:pt idx="99">
                  <c:v>39549.724999999999</c:v>
                </c:pt>
                <c:pt idx="100">
                  <c:v>39585.166666666664</c:v>
                </c:pt>
                <c:pt idx="101">
                  <c:v>39613.60832175926</c:v>
                </c:pt>
                <c:pt idx="102">
                  <c:v>39643.050000000003</c:v>
                </c:pt>
                <c:pt idx="103">
                  <c:v>39676.491666666669</c:v>
                </c:pt>
                <c:pt idx="104">
                  <c:v>39703.933321759258</c:v>
                </c:pt>
                <c:pt idx="105">
                  <c:v>39733.375</c:v>
                </c:pt>
                <c:pt idx="106">
                  <c:v>39767.816666666666</c:v>
                </c:pt>
                <c:pt idx="107">
                  <c:v>39795.258321759262</c:v>
                </c:pt>
                <c:pt idx="108">
                  <c:v>39829.699999999997</c:v>
                </c:pt>
                <c:pt idx="109">
                  <c:v>39855.14166666667</c:v>
                </c:pt>
                <c:pt idx="110">
                  <c:v>39887.583321759259</c:v>
                </c:pt>
                <c:pt idx="111">
                  <c:v>39924.025000000001</c:v>
                </c:pt>
                <c:pt idx="112">
                  <c:v>39947.466666666667</c:v>
                </c:pt>
                <c:pt idx="113">
                  <c:v>39977.908321759256</c:v>
                </c:pt>
                <c:pt idx="114">
                  <c:v>40007.35</c:v>
                </c:pt>
                <c:pt idx="115">
                  <c:v>40042.791666666664</c:v>
                </c:pt>
                <c:pt idx="116">
                  <c:v>40071.23332175926</c:v>
                </c:pt>
                <c:pt idx="117">
                  <c:v>40103.675000000003</c:v>
                </c:pt>
                <c:pt idx="118">
                  <c:v>40135.116666666669</c:v>
                </c:pt>
                <c:pt idx="119">
                  <c:v>40160.558321759258</c:v>
                </c:pt>
                <c:pt idx="120">
                  <c:v>40195</c:v>
                </c:pt>
              </c:numCache>
            </c:numRef>
          </c:xVal>
          <c:yVal>
            <c:numRef>
              <c:f>h_diff!$D$1:$D$121</c:f>
              <c:numCache>
                <c:formatCode>General</c:formatCode>
                <c:ptCount val="121"/>
                <c:pt idx="0">
                  <c:v>0.572337633492779</c:v>
                </c:pt>
                <c:pt idx="1">
                  <c:v>0.47465766645495899</c:v>
                </c:pt>
                <c:pt idx="2">
                  <c:v>0.4820472285638</c:v>
                </c:pt>
                <c:pt idx="3">
                  <c:v>0.48147540786364101</c:v>
                </c:pt>
                <c:pt idx="4">
                  <c:v>0.413638985885185</c:v>
                </c:pt>
                <c:pt idx="5">
                  <c:v>0.45733989172369099</c:v>
                </c:pt>
                <c:pt idx="6">
                  <c:v>0.468166846032531</c:v>
                </c:pt>
                <c:pt idx="7">
                  <c:v>0.88254991734095201</c:v>
                </c:pt>
                <c:pt idx="8">
                  <c:v>0.91945370991979303</c:v>
                </c:pt>
                <c:pt idx="9">
                  <c:v>0.66826199084584903</c:v>
                </c:pt>
                <c:pt idx="10">
                  <c:v>0.51367959702581301</c:v>
                </c:pt>
                <c:pt idx="11">
                  <c:v>0.71384457511972199</c:v>
                </c:pt>
                <c:pt idx="12">
                  <c:v>0.48142406213190703</c:v>
                </c:pt>
                <c:pt idx="13">
                  <c:v>0.33871207514296398</c:v>
                </c:pt>
                <c:pt idx="14">
                  <c:v>0.31324682680236998</c:v>
                </c:pt>
                <c:pt idx="15">
                  <c:v>0.27573917744140802</c:v>
                </c:pt>
                <c:pt idx="16">
                  <c:v>0.480411908747996</c:v>
                </c:pt>
                <c:pt idx="17">
                  <c:v>0.50844375254591501</c:v>
                </c:pt>
                <c:pt idx="18">
                  <c:v>0.43937126858759201</c:v>
                </c:pt>
                <c:pt idx="19">
                  <c:v>0.437757154428837</c:v>
                </c:pt>
                <c:pt idx="20">
                  <c:v>0.61875711767650898</c:v>
                </c:pt>
                <c:pt idx="21">
                  <c:v>0.39504262713229799</c:v>
                </c:pt>
                <c:pt idx="22">
                  <c:v>0.52454752533971305</c:v>
                </c:pt>
                <c:pt idx="23">
                  <c:v>0.51449803569423103</c:v>
                </c:pt>
                <c:pt idx="24">
                  <c:v>0.41222852226472601</c:v>
                </c:pt>
                <c:pt idx="25">
                  <c:v>0.440944665310254</c:v>
                </c:pt>
                <c:pt idx="26">
                  <c:v>0.3810522348641</c:v>
                </c:pt>
                <c:pt idx="27">
                  <c:v>0.57865447020316196</c:v>
                </c:pt>
                <c:pt idx="28">
                  <c:v>0.45801437124632099</c:v>
                </c:pt>
                <c:pt idx="29">
                  <c:v>0.501452334026254</c:v>
                </c:pt>
                <c:pt idx="30">
                  <c:v>0.73643019612370597</c:v>
                </c:pt>
                <c:pt idx="31">
                  <c:v>0.79383038876366596</c:v>
                </c:pt>
                <c:pt idx="32">
                  <c:v>0.67113376895110799</c:v>
                </c:pt>
                <c:pt idx="33">
                  <c:v>0.70724655399757796</c:v>
                </c:pt>
                <c:pt idx="34">
                  <c:v>0.59999357166994105</c:v>
                </c:pt>
                <c:pt idx="35">
                  <c:v>0.58406149349548198</c:v>
                </c:pt>
                <c:pt idx="36">
                  <c:v>0.47835007971283899</c:v>
                </c:pt>
                <c:pt idx="37">
                  <c:v>0.515456880818987</c:v>
                </c:pt>
                <c:pt idx="38">
                  <c:v>0.57890002268830099</c:v>
                </c:pt>
                <c:pt idx="39">
                  <c:v>0.53367157534545095</c:v>
                </c:pt>
                <c:pt idx="40">
                  <c:v>0.49035369021689201</c:v>
                </c:pt>
                <c:pt idx="41">
                  <c:v>0.48257021928453903</c:v>
                </c:pt>
                <c:pt idx="42">
                  <c:v>0.55723437720730795</c:v>
                </c:pt>
                <c:pt idx="43">
                  <c:v>1.0697809572342201</c:v>
                </c:pt>
                <c:pt idx="44">
                  <c:v>0.84782008593003799</c:v>
                </c:pt>
                <c:pt idx="45">
                  <c:v>0.77902221413887596</c:v>
                </c:pt>
                <c:pt idx="46">
                  <c:v>0.60560274331983499</c:v>
                </c:pt>
                <c:pt idx="47">
                  <c:v>0.47498330142582201</c:v>
                </c:pt>
                <c:pt idx="48">
                  <c:v>0.52834845046586998</c:v>
                </c:pt>
                <c:pt idx="49">
                  <c:v>0.45827705563978299</c:v>
                </c:pt>
                <c:pt idx="50">
                  <c:v>0.59688603862100797</c:v>
                </c:pt>
                <c:pt idx="51">
                  <c:v>0.49777543148718401</c:v>
                </c:pt>
                <c:pt idx="52">
                  <c:v>0.62660397673239698</c:v>
                </c:pt>
                <c:pt idx="53">
                  <c:v>0.55820205957371605</c:v>
                </c:pt>
                <c:pt idx="54">
                  <c:v>0.56905577296305399</c:v>
                </c:pt>
                <c:pt idx="55">
                  <c:v>0.89427985297073997</c:v>
                </c:pt>
                <c:pt idx="56">
                  <c:v>0.54679900313934104</c:v>
                </c:pt>
                <c:pt idx="57">
                  <c:v>0.59375511816243398</c:v>
                </c:pt>
                <c:pt idx="58">
                  <c:v>0.44545873085041798</c:v>
                </c:pt>
                <c:pt idx="59">
                  <c:v>0.40892690033381002</c:v>
                </c:pt>
                <c:pt idx="60">
                  <c:v>0.41235944774594202</c:v>
                </c:pt>
                <c:pt idx="61">
                  <c:v>0.41801204101177802</c:v>
                </c:pt>
                <c:pt idx="62">
                  <c:v>0.50201795615765799</c:v>
                </c:pt>
                <c:pt idx="63">
                  <c:v>0.43297614300484999</c:v>
                </c:pt>
                <c:pt idx="64">
                  <c:v>0.44051417758539901</c:v>
                </c:pt>
                <c:pt idx="65">
                  <c:v>0.62374659098860197</c:v>
                </c:pt>
                <c:pt idx="66">
                  <c:v>0.59521622708344002</c:v>
                </c:pt>
                <c:pt idx="67">
                  <c:v>0.8054428250922</c:v>
                </c:pt>
                <c:pt idx="68">
                  <c:v>0.47984388689617602</c:v>
                </c:pt>
                <c:pt idx="69">
                  <c:v>0.674465031771049</c:v>
                </c:pt>
                <c:pt idx="70">
                  <c:v>0.657856847252418</c:v>
                </c:pt>
                <c:pt idx="71">
                  <c:v>0.33319563619387699</c:v>
                </c:pt>
                <c:pt idx="72">
                  <c:v>0.42164794993004701</c:v>
                </c:pt>
                <c:pt idx="73">
                  <c:v>0.53886987483915005</c:v>
                </c:pt>
                <c:pt idx="74">
                  <c:v>0.41950307751119398</c:v>
                </c:pt>
                <c:pt idx="75">
                  <c:v>0.53739528439854201</c:v>
                </c:pt>
                <c:pt idx="76">
                  <c:v>0.42677993451339002</c:v>
                </c:pt>
                <c:pt idx="77">
                  <c:v>0.29589481475528601</c:v>
                </c:pt>
                <c:pt idx="78">
                  <c:v>0.43262370895668301</c:v>
                </c:pt>
                <c:pt idx="79">
                  <c:v>0.49431877756167297</c:v>
                </c:pt>
                <c:pt idx="80">
                  <c:v>0.62156124854013195</c:v>
                </c:pt>
                <c:pt idx="81">
                  <c:v>0.60739961169036805</c:v>
                </c:pt>
                <c:pt idx="82">
                  <c:v>0.40731695936504703</c:v>
                </c:pt>
                <c:pt idx="83">
                  <c:v>0.33273292465388199</c:v>
                </c:pt>
                <c:pt idx="84">
                  <c:v>0.41128010813029903</c:v>
                </c:pt>
                <c:pt idx="85">
                  <c:v>0.36722115378542203</c:v>
                </c:pt>
                <c:pt idx="86">
                  <c:v>0.49199259972443998</c:v>
                </c:pt>
                <c:pt idx="87">
                  <c:v>0.44134808524080399</c:v>
                </c:pt>
                <c:pt idx="88">
                  <c:v>0.64056806074988504</c:v>
                </c:pt>
                <c:pt idx="89">
                  <c:v>0.43943883453198301</c:v>
                </c:pt>
                <c:pt idx="90">
                  <c:v>0.42963910345244399</c:v>
                </c:pt>
                <c:pt idx="91">
                  <c:v>0.59545765667279205</c:v>
                </c:pt>
                <c:pt idx="92">
                  <c:v>0.68966216651563095</c:v>
                </c:pt>
                <c:pt idx="93">
                  <c:v>0.49142717088709198</c:v>
                </c:pt>
                <c:pt idx="94">
                  <c:v>0.46714245488889999</c:v>
                </c:pt>
                <c:pt idx="95">
                  <c:v>0.57622930367473602</c:v>
                </c:pt>
                <c:pt idx="96">
                  <c:v>0.40632960842910298</c:v>
                </c:pt>
                <c:pt idx="97">
                  <c:v>0.412164619211566</c:v>
                </c:pt>
                <c:pt idx="98">
                  <c:v>0.45875134352779401</c:v>
                </c:pt>
                <c:pt idx="99">
                  <c:v>0.42622148200930998</c:v>
                </c:pt>
                <c:pt idx="100">
                  <c:v>0.32249065940828803</c:v>
                </c:pt>
                <c:pt idx="101">
                  <c:v>0.57308486195900299</c:v>
                </c:pt>
                <c:pt idx="102">
                  <c:v>0.420912024180012</c:v>
                </c:pt>
                <c:pt idx="103">
                  <c:v>0.591568956842351</c:v>
                </c:pt>
                <c:pt idx="104">
                  <c:v>0.84667500123171602</c:v>
                </c:pt>
                <c:pt idx="105">
                  <c:v>0.73165727906727795</c:v>
                </c:pt>
                <c:pt idx="106">
                  <c:v>0.41702925337665397</c:v>
                </c:pt>
                <c:pt idx="107">
                  <c:v>0.45597943387312501</c:v>
                </c:pt>
                <c:pt idx="108">
                  <c:v>0.35020803204118001</c:v>
                </c:pt>
                <c:pt idx="109">
                  <c:v>0.35946606561716898</c:v>
                </c:pt>
                <c:pt idx="110">
                  <c:v>0.51369297255664004</c:v>
                </c:pt>
                <c:pt idx="111">
                  <c:v>0.36547330826499502</c:v>
                </c:pt>
                <c:pt idx="112">
                  <c:v>0.67110714717675501</c:v>
                </c:pt>
                <c:pt idx="113">
                  <c:v>0.80092729560708098</c:v>
                </c:pt>
                <c:pt idx="114">
                  <c:v>0.72015254747216695</c:v>
                </c:pt>
                <c:pt idx="115">
                  <c:v>0.85719742995662696</c:v>
                </c:pt>
                <c:pt idx="116">
                  <c:v>0.84477731181826199</c:v>
                </c:pt>
                <c:pt idx="117">
                  <c:v>0.39237102645590399</c:v>
                </c:pt>
                <c:pt idx="118">
                  <c:v>0.56129488842265096</c:v>
                </c:pt>
                <c:pt idx="119">
                  <c:v>0.524006565126796</c:v>
                </c:pt>
                <c:pt idx="120">
                  <c:v>0.42773389100126702</c:v>
                </c:pt>
              </c:numCache>
            </c:numRef>
          </c:yVal>
          <c:smooth val="0"/>
          <c:extLst>
            <c:ext xmlns:c16="http://schemas.microsoft.com/office/drawing/2014/chart" uri="{C3380CC4-5D6E-409C-BE32-E72D297353CC}">
              <c16:uniqueId val="{00000002-951A-482A-B7AE-4480535A9E25}"/>
            </c:ext>
          </c:extLst>
        </c:ser>
        <c:dLbls>
          <c:showLegendKey val="0"/>
          <c:showVal val="0"/>
          <c:showCatName val="0"/>
          <c:showSerName val="0"/>
          <c:showPercent val="0"/>
          <c:showBubbleSize val="0"/>
        </c:dLbls>
        <c:axId val="659737528"/>
        <c:axId val="659736888"/>
      </c:scatterChart>
      <c:valAx>
        <c:axId val="659749048"/>
        <c:scaling>
          <c:orientation val="minMax"/>
        </c:scaling>
        <c:delete val="0"/>
        <c:axPos val="b"/>
        <c:majorGridlines>
          <c:spPr>
            <a:ln w="9525" cap="flat" cmpd="sng" algn="ctr">
              <a:solidFill>
                <a:schemeClr val="tx1">
                  <a:lumMod val="15000"/>
                  <a:lumOff val="85000"/>
                </a:schemeClr>
              </a:solidFill>
              <a:round/>
            </a:ln>
            <a:effectLst/>
          </c:spPr>
        </c:majorGridlines>
        <c:numFmt formatCode="m/d/yyyy\ h:mm"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9749368"/>
        <c:crosses val="autoZero"/>
        <c:crossBetween val="midCat"/>
      </c:valAx>
      <c:valAx>
        <c:axId val="659749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ZA"/>
                  <a:t>Head</a:t>
                </a:r>
              </a:p>
            </c:rich>
          </c:tx>
          <c:overlay val="0"/>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9749048"/>
        <c:crosses val="autoZero"/>
        <c:crossBetween val="midCat"/>
      </c:valAx>
      <c:valAx>
        <c:axId val="659736888"/>
        <c:scaling>
          <c:orientation val="minMax"/>
          <c:max val="0"/>
        </c:scaling>
        <c:delete val="0"/>
        <c:axPos val="r"/>
        <c:numFmt formatCode="General"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9737528"/>
        <c:crosses val="max"/>
        <c:crossBetween val="midCat"/>
      </c:valAx>
      <c:valAx>
        <c:axId val="659737528"/>
        <c:scaling>
          <c:orientation val="minMax"/>
        </c:scaling>
        <c:delete val="1"/>
        <c:axPos val="t"/>
        <c:numFmt formatCode="m/d/yyyy\ h:mm" sourceLinked="1"/>
        <c:majorTickMark val="out"/>
        <c:minorTickMark val="none"/>
        <c:tickLblPos val="nextTo"/>
        <c:crossAx val="659736888"/>
        <c:crosses val="max"/>
        <c:crossBetween val="midCat"/>
      </c:valAx>
    </c:plotArea>
    <c:legend>
      <c:legendPos val="tr"/>
      <c:layout>
        <c:manualLayout>
          <c:xMode val="edge"/>
          <c:yMode val="edge"/>
          <c:x val="0.73061290188160954"/>
          <c:y val="5.1509331073359976E-2"/>
          <c:w val="0.25443423027553747"/>
          <c:h val="0.33586376250829253"/>
        </c:manualLayout>
      </c:layout>
      <c:overlay val="1"/>
      <c:spPr>
        <a:solidFill>
          <a:schemeClr val="bg1"/>
        </a:solidFill>
        <a:ln>
          <a:solidFill>
            <a:schemeClr val="tx1"/>
          </a:solidFill>
        </a:ln>
      </c:spPr>
    </c:legend>
    <c:plotVisOnly val="1"/>
    <c:dispBlanksAs val="gap"/>
    <c:showDLblsOverMax val="0"/>
    <c:extLst/>
  </c:chart>
  <c:spPr>
    <a:ln>
      <a:noFill/>
    </a:ln>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head differences</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h_diff!$E$1:$E$121</c:f>
              <c:numCache>
                <c:formatCode>m/d/yyyy\ h:mm</c:formatCode>
                <c:ptCount val="121"/>
                <c:pt idx="0">
                  <c:v>36538</c:v>
                </c:pt>
                <c:pt idx="1">
                  <c:v>36573.441666666666</c:v>
                </c:pt>
                <c:pt idx="2">
                  <c:v>36598.883333333331</c:v>
                </c:pt>
                <c:pt idx="3">
                  <c:v>36632.324999999997</c:v>
                </c:pt>
                <c:pt idx="4">
                  <c:v>36656.76666666667</c:v>
                </c:pt>
                <c:pt idx="5">
                  <c:v>36697.208321759259</c:v>
                </c:pt>
                <c:pt idx="6">
                  <c:v>36721.65</c:v>
                </c:pt>
                <c:pt idx="7">
                  <c:v>36749.091666666667</c:v>
                </c:pt>
                <c:pt idx="8">
                  <c:v>36784.533321759256</c:v>
                </c:pt>
                <c:pt idx="9">
                  <c:v>36818.974999999999</c:v>
                </c:pt>
                <c:pt idx="10">
                  <c:v>36839.416666666664</c:v>
                </c:pt>
                <c:pt idx="11">
                  <c:v>36874.85832175926</c:v>
                </c:pt>
                <c:pt idx="12">
                  <c:v>36901.300000000003</c:v>
                </c:pt>
                <c:pt idx="13">
                  <c:v>36937.741666666669</c:v>
                </c:pt>
                <c:pt idx="14">
                  <c:v>36964.183321759258</c:v>
                </c:pt>
                <c:pt idx="15">
                  <c:v>36994.625</c:v>
                </c:pt>
                <c:pt idx="16">
                  <c:v>37030.066666666666</c:v>
                </c:pt>
                <c:pt idx="17">
                  <c:v>37062.508321759262</c:v>
                </c:pt>
                <c:pt idx="18">
                  <c:v>37087.949999999997</c:v>
                </c:pt>
                <c:pt idx="19">
                  <c:v>37122.39166666667</c:v>
                </c:pt>
                <c:pt idx="20">
                  <c:v>37144.833321759259</c:v>
                </c:pt>
                <c:pt idx="21">
                  <c:v>37178.275000000001</c:v>
                </c:pt>
                <c:pt idx="22">
                  <c:v>37214.716666666667</c:v>
                </c:pt>
                <c:pt idx="23">
                  <c:v>37243.158321759256</c:v>
                </c:pt>
                <c:pt idx="24">
                  <c:v>37274.6</c:v>
                </c:pt>
                <c:pt idx="25">
                  <c:v>37303.041666666664</c:v>
                </c:pt>
                <c:pt idx="26">
                  <c:v>37336.48332175926</c:v>
                </c:pt>
                <c:pt idx="27">
                  <c:v>37365.925000000003</c:v>
                </c:pt>
                <c:pt idx="28">
                  <c:v>37394.366666666669</c:v>
                </c:pt>
                <c:pt idx="29">
                  <c:v>37424.808321759258</c:v>
                </c:pt>
                <c:pt idx="30">
                  <c:v>37450.25</c:v>
                </c:pt>
                <c:pt idx="31">
                  <c:v>37485.691666666666</c:v>
                </c:pt>
                <c:pt idx="32">
                  <c:v>37509.133321759262</c:v>
                </c:pt>
                <c:pt idx="33">
                  <c:v>37548.574999999997</c:v>
                </c:pt>
                <c:pt idx="34">
                  <c:v>37570.01666666667</c:v>
                </c:pt>
                <c:pt idx="35">
                  <c:v>37601.458321759259</c:v>
                </c:pt>
                <c:pt idx="36">
                  <c:v>37637.9</c:v>
                </c:pt>
                <c:pt idx="37">
                  <c:v>37662.341666666667</c:v>
                </c:pt>
                <c:pt idx="38">
                  <c:v>37696.783321759256</c:v>
                </c:pt>
                <c:pt idx="39">
                  <c:v>37722.224999999999</c:v>
                </c:pt>
                <c:pt idx="40">
                  <c:v>37762.666666666664</c:v>
                </c:pt>
                <c:pt idx="41">
                  <c:v>37788.10832175926</c:v>
                </c:pt>
                <c:pt idx="42">
                  <c:v>37815.550000000003</c:v>
                </c:pt>
                <c:pt idx="43">
                  <c:v>37849.991666666669</c:v>
                </c:pt>
                <c:pt idx="44">
                  <c:v>37879.433321759258</c:v>
                </c:pt>
                <c:pt idx="45">
                  <c:v>37909.875</c:v>
                </c:pt>
                <c:pt idx="46">
                  <c:v>37943.316666666666</c:v>
                </c:pt>
                <c:pt idx="47">
                  <c:v>37973.758321759262</c:v>
                </c:pt>
                <c:pt idx="48">
                  <c:v>38004.199999999997</c:v>
                </c:pt>
                <c:pt idx="49">
                  <c:v>38030.64166666667</c:v>
                </c:pt>
                <c:pt idx="50">
                  <c:v>38059.083321759259</c:v>
                </c:pt>
                <c:pt idx="51">
                  <c:v>38097.525000000001</c:v>
                </c:pt>
                <c:pt idx="52">
                  <c:v>38119.966666666667</c:v>
                </c:pt>
                <c:pt idx="53">
                  <c:v>38152.408321759256</c:v>
                </c:pt>
                <c:pt idx="54">
                  <c:v>38181.85</c:v>
                </c:pt>
                <c:pt idx="55">
                  <c:v>38212.291666666664</c:v>
                </c:pt>
                <c:pt idx="56">
                  <c:v>38248.73332175926</c:v>
                </c:pt>
                <c:pt idx="57">
                  <c:v>38270.175000000003</c:v>
                </c:pt>
                <c:pt idx="58">
                  <c:v>38305.616666666669</c:v>
                </c:pt>
                <c:pt idx="59">
                  <c:v>38340.058321759258</c:v>
                </c:pt>
                <c:pt idx="60">
                  <c:v>38370.5</c:v>
                </c:pt>
                <c:pt idx="61">
                  <c:v>38392.941666666666</c:v>
                </c:pt>
                <c:pt idx="62">
                  <c:v>38430.383321759262</c:v>
                </c:pt>
                <c:pt idx="63">
                  <c:v>38462.824999999997</c:v>
                </c:pt>
                <c:pt idx="64">
                  <c:v>38486.26666666667</c:v>
                </c:pt>
                <c:pt idx="65">
                  <c:v>38521.708321759259</c:v>
                </c:pt>
                <c:pt idx="66">
                  <c:v>38550.15</c:v>
                </c:pt>
                <c:pt idx="67">
                  <c:v>38582.591666666667</c:v>
                </c:pt>
                <c:pt idx="68">
                  <c:v>38609.033321759256</c:v>
                </c:pt>
                <c:pt idx="69">
                  <c:v>38636.474999999999</c:v>
                </c:pt>
                <c:pt idx="70">
                  <c:v>38667.916666666664</c:v>
                </c:pt>
                <c:pt idx="71">
                  <c:v>38700.35832175926</c:v>
                </c:pt>
                <c:pt idx="72">
                  <c:v>38731.800000000003</c:v>
                </c:pt>
                <c:pt idx="73">
                  <c:v>38767.241666666669</c:v>
                </c:pt>
                <c:pt idx="74">
                  <c:v>38789.683321759258</c:v>
                </c:pt>
                <c:pt idx="75">
                  <c:v>38821.125</c:v>
                </c:pt>
                <c:pt idx="76">
                  <c:v>38848.566666666666</c:v>
                </c:pt>
                <c:pt idx="77">
                  <c:v>38886.008321759262</c:v>
                </c:pt>
                <c:pt idx="78">
                  <c:v>38917.449999999997</c:v>
                </c:pt>
                <c:pt idx="79">
                  <c:v>38947.89166666667</c:v>
                </c:pt>
                <c:pt idx="80">
                  <c:v>38972.333321759259</c:v>
                </c:pt>
                <c:pt idx="81">
                  <c:v>39000.775000000001</c:v>
                </c:pt>
                <c:pt idx="82">
                  <c:v>39038.216666666667</c:v>
                </c:pt>
                <c:pt idx="83">
                  <c:v>39062.658321759256</c:v>
                </c:pt>
                <c:pt idx="84">
                  <c:v>39101.1</c:v>
                </c:pt>
                <c:pt idx="85">
                  <c:v>39124.541666666664</c:v>
                </c:pt>
                <c:pt idx="86">
                  <c:v>39156.98332175926</c:v>
                </c:pt>
                <c:pt idx="87">
                  <c:v>39186.425000000003</c:v>
                </c:pt>
                <c:pt idx="88">
                  <c:v>39213.866666666669</c:v>
                </c:pt>
                <c:pt idx="89">
                  <c:v>39249.308321759258</c:v>
                </c:pt>
                <c:pt idx="90">
                  <c:v>39278.75</c:v>
                </c:pt>
                <c:pt idx="91">
                  <c:v>39315.191666666666</c:v>
                </c:pt>
                <c:pt idx="92">
                  <c:v>39337.633321759262</c:v>
                </c:pt>
                <c:pt idx="93">
                  <c:v>39372.074999999997</c:v>
                </c:pt>
                <c:pt idx="94">
                  <c:v>39401.51666666667</c:v>
                </c:pt>
                <c:pt idx="95">
                  <c:v>39436.958321759259</c:v>
                </c:pt>
                <c:pt idx="96">
                  <c:v>39459.4</c:v>
                </c:pt>
                <c:pt idx="97">
                  <c:v>39493.841666666667</c:v>
                </c:pt>
                <c:pt idx="98">
                  <c:v>39518.283321759256</c:v>
                </c:pt>
                <c:pt idx="99">
                  <c:v>39549.724999999999</c:v>
                </c:pt>
                <c:pt idx="100">
                  <c:v>39585.166666666664</c:v>
                </c:pt>
                <c:pt idx="101">
                  <c:v>39613.60832175926</c:v>
                </c:pt>
                <c:pt idx="102">
                  <c:v>39643.050000000003</c:v>
                </c:pt>
                <c:pt idx="103">
                  <c:v>39676.491666666669</c:v>
                </c:pt>
                <c:pt idx="104">
                  <c:v>39703.933321759258</c:v>
                </c:pt>
                <c:pt idx="105">
                  <c:v>39733.375</c:v>
                </c:pt>
                <c:pt idx="106">
                  <c:v>39767.816666666666</c:v>
                </c:pt>
                <c:pt idx="107">
                  <c:v>39795.258321759262</c:v>
                </c:pt>
                <c:pt idx="108">
                  <c:v>39829.699999999997</c:v>
                </c:pt>
                <c:pt idx="109">
                  <c:v>39855.14166666667</c:v>
                </c:pt>
                <c:pt idx="110">
                  <c:v>39887.583321759259</c:v>
                </c:pt>
                <c:pt idx="111">
                  <c:v>39924.025000000001</c:v>
                </c:pt>
                <c:pt idx="112">
                  <c:v>39947.466666666667</c:v>
                </c:pt>
                <c:pt idx="113">
                  <c:v>39977.908321759256</c:v>
                </c:pt>
                <c:pt idx="114">
                  <c:v>40007.35</c:v>
                </c:pt>
                <c:pt idx="115">
                  <c:v>40042.791666666664</c:v>
                </c:pt>
                <c:pt idx="116">
                  <c:v>40071.23332175926</c:v>
                </c:pt>
                <c:pt idx="117">
                  <c:v>40103.675000000003</c:v>
                </c:pt>
                <c:pt idx="118">
                  <c:v>40135.116666666669</c:v>
                </c:pt>
                <c:pt idx="119">
                  <c:v>40160.558321759258</c:v>
                </c:pt>
                <c:pt idx="120">
                  <c:v>40195</c:v>
                </c:pt>
              </c:numCache>
            </c:numRef>
          </c:xVal>
          <c:yVal>
            <c:numRef>
              <c:f>h_diff!$D$1:$D$121</c:f>
              <c:numCache>
                <c:formatCode>General</c:formatCode>
                <c:ptCount val="121"/>
                <c:pt idx="0">
                  <c:v>0.572337633492779</c:v>
                </c:pt>
                <c:pt idx="1">
                  <c:v>0.47465766645495899</c:v>
                </c:pt>
                <c:pt idx="2">
                  <c:v>0.4820472285638</c:v>
                </c:pt>
                <c:pt idx="3">
                  <c:v>0.48147540786364101</c:v>
                </c:pt>
                <c:pt idx="4">
                  <c:v>0.413638985885185</c:v>
                </c:pt>
                <c:pt idx="5">
                  <c:v>0.45733989172369099</c:v>
                </c:pt>
                <c:pt idx="6">
                  <c:v>0.468166846032531</c:v>
                </c:pt>
                <c:pt idx="7">
                  <c:v>0.88254991734095201</c:v>
                </c:pt>
                <c:pt idx="8">
                  <c:v>0.91945370991979303</c:v>
                </c:pt>
                <c:pt idx="9">
                  <c:v>0.66826199084584903</c:v>
                </c:pt>
                <c:pt idx="10">
                  <c:v>0.51367959702581301</c:v>
                </c:pt>
                <c:pt idx="11">
                  <c:v>0.71384457511972199</c:v>
                </c:pt>
                <c:pt idx="12">
                  <c:v>0.48142406213190703</c:v>
                </c:pt>
                <c:pt idx="13">
                  <c:v>0.33871207514296398</c:v>
                </c:pt>
                <c:pt idx="14">
                  <c:v>0.31324682680236998</c:v>
                </c:pt>
                <c:pt idx="15">
                  <c:v>0.27573917744140802</c:v>
                </c:pt>
                <c:pt idx="16">
                  <c:v>0.480411908747996</c:v>
                </c:pt>
                <c:pt idx="17">
                  <c:v>0.50844375254591501</c:v>
                </c:pt>
                <c:pt idx="18">
                  <c:v>0.43937126858759201</c:v>
                </c:pt>
                <c:pt idx="19">
                  <c:v>0.437757154428837</c:v>
                </c:pt>
                <c:pt idx="20">
                  <c:v>0.61875711767650898</c:v>
                </c:pt>
                <c:pt idx="21">
                  <c:v>0.39504262713229799</c:v>
                </c:pt>
                <c:pt idx="22">
                  <c:v>0.52454752533971305</c:v>
                </c:pt>
                <c:pt idx="23">
                  <c:v>0.51449803569423103</c:v>
                </c:pt>
                <c:pt idx="24">
                  <c:v>0.41222852226472601</c:v>
                </c:pt>
                <c:pt idx="25">
                  <c:v>0.440944665310254</c:v>
                </c:pt>
                <c:pt idx="26">
                  <c:v>0.3810522348641</c:v>
                </c:pt>
                <c:pt idx="27">
                  <c:v>0.57865447020316196</c:v>
                </c:pt>
                <c:pt idx="28">
                  <c:v>0.45801437124632099</c:v>
                </c:pt>
                <c:pt idx="29">
                  <c:v>0.501452334026254</c:v>
                </c:pt>
                <c:pt idx="30">
                  <c:v>0.73643019612370597</c:v>
                </c:pt>
                <c:pt idx="31">
                  <c:v>0.79383038876366596</c:v>
                </c:pt>
                <c:pt idx="32">
                  <c:v>0.67113376895110799</c:v>
                </c:pt>
                <c:pt idx="33">
                  <c:v>0.70724655399757796</c:v>
                </c:pt>
                <c:pt idx="34">
                  <c:v>0.59999357166994105</c:v>
                </c:pt>
                <c:pt idx="35">
                  <c:v>0.58406149349548198</c:v>
                </c:pt>
                <c:pt idx="36">
                  <c:v>0.47835007971283899</c:v>
                </c:pt>
                <c:pt idx="37">
                  <c:v>0.515456880818987</c:v>
                </c:pt>
                <c:pt idx="38">
                  <c:v>0.57890002268830099</c:v>
                </c:pt>
                <c:pt idx="39">
                  <c:v>0.53367157534545095</c:v>
                </c:pt>
                <c:pt idx="40">
                  <c:v>0.49035369021689201</c:v>
                </c:pt>
                <c:pt idx="41">
                  <c:v>0.48257021928453903</c:v>
                </c:pt>
                <c:pt idx="42">
                  <c:v>0.55723437720730795</c:v>
                </c:pt>
                <c:pt idx="43">
                  <c:v>1.0697809572342201</c:v>
                </c:pt>
                <c:pt idx="44">
                  <c:v>0.84782008593003799</c:v>
                </c:pt>
                <c:pt idx="45">
                  <c:v>0.77902221413887596</c:v>
                </c:pt>
                <c:pt idx="46">
                  <c:v>0.60560274331983499</c:v>
                </c:pt>
                <c:pt idx="47">
                  <c:v>0.47498330142582201</c:v>
                </c:pt>
                <c:pt idx="48">
                  <c:v>0.52834845046586998</c:v>
                </c:pt>
                <c:pt idx="49">
                  <c:v>0.45827705563978299</c:v>
                </c:pt>
                <c:pt idx="50">
                  <c:v>0.59688603862100797</c:v>
                </c:pt>
                <c:pt idx="51">
                  <c:v>0.49777543148718401</c:v>
                </c:pt>
                <c:pt idx="52">
                  <c:v>0.62660397673239698</c:v>
                </c:pt>
                <c:pt idx="53">
                  <c:v>0.55820205957371605</c:v>
                </c:pt>
                <c:pt idx="54">
                  <c:v>0.56905577296305399</c:v>
                </c:pt>
                <c:pt idx="55">
                  <c:v>0.89427985297073997</c:v>
                </c:pt>
                <c:pt idx="56">
                  <c:v>0.54679900313934104</c:v>
                </c:pt>
                <c:pt idx="57">
                  <c:v>0.59375511816243398</c:v>
                </c:pt>
                <c:pt idx="58">
                  <c:v>0.44545873085041798</c:v>
                </c:pt>
                <c:pt idx="59">
                  <c:v>0.40892690033381002</c:v>
                </c:pt>
                <c:pt idx="60">
                  <c:v>0.41235944774594202</c:v>
                </c:pt>
                <c:pt idx="61">
                  <c:v>0.41801204101177802</c:v>
                </c:pt>
                <c:pt idx="62">
                  <c:v>0.50201795615765799</c:v>
                </c:pt>
                <c:pt idx="63">
                  <c:v>0.43297614300484999</c:v>
                </c:pt>
                <c:pt idx="64">
                  <c:v>0.44051417758539901</c:v>
                </c:pt>
                <c:pt idx="65">
                  <c:v>0.62374659098860197</c:v>
                </c:pt>
                <c:pt idx="66">
                  <c:v>0.59521622708344002</c:v>
                </c:pt>
                <c:pt idx="67">
                  <c:v>0.8054428250922</c:v>
                </c:pt>
                <c:pt idx="68">
                  <c:v>0.47984388689617602</c:v>
                </c:pt>
                <c:pt idx="69">
                  <c:v>0.674465031771049</c:v>
                </c:pt>
                <c:pt idx="70">
                  <c:v>0.657856847252418</c:v>
                </c:pt>
                <c:pt idx="71">
                  <c:v>0.33319563619387699</c:v>
                </c:pt>
                <c:pt idx="72">
                  <c:v>0.42164794993004701</c:v>
                </c:pt>
                <c:pt idx="73">
                  <c:v>0.53886987483915005</c:v>
                </c:pt>
                <c:pt idx="74">
                  <c:v>0.41950307751119398</c:v>
                </c:pt>
                <c:pt idx="75">
                  <c:v>0.53739528439854201</c:v>
                </c:pt>
                <c:pt idx="76">
                  <c:v>0.42677993451339002</c:v>
                </c:pt>
                <c:pt idx="77">
                  <c:v>0.29589481475528601</c:v>
                </c:pt>
                <c:pt idx="78">
                  <c:v>0.43262370895668301</c:v>
                </c:pt>
                <c:pt idx="79">
                  <c:v>0.49431877756167297</c:v>
                </c:pt>
                <c:pt idx="80">
                  <c:v>0.62156124854013195</c:v>
                </c:pt>
                <c:pt idx="81">
                  <c:v>0.60739961169036805</c:v>
                </c:pt>
                <c:pt idx="82">
                  <c:v>0.40731695936504703</c:v>
                </c:pt>
                <c:pt idx="83">
                  <c:v>0.33273292465388199</c:v>
                </c:pt>
                <c:pt idx="84">
                  <c:v>0.41128010813029903</c:v>
                </c:pt>
                <c:pt idx="85">
                  <c:v>0.36722115378542203</c:v>
                </c:pt>
                <c:pt idx="86">
                  <c:v>0.49199259972443998</c:v>
                </c:pt>
                <c:pt idx="87">
                  <c:v>0.44134808524080399</c:v>
                </c:pt>
                <c:pt idx="88">
                  <c:v>0.64056806074988504</c:v>
                </c:pt>
                <c:pt idx="89">
                  <c:v>0.43943883453198301</c:v>
                </c:pt>
                <c:pt idx="90">
                  <c:v>0.42963910345244399</c:v>
                </c:pt>
                <c:pt idx="91">
                  <c:v>0.59545765667279205</c:v>
                </c:pt>
                <c:pt idx="92">
                  <c:v>0.68966216651563095</c:v>
                </c:pt>
                <c:pt idx="93">
                  <c:v>0.49142717088709198</c:v>
                </c:pt>
                <c:pt idx="94">
                  <c:v>0.46714245488889999</c:v>
                </c:pt>
                <c:pt idx="95">
                  <c:v>0.57622930367473602</c:v>
                </c:pt>
                <c:pt idx="96">
                  <c:v>0.40632960842910298</c:v>
                </c:pt>
                <c:pt idx="97">
                  <c:v>0.412164619211566</c:v>
                </c:pt>
                <c:pt idx="98">
                  <c:v>0.45875134352779401</c:v>
                </c:pt>
                <c:pt idx="99">
                  <c:v>0.42622148200930998</c:v>
                </c:pt>
                <c:pt idx="100">
                  <c:v>0.32249065940828803</c:v>
                </c:pt>
                <c:pt idx="101">
                  <c:v>0.57308486195900299</c:v>
                </c:pt>
                <c:pt idx="102">
                  <c:v>0.420912024180012</c:v>
                </c:pt>
                <c:pt idx="103">
                  <c:v>0.591568956842351</c:v>
                </c:pt>
                <c:pt idx="104">
                  <c:v>0.84667500123171602</c:v>
                </c:pt>
                <c:pt idx="105">
                  <c:v>0.73165727906727795</c:v>
                </c:pt>
                <c:pt idx="106">
                  <c:v>0.41702925337665397</c:v>
                </c:pt>
                <c:pt idx="107">
                  <c:v>0.45597943387312501</c:v>
                </c:pt>
                <c:pt idx="108">
                  <c:v>0.35020803204118001</c:v>
                </c:pt>
                <c:pt idx="109">
                  <c:v>0.35946606561716898</c:v>
                </c:pt>
                <c:pt idx="110">
                  <c:v>0.51369297255664004</c:v>
                </c:pt>
                <c:pt idx="111">
                  <c:v>0.36547330826499502</c:v>
                </c:pt>
                <c:pt idx="112">
                  <c:v>0.67110714717675501</c:v>
                </c:pt>
                <c:pt idx="113">
                  <c:v>0.80092729560708098</c:v>
                </c:pt>
                <c:pt idx="114">
                  <c:v>0.72015254747216695</c:v>
                </c:pt>
                <c:pt idx="115">
                  <c:v>0.85719742995662696</c:v>
                </c:pt>
                <c:pt idx="116">
                  <c:v>0.84477731181826199</c:v>
                </c:pt>
                <c:pt idx="117">
                  <c:v>0.39237102645590399</c:v>
                </c:pt>
                <c:pt idx="118">
                  <c:v>0.56129488842265096</c:v>
                </c:pt>
                <c:pt idx="119">
                  <c:v>0.524006565126796</c:v>
                </c:pt>
                <c:pt idx="120">
                  <c:v>0.42773389100126702</c:v>
                </c:pt>
              </c:numCache>
            </c:numRef>
          </c:yVal>
          <c:smooth val="0"/>
          <c:extLst>
            <c:ext xmlns:c16="http://schemas.microsoft.com/office/drawing/2014/chart" uri="{C3380CC4-5D6E-409C-BE32-E72D297353CC}">
              <c16:uniqueId val="{00000000-3EB1-4559-92A9-D3F9D58337C0}"/>
            </c:ext>
          </c:extLst>
        </c:ser>
        <c:dLbls>
          <c:showLegendKey val="0"/>
          <c:showVal val="0"/>
          <c:showCatName val="0"/>
          <c:showSerName val="0"/>
          <c:showPercent val="0"/>
          <c:showBubbleSize val="0"/>
        </c:dLbls>
        <c:axId val="659749048"/>
        <c:axId val="659749368"/>
      </c:scatterChart>
      <c:valAx>
        <c:axId val="65974904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sz="900"/>
                </a:pPr>
                <a:r>
                  <a:rPr lang="en-ZA" sz="900"/>
                  <a:t>Time</a:t>
                </a:r>
              </a:p>
            </c:rich>
          </c:tx>
          <c:overlay val="0"/>
        </c:title>
        <c:numFmt formatCode="m/d/yyyy\ h:mm"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9749368"/>
        <c:crosses val="autoZero"/>
        <c:crossBetween val="midCat"/>
      </c:valAx>
      <c:valAx>
        <c:axId val="659749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sz="900"/>
                </a:pPr>
                <a:r>
                  <a:rPr lang="en-ZA" sz="900"/>
                  <a:t>Head differences</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659749048"/>
        <c:crosses val="autoZero"/>
        <c:crossBetween val="midCat"/>
      </c:valAx>
    </c:plotArea>
    <c:plotVisOnly val="1"/>
    <c:dispBlanksAs val="gap"/>
    <c:showDLblsOverMax val="0"/>
    <c:extLst/>
  </c:chart>
  <c:spPr>
    <a:ln>
      <a:noFill/>
    </a:ln>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6C52BD06AF1CC42A76B92878F2115D5" ma:contentTypeVersion="4" ma:contentTypeDescription="Create a new document." ma:contentTypeScope="" ma:versionID="8ddce1c1317ab55fcbcadee6227ebe22">
  <xsd:schema xmlns:xsd="http://www.w3.org/2001/XMLSchema" xmlns:xs="http://www.w3.org/2001/XMLSchema" xmlns:p="http://schemas.microsoft.com/office/2006/metadata/properties" xmlns:ns2="660b6cf3-f752-4b5c-9267-ae02aea68345" targetNamespace="http://schemas.microsoft.com/office/2006/metadata/properties" ma:root="true" ma:fieldsID="bd352c6b73d2c6441c0860e77b587b28" ns2:_="">
    <xsd:import namespace="660b6cf3-f752-4b5c-9267-ae02aea6834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0b6cf3-f752-4b5c-9267-ae02aea683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561053-754C-4F9F-9C77-44F95D90ADF6}">
  <ds:schemaRefs>
    <ds:schemaRef ds:uri="http://schemas.microsoft.com/sharepoint/v3/contenttype/forms"/>
  </ds:schemaRefs>
</ds:datastoreItem>
</file>

<file path=customXml/itemProps2.xml><?xml version="1.0" encoding="utf-8"?>
<ds:datastoreItem xmlns:ds="http://schemas.openxmlformats.org/officeDocument/2006/customXml" ds:itemID="{7D99CF7A-F157-4553-9591-4F3D3B3C008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EF2ADA-2862-4F73-94DC-4368B74A4B19}">
  <ds:schemaRefs>
    <ds:schemaRef ds:uri="http://schemas.openxmlformats.org/officeDocument/2006/bibliography"/>
  </ds:schemaRefs>
</ds:datastoreItem>
</file>

<file path=customXml/itemProps4.xml><?xml version="1.0" encoding="utf-8"?>
<ds:datastoreItem xmlns:ds="http://schemas.openxmlformats.org/officeDocument/2006/customXml" ds:itemID="{7EF41239-6C33-49EB-84EF-53B3F879AD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0b6cf3-f752-4b5c-9267-ae02aea683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77</TotalTime>
  <Pages>1</Pages>
  <Words>10188</Words>
  <Characters>58076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Flinders University</Company>
  <LinksUpToDate>false</LinksUpToDate>
  <CharactersWithSpaces>68128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Hugman</dc:creator>
  <cp:keywords/>
  <dc:description/>
  <cp:lastModifiedBy>Rui Hugman</cp:lastModifiedBy>
  <cp:revision>8</cp:revision>
  <cp:lastPrinted>2021-02-23T01:23:00Z</cp:lastPrinted>
  <dcterms:created xsi:type="dcterms:W3CDTF">2021-02-22T23:33:00Z</dcterms:created>
  <dcterms:modified xsi:type="dcterms:W3CDTF">2021-02-23T02:30:00Z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0x010100D6C52BD06AF1CC42A76B92878F2115D5</vt:lpwstr>
  </property>
</Properties>
</file>