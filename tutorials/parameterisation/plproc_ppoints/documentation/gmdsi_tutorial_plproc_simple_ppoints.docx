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A4A62" w14:textId="77777777" w:rsidR="00804641" w:rsidRDefault="0013449C" w:rsidP="00526F96">
      <w:pPr>
        <w:spacing w:line="276" w:lineRule="auto"/>
        <w:rPr>
          <w:rFonts w:ascii="Open Sans" w:hAnsi="Open Sans" w:cs="Open Sans"/>
        </w:rPr>
      </w:pPr>
      <w:r w:rsidRPr="00EE0CCD">
        <w:rPr>
          <w:rFonts w:ascii="Open Sans" w:hAnsi="Open Sans" w:cs="Open Sans"/>
          <w:noProof/>
          <w:lang w:eastAsia="en-AU"/>
        </w:rPr>
        <mc:AlternateContent>
          <mc:Choice Requires="wps">
            <w:drawing>
              <wp:anchor distT="0" distB="0" distL="114300" distR="114300" simplePos="0" relativeHeight="251665408" behindDoc="0" locked="1" layoutInCell="1" allowOverlap="1" wp14:anchorId="6FD7D931" wp14:editId="46B41CAB">
                <wp:simplePos x="0" y="0"/>
                <wp:positionH relativeFrom="page">
                  <wp:align>left</wp:align>
                </wp:positionH>
                <wp:positionV relativeFrom="paragraph">
                  <wp:posOffset>-892810</wp:posOffset>
                </wp:positionV>
                <wp:extent cx="7585200" cy="10710000"/>
                <wp:effectExtent l="0" t="0" r="0" b="0"/>
                <wp:wrapNone/>
                <wp:docPr id="7" name="Rectangle 7"/>
                <wp:cNvGraphicFramePr/>
                <a:graphic xmlns:a="http://schemas.openxmlformats.org/drawingml/2006/main">
                  <a:graphicData uri="http://schemas.microsoft.com/office/word/2010/wordprocessingShape">
                    <wps:wsp>
                      <wps:cNvSpPr/>
                      <wps:spPr>
                        <a:xfrm>
                          <a:off x="0" y="0"/>
                          <a:ext cx="7585200" cy="10710000"/>
                        </a:xfrm>
                        <a:prstGeom prst="rect">
                          <a:avLst/>
                        </a:prstGeom>
                        <a:blipFill dpi="0" rotWithShape="1">
                          <a:blip r:embed="rId11" cstate="email">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45D04" id="Rectangle 7" o:spid="_x0000_s1026" style="position:absolute;margin-left:0;margin-top:-70.3pt;width:597.25pt;height:843.3pt;z-index:251665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10;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" stroked="f" strokeweight="1pt">
                <v:fill r:id="rId12" o:title="" recolor="t" rotate="t" type="frame"/>
                <w10:wrap anchorx="page"/>
                <w10:anchorlock/>
              </v:rect>
            </w:pict>
          </mc:Fallback>
        </mc:AlternateContent>
      </w:r>
    </w:p>
    <w:sdt>
      <w:sdtPr>
        <w:rPr>
          <w:rFonts w:ascii="Open Sans" w:hAnsi="Open Sans" w:cs="Open Sans"/>
        </w:rPr>
        <w:id w:val="-801851790"/>
        <w:docPartObj>
          <w:docPartGallery w:val="Cover Pages"/>
          <w:docPartUnique/>
        </w:docPartObj>
      </w:sdtPr>
      <w:sdtEndPr>
        <w:rPr>
          <w:rFonts w:asciiTheme="minorHAnsi" w:hAnsiTheme="minorHAnsi" w:cstheme="minorBidi"/>
        </w:rPr>
      </w:sdtEndPr>
      <w:sdtContent>
        <w:p w14:paraId="0E045CE8" w14:textId="77777777" w:rsidR="009F32AB" w:rsidRPr="00EE0CCD" w:rsidRDefault="009F32AB" w:rsidP="00526F96">
          <w:pPr>
            <w:spacing w:line="276" w:lineRule="auto"/>
            <w:rPr>
              <w:rFonts w:ascii="Open Sans" w:hAnsi="Open Sans" w:cs="Open Sans"/>
            </w:rPr>
          </w:pPr>
        </w:p>
        <w:p w14:paraId="586CF8D0" w14:textId="77777777" w:rsidR="009F32AB" w:rsidRPr="00EE0CCD" w:rsidRDefault="009F32AB" w:rsidP="00526F96">
          <w:pPr>
            <w:spacing w:line="276" w:lineRule="auto"/>
            <w:rPr>
              <w:rFonts w:ascii="Open Sans" w:hAnsi="Open Sans" w:cs="Open Sans"/>
            </w:rPr>
          </w:pPr>
        </w:p>
        <w:p w14:paraId="679216CE" w14:textId="77777777" w:rsidR="000164A9" w:rsidRPr="00EE0CCD" w:rsidRDefault="000164A9" w:rsidP="00526F96">
          <w:pPr>
            <w:spacing w:line="276" w:lineRule="auto"/>
            <w:rPr>
              <w:rFonts w:ascii="Open Sans" w:hAnsi="Open Sans" w:cs="Open Sans"/>
            </w:rPr>
          </w:pPr>
        </w:p>
        <w:p w14:paraId="6A81D578" w14:textId="77777777" w:rsidR="00FB02A1" w:rsidRPr="00FB02A1" w:rsidRDefault="00804641" w:rsidP="00FB02A1">
          <w:pPr>
            <w:spacing w:line="276" w:lineRule="auto"/>
            <w:rPr>
              <w:rFonts w:ascii="Open Sans" w:hAnsi="Open Sans" w:cs="Open Sans"/>
            </w:rPr>
          </w:pPr>
          <w:r w:rsidRPr="00804641">
            <w:rPr>
              <w:rFonts w:ascii="Open Sans" w:hAnsi="Open Sans" w:cs="Open Sans"/>
              <w:noProof/>
              <w:lang w:eastAsia="en-AU"/>
            </w:rPr>
            <mc:AlternateContent>
              <mc:Choice Requires="wps">
                <w:drawing>
                  <wp:anchor distT="45720" distB="45720" distL="114300" distR="114300" simplePos="0" relativeHeight="251669504" behindDoc="0" locked="1" layoutInCell="1" allowOverlap="1" wp14:anchorId="06BCAD4F" wp14:editId="20779F79">
                    <wp:simplePos x="0" y="0"/>
                    <wp:positionH relativeFrom="page">
                      <wp:posOffset>285750</wp:posOffset>
                    </wp:positionH>
                    <wp:positionV relativeFrom="paragraph">
                      <wp:posOffset>1834515</wp:posOffset>
                    </wp:positionV>
                    <wp:extent cx="4906645" cy="3628390"/>
                    <wp:effectExtent l="0" t="0" r="825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6645" cy="3628390"/>
                            </a:xfrm>
                            <a:prstGeom prst="rect">
                              <a:avLst/>
                            </a:prstGeom>
                            <a:solidFill>
                              <a:srgbClr val="FFFFFF"/>
                            </a:solidFill>
                            <a:ln w="9525">
                              <a:noFill/>
                              <a:miter lim="800000"/>
                              <a:headEnd/>
                              <a:tailEnd/>
                            </a:ln>
                          </wps:spPr>
                          <wps:txbx>
                            <w:txbxContent>
                              <w:p w14:paraId="42DC8465" w14:textId="0710AED2" w:rsidR="00EA56A9" w:rsidRPr="003C532B" w:rsidRDefault="00EA56A9" w:rsidP="003C532B">
                                <w:pPr>
                                  <w:jc w:val="left"/>
                                  <w:rPr>
                                    <w:rFonts w:ascii="Doppio One" w:hAnsi="Doppio One"/>
                                    <w:b/>
                                    <w:bCs/>
                                    <w:sz w:val="72"/>
                                    <w:szCs w:val="72"/>
                                  </w:rPr>
                                </w:pPr>
                                <w:r>
                                  <w:rPr>
                                    <w:rFonts w:ascii="Doppio One" w:hAnsi="Doppio One"/>
                                    <w:b/>
                                    <w:bCs/>
                                    <w:sz w:val="72"/>
                                    <w:szCs w:val="72"/>
                                  </w:rPr>
                                  <w:t>PLPROC</w:t>
                                </w:r>
                              </w:p>
                              <w:p w14:paraId="20CFE931" w14:textId="2F8400C9" w:rsidR="00EA56A9" w:rsidRPr="003C532B" w:rsidRDefault="00EA56A9" w:rsidP="003C532B">
                                <w:pPr>
                                  <w:jc w:val="left"/>
                                  <w:rPr>
                                    <w:rFonts w:ascii="Doppio One" w:hAnsi="Doppio One"/>
                                    <w:b/>
                                    <w:bCs/>
                                    <w:sz w:val="48"/>
                                    <w:szCs w:val="48"/>
                                  </w:rPr>
                                </w:pPr>
                                <w:r>
                                  <w:rPr>
                                    <w:rFonts w:ascii="Doppio One" w:hAnsi="Doppio One"/>
                                    <w:b/>
                                    <w:bCs/>
                                    <w:sz w:val="48"/>
                                    <w:szCs w:val="48"/>
                                  </w:rPr>
                                  <w:t>A simple pilot point example</w:t>
                                </w:r>
                              </w:p>
                              <w:p w14:paraId="6331AFC0" w14:textId="77777777" w:rsidR="00EA56A9" w:rsidRPr="003C532B" w:rsidRDefault="00EA56A9">
                                <w:pPr>
                                  <w:rPr>
                                    <w:rFonts w:asciiTheme="majorHAnsi" w:hAnsiTheme="majorHAnsi" w:cstheme="majorHAnsi"/>
                                    <w:sz w:val="48"/>
                                    <w:szCs w:val="48"/>
                                  </w:rPr>
                                </w:pPr>
                              </w:p>
                              <w:p w14:paraId="04304660" w14:textId="77777777" w:rsidR="00EA56A9" w:rsidRPr="003C532B" w:rsidRDefault="00EA56A9">
                                <w:pPr>
                                  <w:rPr>
                                    <w:rFonts w:asciiTheme="majorHAnsi" w:hAnsiTheme="majorHAnsi" w:cstheme="majorHAnsi"/>
                                    <w:sz w:val="48"/>
                                    <w:szCs w:val="48"/>
                                  </w:rPr>
                                </w:pPr>
                                <w:r>
                                  <w:rPr>
                                    <w:rFonts w:asciiTheme="majorHAnsi" w:hAnsiTheme="majorHAnsi" w:cstheme="majorHAnsi"/>
                                    <w:sz w:val="48"/>
                                    <w:szCs w:val="48"/>
                                  </w:rPr>
                                  <w:t>A GMDSI tutorial</w:t>
                                </w:r>
                              </w:p>
                              <w:p w14:paraId="4B087A63" w14:textId="4F937B0F" w:rsidR="00EA56A9" w:rsidRDefault="00EA56A9">
                                <w:pPr>
                                  <w:rPr>
                                    <w:rFonts w:asciiTheme="majorHAnsi" w:hAnsiTheme="majorHAnsi" w:cstheme="majorHAnsi"/>
                                    <w:sz w:val="36"/>
                                    <w:szCs w:val="36"/>
                                  </w:rPr>
                                </w:pPr>
                                <w:r>
                                  <w:rPr>
                                    <w:rFonts w:asciiTheme="majorHAnsi" w:hAnsiTheme="majorHAnsi" w:cstheme="majorHAnsi"/>
                                    <w:sz w:val="36"/>
                                    <w:szCs w:val="36"/>
                                  </w:rPr>
                                  <w:t>by Rui Hugman and John Doherty</w:t>
                                </w:r>
                              </w:p>
                              <w:p w14:paraId="1F4BF392" w14:textId="77777777" w:rsidR="00EA56A9" w:rsidRDefault="00EA56A9">
                                <w:pPr>
                                  <w:rPr>
                                    <w:rFonts w:asciiTheme="majorHAnsi" w:hAnsiTheme="majorHAnsi" w:cstheme="majorHAnsi"/>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BCAD4F" id="_x0000_t202" coordsize="21600,21600" o:spt="202" path="m,l,21600r21600,l21600,xe">
                    <v:stroke joinstyle="miter"/>
                    <v:path gradientshapeok="t" o:connecttype="rect"/>
                  </v:shapetype>
                  <v:shape id="Text Box 2" o:spid="_x0000_s1026" type="#_x0000_t202" style="position:absolute;left:0;text-align:left;margin-left:22.5pt;margin-top:144.45pt;width:386.35pt;height:285.7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" stroked="f">
                    <v:textbox>
                      <w:txbxContent>
                        <w:p w14:paraId="42DC8465" w14:textId="0710AED2" w:rsidR="00EA56A9" w:rsidRPr="003C532B" w:rsidRDefault="00EA56A9" w:rsidP="003C532B">
                          <w:pPr>
                            <w:jc w:val="left"/>
                            <w:rPr>
                              <w:rFonts w:ascii="Doppio One" w:hAnsi="Doppio One"/>
                              <w:b/>
                              <w:bCs/>
                              <w:sz w:val="72"/>
                              <w:szCs w:val="72"/>
                            </w:rPr>
                          </w:pPr>
                          <w:r>
                            <w:rPr>
                              <w:rFonts w:ascii="Doppio One" w:hAnsi="Doppio One"/>
                              <w:b/>
                              <w:bCs/>
                              <w:sz w:val="72"/>
                              <w:szCs w:val="72"/>
                            </w:rPr>
                            <w:t>PLPROC</w:t>
                          </w:r>
                        </w:p>
                        <w:p w14:paraId="20CFE931" w14:textId="2F8400C9" w:rsidR="00EA56A9" w:rsidRPr="003C532B" w:rsidRDefault="00EA56A9" w:rsidP="003C532B">
                          <w:pPr>
                            <w:jc w:val="left"/>
                            <w:rPr>
                              <w:rFonts w:ascii="Doppio One" w:hAnsi="Doppio One"/>
                              <w:b/>
                              <w:bCs/>
                              <w:sz w:val="48"/>
                              <w:szCs w:val="48"/>
                            </w:rPr>
                          </w:pPr>
                          <w:r>
                            <w:rPr>
                              <w:rFonts w:ascii="Doppio One" w:hAnsi="Doppio One"/>
                              <w:b/>
                              <w:bCs/>
                              <w:sz w:val="48"/>
                              <w:szCs w:val="48"/>
                            </w:rPr>
                            <w:t>A simple pilot point example</w:t>
                          </w:r>
                        </w:p>
                        <w:p w14:paraId="6331AFC0" w14:textId="77777777" w:rsidR="00EA56A9" w:rsidRPr="003C532B" w:rsidRDefault="00EA56A9">
                          <w:pPr>
                            <w:rPr>
                              <w:rFonts w:asciiTheme="majorHAnsi" w:hAnsiTheme="majorHAnsi" w:cstheme="majorHAnsi"/>
                              <w:sz w:val="48"/>
                              <w:szCs w:val="48"/>
                            </w:rPr>
                          </w:pPr>
                        </w:p>
                        <w:p w14:paraId="04304660" w14:textId="77777777" w:rsidR="00EA56A9" w:rsidRPr="003C532B" w:rsidRDefault="00EA56A9">
                          <w:pPr>
                            <w:rPr>
                              <w:rFonts w:asciiTheme="majorHAnsi" w:hAnsiTheme="majorHAnsi" w:cstheme="majorHAnsi"/>
                              <w:sz w:val="48"/>
                              <w:szCs w:val="48"/>
                            </w:rPr>
                          </w:pPr>
                          <w:r>
                            <w:rPr>
                              <w:rFonts w:asciiTheme="majorHAnsi" w:hAnsiTheme="majorHAnsi" w:cstheme="majorHAnsi"/>
                              <w:sz w:val="48"/>
                              <w:szCs w:val="48"/>
                            </w:rPr>
                            <w:t>A GMDSI tutorial</w:t>
                          </w:r>
                        </w:p>
                        <w:p w14:paraId="4B087A63" w14:textId="4F937B0F" w:rsidR="00EA56A9" w:rsidRDefault="00EA56A9">
                          <w:pPr>
                            <w:rPr>
                              <w:rFonts w:asciiTheme="majorHAnsi" w:hAnsiTheme="majorHAnsi" w:cstheme="majorHAnsi"/>
                              <w:sz w:val="36"/>
                              <w:szCs w:val="36"/>
                            </w:rPr>
                          </w:pPr>
                          <w:r>
                            <w:rPr>
                              <w:rFonts w:asciiTheme="majorHAnsi" w:hAnsiTheme="majorHAnsi" w:cstheme="majorHAnsi"/>
                              <w:sz w:val="36"/>
                              <w:szCs w:val="36"/>
                            </w:rPr>
                            <w:t>by Rui Hugman and John Doherty</w:t>
                          </w:r>
                        </w:p>
                        <w:p w14:paraId="1F4BF392" w14:textId="77777777" w:rsidR="00EA56A9" w:rsidRDefault="00EA56A9">
                          <w:pPr>
                            <w:rPr>
                              <w:rFonts w:asciiTheme="majorHAnsi" w:hAnsiTheme="majorHAnsi" w:cstheme="majorHAnsi"/>
                              <w:sz w:val="36"/>
                              <w:szCs w:val="36"/>
                            </w:rPr>
                          </w:pPr>
                        </w:p>
                      </w:txbxContent>
                    </v:textbox>
                    <w10:wrap type="square" anchorx="page"/>
                    <w10:anchorlock/>
                  </v:shape>
                </w:pict>
              </mc:Fallback>
            </mc:AlternateContent>
          </w:r>
        </w:p>
        <w:p w14:paraId="11E7475F" w14:textId="77777777" w:rsidR="00DB5072" w:rsidRDefault="00FB02A1" w:rsidP="00FE2139">
          <w:pPr>
            <w:pStyle w:val="Heading1"/>
          </w:pPr>
          <w:r>
            <w:br w:type="page"/>
          </w:r>
          <w:bookmarkStart w:id="0" w:name="_Toc47008223"/>
        </w:p>
        <w:p w14:paraId="70A9B4C4" w14:textId="77777777" w:rsidR="00DB5072" w:rsidRPr="00FE2139" w:rsidRDefault="00DB5072" w:rsidP="00FE2139"/>
        <w:p w14:paraId="3988B851" w14:textId="77777777" w:rsidR="00DB5072" w:rsidRPr="00FE2139" w:rsidRDefault="00DB5072" w:rsidP="00FE2139"/>
        <w:p w14:paraId="4D13D1AB" w14:textId="77777777" w:rsidR="00DB5072" w:rsidRPr="00FE2139" w:rsidRDefault="00DB5072" w:rsidP="00FE2139"/>
        <w:p w14:paraId="0C5F6996" w14:textId="77777777" w:rsidR="00DB5072" w:rsidRPr="00FE2139" w:rsidRDefault="00DB5072" w:rsidP="00FE2139"/>
        <w:p w14:paraId="43625883" w14:textId="77777777" w:rsidR="00DB5072" w:rsidRPr="00FE2139" w:rsidRDefault="00DB5072" w:rsidP="00FE2139"/>
        <w:p w14:paraId="2EEA7C32" w14:textId="77777777" w:rsidR="00E520C3" w:rsidRDefault="00E520C3" w:rsidP="00E520C3"/>
        <w:p w14:paraId="74AB6580" w14:textId="77777777" w:rsidR="00FE2139" w:rsidRDefault="00FE2139" w:rsidP="00E520C3"/>
        <w:p w14:paraId="6E61C972" w14:textId="77777777" w:rsidR="00FE2139" w:rsidRDefault="00FE2139" w:rsidP="00E520C3"/>
        <w:p w14:paraId="387A149F" w14:textId="77777777" w:rsidR="00FE2139" w:rsidRDefault="00FE2139" w:rsidP="00E520C3"/>
        <w:p w14:paraId="3E75FB7E" w14:textId="77777777" w:rsidR="00FE2139" w:rsidRDefault="00FE2139" w:rsidP="00E520C3"/>
        <w:p w14:paraId="4F3DE18C" w14:textId="77777777" w:rsidR="00E520C3" w:rsidRDefault="00E520C3" w:rsidP="00E520C3"/>
        <w:p w14:paraId="14028A5C" w14:textId="77777777" w:rsidR="005D6079" w:rsidRDefault="005D6079" w:rsidP="00E520C3"/>
        <w:p w14:paraId="40829E60" w14:textId="77777777" w:rsidR="005D6079" w:rsidRDefault="005D6079" w:rsidP="00E520C3"/>
        <w:p w14:paraId="6E029021" w14:textId="77777777" w:rsidR="005D6079" w:rsidRDefault="005D6079" w:rsidP="00E520C3"/>
        <w:p w14:paraId="73603839" w14:textId="77777777" w:rsidR="005D6079" w:rsidRDefault="005D6079" w:rsidP="00E520C3"/>
        <w:p w14:paraId="4D59D4D3" w14:textId="77777777" w:rsidR="005D6079" w:rsidRDefault="005D6079" w:rsidP="00E520C3"/>
        <w:p w14:paraId="0A466EB5" w14:textId="77777777" w:rsidR="005D6079" w:rsidRDefault="005D6079" w:rsidP="00E520C3"/>
        <w:p w14:paraId="4B11D73E" w14:textId="77777777" w:rsidR="005D6079" w:rsidRDefault="005D6079" w:rsidP="00E520C3"/>
        <w:p w14:paraId="067B35ED" w14:textId="77777777" w:rsidR="005D6079" w:rsidRDefault="005D6079" w:rsidP="00E520C3"/>
        <w:p w14:paraId="3FD074C1" w14:textId="77777777" w:rsidR="005D6079" w:rsidRDefault="005D6079" w:rsidP="00E520C3"/>
        <w:p w14:paraId="3B1BD7AC" w14:textId="77777777" w:rsidR="005D6079" w:rsidRPr="00E520C3" w:rsidRDefault="005D6079" w:rsidP="00E520C3"/>
        <w:p w14:paraId="362DA6DE" w14:textId="77777777" w:rsidR="00DB5072" w:rsidRPr="00E520C3" w:rsidRDefault="00814F56" w:rsidP="00FE2139">
          <w:pPr>
            <w:pStyle w:val="TOCHeading"/>
          </w:pPr>
          <w:r w:rsidRPr="00E520C3">
            <w:t>Published By</w:t>
          </w:r>
        </w:p>
        <w:p w14:paraId="10677422" w14:textId="77777777" w:rsidR="00814F56" w:rsidRDefault="00814F56" w:rsidP="00E520C3">
          <w:pPr>
            <w:spacing w:before="0" w:after="0" w:line="240" w:lineRule="auto"/>
            <w:rPr>
              <w:rFonts w:ascii="Arial" w:hAnsi="Arial"/>
              <w:bCs/>
              <w:sz w:val="18"/>
              <w:u w:color="7F7F7F" w:themeColor="text1" w:themeTint="80"/>
            </w:rPr>
          </w:pPr>
          <w:r w:rsidRPr="00E520C3">
            <w:rPr>
              <w:rFonts w:ascii="Arial" w:hAnsi="Arial"/>
              <w:bCs/>
              <w:sz w:val="18"/>
              <w:u w:color="7F7F7F" w:themeColor="text1" w:themeTint="80"/>
            </w:rPr>
            <w:t xml:space="preserve">The National Centre </w:t>
          </w:r>
          <w:r w:rsidR="00E520C3" w:rsidRPr="00E520C3">
            <w:rPr>
              <w:rFonts w:ascii="Arial" w:hAnsi="Arial"/>
              <w:bCs/>
              <w:sz w:val="18"/>
              <w:u w:color="7F7F7F" w:themeColor="text1" w:themeTint="80"/>
            </w:rPr>
            <w:t>for Groundwater Research and Training</w:t>
          </w:r>
        </w:p>
        <w:p w14:paraId="6BDEFBE3" w14:textId="77777777" w:rsidR="00E520C3" w:rsidRDefault="00E520C3" w:rsidP="00E520C3">
          <w:pPr>
            <w:spacing w:before="0" w:after="0" w:line="240" w:lineRule="auto"/>
            <w:rPr>
              <w:rFonts w:ascii="Arial" w:hAnsi="Arial"/>
              <w:bCs/>
              <w:sz w:val="18"/>
              <w:u w:color="7F7F7F" w:themeColor="text1" w:themeTint="80"/>
            </w:rPr>
          </w:pPr>
          <w:r>
            <w:rPr>
              <w:rFonts w:ascii="Arial" w:hAnsi="Arial"/>
              <w:bCs/>
              <w:sz w:val="18"/>
              <w:u w:color="7F7F7F" w:themeColor="text1" w:themeTint="80"/>
            </w:rPr>
            <w:t>C/O Flinders University</w:t>
          </w:r>
        </w:p>
        <w:p w14:paraId="647234DD" w14:textId="77777777" w:rsidR="00E520C3" w:rsidRDefault="00E520C3" w:rsidP="00E520C3">
          <w:pPr>
            <w:spacing w:before="0" w:after="0" w:line="240" w:lineRule="auto"/>
            <w:rPr>
              <w:rFonts w:ascii="Arial" w:hAnsi="Arial"/>
              <w:bCs/>
              <w:sz w:val="18"/>
              <w:u w:color="7F7F7F" w:themeColor="text1" w:themeTint="80"/>
            </w:rPr>
          </w:pPr>
          <w:r>
            <w:rPr>
              <w:rFonts w:ascii="Arial" w:hAnsi="Arial"/>
              <w:bCs/>
              <w:sz w:val="18"/>
              <w:u w:color="7F7F7F" w:themeColor="text1" w:themeTint="80"/>
            </w:rPr>
            <w:t>GPO Box 2100</w:t>
          </w:r>
        </w:p>
        <w:p w14:paraId="0C62F6CD" w14:textId="77777777" w:rsidR="00E520C3" w:rsidRDefault="00E520C3" w:rsidP="00E520C3">
          <w:pPr>
            <w:spacing w:before="0" w:after="0" w:line="240" w:lineRule="auto"/>
            <w:rPr>
              <w:rFonts w:ascii="Arial" w:hAnsi="Arial"/>
              <w:bCs/>
              <w:sz w:val="18"/>
              <w:u w:color="7F7F7F" w:themeColor="text1" w:themeTint="80"/>
            </w:rPr>
          </w:pPr>
          <w:r>
            <w:rPr>
              <w:rFonts w:ascii="Arial" w:hAnsi="Arial"/>
              <w:bCs/>
              <w:sz w:val="18"/>
              <w:u w:color="7F7F7F" w:themeColor="text1" w:themeTint="80"/>
            </w:rPr>
            <w:t>Adelaide SA 5001</w:t>
          </w:r>
        </w:p>
        <w:p w14:paraId="4BA2DB42" w14:textId="77777777" w:rsidR="00E520C3" w:rsidRPr="00E520C3" w:rsidRDefault="00E520C3" w:rsidP="00E520C3">
          <w:pPr>
            <w:spacing w:before="0" w:after="0" w:line="240" w:lineRule="auto"/>
            <w:rPr>
              <w:rFonts w:ascii="Arial" w:hAnsi="Arial"/>
              <w:bCs/>
              <w:sz w:val="18"/>
              <w:u w:color="7F7F7F" w:themeColor="text1" w:themeTint="80"/>
            </w:rPr>
          </w:pPr>
          <w:r>
            <w:rPr>
              <w:rFonts w:ascii="Arial" w:hAnsi="Arial"/>
              <w:bCs/>
              <w:sz w:val="18"/>
              <w:u w:color="7F7F7F" w:themeColor="text1" w:themeTint="80"/>
            </w:rPr>
            <w:t>+61 8 8201 2193</w:t>
          </w:r>
          <w:bookmarkStart w:id="1" w:name="_Hlk49775275"/>
        </w:p>
        <w:p w14:paraId="41C24313" w14:textId="77777777" w:rsidR="00E520C3" w:rsidRPr="00E520C3" w:rsidRDefault="00DB5072" w:rsidP="00FE2139">
          <w:pPr>
            <w:pStyle w:val="TOCHeading"/>
          </w:pPr>
          <w:r w:rsidRPr="00E520C3">
            <w:t>Disclaime</w:t>
          </w:r>
          <w:r w:rsidR="00E520C3" w:rsidRPr="00E520C3">
            <w:t>R</w:t>
          </w:r>
        </w:p>
        <w:p w14:paraId="54941069" w14:textId="77777777" w:rsidR="005D6079" w:rsidRDefault="00814F56" w:rsidP="00E520C3">
          <w:pPr>
            <w:rPr>
              <w:sz w:val="18"/>
              <w:szCs w:val="18"/>
              <w:u w:color="7F7F7F" w:themeColor="text1" w:themeTint="80"/>
            </w:rPr>
          </w:pPr>
          <w:r w:rsidRPr="00E520C3">
            <w:rPr>
              <w:sz w:val="18"/>
              <w:szCs w:val="18"/>
              <w:u w:color="7F7F7F" w:themeColor="text1" w:themeTint="80"/>
            </w:rPr>
            <w:t>The National Centre for Groundwater Research and Training, Flinders University advises that the information in this publication comprises general statements based on scientific research. The reader is advised and needs to be aware that such information may be incomplete or unable to be used in any specific situation. No reliance or actions must therefore be made on that information without seeking prior expert professional, scientific and technical advice.</w:t>
          </w:r>
        </w:p>
        <w:p w14:paraId="4F46642F" w14:textId="77777777" w:rsidR="005D6079" w:rsidRDefault="005D6079">
          <w:pPr>
            <w:spacing w:before="0"/>
            <w:rPr>
              <w:sz w:val="18"/>
              <w:szCs w:val="18"/>
              <w:u w:color="7F7F7F" w:themeColor="text1" w:themeTint="80"/>
            </w:rPr>
          </w:pPr>
          <w:r>
            <w:rPr>
              <w:sz w:val="18"/>
              <w:szCs w:val="18"/>
              <w:u w:color="7F7F7F" w:themeColor="text1" w:themeTint="80"/>
            </w:rPr>
            <w:br w:type="page"/>
          </w:r>
        </w:p>
        <w:p w14:paraId="5A7E4952" w14:textId="77777777" w:rsidR="00FB02A1" w:rsidRPr="00FE2139" w:rsidRDefault="00FB02A1" w:rsidP="00FE2139">
          <w:pPr>
            <w:pStyle w:val="TOCHeading"/>
          </w:pPr>
          <w:bookmarkStart w:id="2" w:name="_Toc49427457"/>
          <w:bookmarkEnd w:id="1"/>
          <w:r w:rsidRPr="00FE2139">
            <w:lastRenderedPageBreak/>
            <w:t>Preface</w:t>
          </w:r>
          <w:bookmarkEnd w:id="0"/>
          <w:bookmarkEnd w:id="2"/>
          <w:r w:rsidRPr="00FE2139">
            <w:t xml:space="preserve"> </w:t>
          </w:r>
        </w:p>
        <w:p w14:paraId="39CFBE5C" w14:textId="77777777" w:rsidR="005D6079" w:rsidRDefault="005D6079" w:rsidP="005D6079">
          <w:r w:rsidRPr="0030719D">
            <w:t xml:space="preserve">The Groundwater Modelling Decision Support Initiative (GMDSI) is an industry-funded and industry-aligned project focused on improving the role that groundwater modelling plays in supporting environmental management and decision-making. </w:t>
          </w:r>
        </w:p>
        <w:p w14:paraId="71C694A7" w14:textId="6278C55C" w:rsidR="005D6079" w:rsidRDefault="005D6079" w:rsidP="005D6079">
          <w:r w:rsidRPr="0030719D">
            <w:t xml:space="preserve">Over the life of the project, </w:t>
          </w:r>
          <w:r>
            <w:t>GMDSI</w:t>
          </w:r>
          <w:r w:rsidRPr="0030719D">
            <w:t xml:space="preserve"> will produce a</w:t>
          </w:r>
          <w:r>
            <w:t xml:space="preserve"> suite of tutorials. These are intended to assist modellers in setting up and using model-partner software in ways that support the decision-support imperatives of data assimilation and uncertainty quantification. Not only will they focus on software usage details. They will also suggest ways in which the ideas behind the software which they demonstrate can be put into practice in everyday, real-world modelling.</w:t>
          </w:r>
          <w:r w:rsidDel="00635D2C">
            <w:t xml:space="preserve"> </w:t>
          </w:r>
        </w:p>
        <w:p w14:paraId="6A41C493" w14:textId="77777777" w:rsidR="005D6079" w:rsidRPr="0030719D" w:rsidRDefault="005D6079" w:rsidP="005D6079">
          <w:r>
            <w:t xml:space="preserve">GMDSI tutorials are designed to be modular and independent of each other. Each tutorial addresses its own specific modelling topic. Hence there is no need to work through them in a pre-ordained sequence. That being said, they also complement each other. Many employ variations of the same synthetic case and are based on the same simulator (MODFLOW 6). Utility software from the PEST suite is used extensively to assist in model parameterization, objective function definition and general PEST/PEST++ setup. Some tutorials focus on the use of PEST and PEST++, while others focus on ancillary issues such as introducing transient recharge to a groundwater model and visualization of a model’s grid, parameterization, and calculated states. </w:t>
          </w:r>
        </w:p>
        <w:p w14:paraId="781F299E" w14:textId="77777777" w:rsidR="005D6079" w:rsidRDefault="005D6079" w:rsidP="005D6079">
          <w:r>
            <w:t>The authors of GMDSI tutorials do not claim that the workflows and methodologies that are described in these tutorials comprise the best approach to decision-support modelling. Their desire is to introduce modellers, and those who are interested in modelling, to concepts and tools that can improve the role that simulation plays in decision-support. Meanwhile, the workflows attempt to demonstrate the innovative and practical use of widely available, public domain and commonly used software in ways that do not require extensive modelling experience nor an extensive modelling skillset. However, users who are adept at programming can readily extend the workflows for more creative deployment in their own modelling contexts.</w:t>
          </w:r>
        </w:p>
        <w:p w14:paraId="5E8C9A04" w14:textId="77777777" w:rsidR="005D6079" w:rsidRDefault="005D6079" w:rsidP="005D6079">
          <w:r>
            <w:t>We thank and acknowledge our collaborators, and GMDSI project funders, for making these tutorials possible.</w:t>
          </w:r>
        </w:p>
        <w:p w14:paraId="52FD82F7" w14:textId="77777777" w:rsidR="005D6079" w:rsidRDefault="005D6079" w:rsidP="005D6079">
          <w:r>
            <w:t>Rui Hugman</w:t>
          </w:r>
        </w:p>
        <w:p w14:paraId="62960CB4" w14:textId="77777777" w:rsidR="005D6079" w:rsidRDefault="005D6079" w:rsidP="005D6079">
          <w:pPr>
            <w:sectPr w:rsidR="005D6079" w:rsidSect="00DB5072">
              <w:footerReference w:type="default" r:id="rId13"/>
              <w:footerReference w:type="first" r:id="rId14"/>
              <w:pgSz w:w="11906" w:h="16838"/>
              <w:pgMar w:top="1440" w:right="1440" w:bottom="1134" w:left="1440" w:header="708" w:footer="708" w:gutter="0"/>
              <w:cols w:space="708"/>
              <w:docGrid w:linePitch="360"/>
            </w:sectPr>
          </w:pPr>
          <w:r>
            <w:t>John Doherty</w:t>
          </w:r>
        </w:p>
        <w:sdt>
          <w:sdtPr>
            <w:rPr>
              <w:rFonts w:asciiTheme="minorHAnsi" w:eastAsiaTheme="minorHAnsi" w:hAnsiTheme="minorHAnsi" w:cstheme="minorBidi"/>
              <w:bCs w:val="0"/>
              <w:caps w:val="0"/>
              <w:spacing w:val="0"/>
              <w:sz w:val="22"/>
              <w:szCs w:val="22"/>
            </w:rPr>
            <w:id w:val="-529347126"/>
            <w:docPartObj>
              <w:docPartGallery w:val="Table of Contents"/>
              <w:docPartUnique/>
            </w:docPartObj>
          </w:sdtPr>
          <w:sdtEndPr>
            <w:rPr>
              <w:b/>
              <w:noProof/>
            </w:rPr>
          </w:sdtEndPr>
          <w:sdtContent>
            <w:p w14:paraId="31724077" w14:textId="77777777" w:rsidR="00A260FE" w:rsidRPr="00FE2139" w:rsidRDefault="00A260FE" w:rsidP="00FE2139">
              <w:pPr>
                <w:pStyle w:val="TOCHeading"/>
              </w:pPr>
              <w:r w:rsidRPr="00FE2139">
                <w:t>Contents</w:t>
              </w:r>
            </w:p>
            <w:p w14:paraId="3CECE4FF" w14:textId="53E1FF68" w:rsidR="00FD7759" w:rsidRDefault="00A260FE">
              <w:pPr>
                <w:pStyle w:val="TOC1"/>
                <w:tabs>
                  <w:tab w:val="left" w:pos="440"/>
                  <w:tab w:val="right" w:leader="dot" w:pos="9016"/>
                </w:tabs>
                <w:rPr>
                  <w:rFonts w:eastAsiaTheme="minorEastAsia"/>
                  <w:noProof/>
                  <w:lang w:val="en-ZA" w:eastAsia="en-ZA"/>
                </w:rPr>
              </w:pPr>
              <w:r>
                <w:fldChar w:fldCharType="begin"/>
              </w:r>
              <w:r>
                <w:instrText xml:space="preserve"> TOC \o "1-3" \h \z \u </w:instrText>
              </w:r>
              <w:r>
                <w:fldChar w:fldCharType="separate"/>
              </w:r>
              <w:hyperlink w:anchor="_Toc57184295" w:history="1">
                <w:r w:rsidR="00FD7759" w:rsidRPr="00AA2EA5">
                  <w:rPr>
                    <w:rStyle w:val="Hyperlink"/>
                    <w:noProof/>
                    <w14:scene3d>
                      <w14:camera w14:prst="orthographicFront"/>
                      <w14:lightRig w14:rig="threePt" w14:dir="t">
                        <w14:rot w14:lat="0" w14:lon="0" w14:rev="0"/>
                      </w14:lightRig>
                    </w14:scene3d>
                  </w:rPr>
                  <w:t>1.</w:t>
                </w:r>
                <w:r w:rsidR="00FD7759">
                  <w:rPr>
                    <w:rFonts w:eastAsiaTheme="minorEastAsia"/>
                    <w:noProof/>
                    <w:lang w:val="en-ZA" w:eastAsia="en-ZA"/>
                  </w:rPr>
                  <w:tab/>
                </w:r>
                <w:r w:rsidR="00FD7759" w:rsidRPr="00AA2EA5">
                  <w:rPr>
                    <w:rStyle w:val="Hyperlink"/>
                    <w:noProof/>
                  </w:rPr>
                  <w:t>Introduction</w:t>
                </w:r>
                <w:r w:rsidR="00FD7759">
                  <w:rPr>
                    <w:noProof/>
                    <w:webHidden/>
                  </w:rPr>
                  <w:tab/>
                </w:r>
                <w:r w:rsidR="00FD7759">
                  <w:rPr>
                    <w:noProof/>
                    <w:webHidden/>
                  </w:rPr>
                  <w:fldChar w:fldCharType="begin"/>
                </w:r>
                <w:r w:rsidR="00FD7759">
                  <w:rPr>
                    <w:noProof/>
                    <w:webHidden/>
                  </w:rPr>
                  <w:instrText xml:space="preserve"> PAGEREF _Toc57184295 \h </w:instrText>
                </w:r>
                <w:r w:rsidR="00FD7759">
                  <w:rPr>
                    <w:noProof/>
                    <w:webHidden/>
                  </w:rPr>
                </w:r>
                <w:r w:rsidR="00FD7759">
                  <w:rPr>
                    <w:noProof/>
                    <w:webHidden/>
                  </w:rPr>
                  <w:fldChar w:fldCharType="separate"/>
                </w:r>
                <w:r w:rsidR="00FD7759">
                  <w:rPr>
                    <w:noProof/>
                    <w:webHidden/>
                  </w:rPr>
                  <w:t>5</w:t>
                </w:r>
                <w:r w:rsidR="00FD7759">
                  <w:rPr>
                    <w:noProof/>
                    <w:webHidden/>
                  </w:rPr>
                  <w:fldChar w:fldCharType="end"/>
                </w:r>
              </w:hyperlink>
            </w:p>
            <w:p w14:paraId="6719D5B6" w14:textId="488236F4" w:rsidR="00FD7759" w:rsidRDefault="00FD7759">
              <w:pPr>
                <w:pStyle w:val="TOC1"/>
                <w:tabs>
                  <w:tab w:val="left" w:pos="440"/>
                  <w:tab w:val="right" w:leader="dot" w:pos="9016"/>
                </w:tabs>
                <w:rPr>
                  <w:rFonts w:eastAsiaTheme="minorEastAsia"/>
                  <w:noProof/>
                  <w:lang w:val="en-ZA" w:eastAsia="en-ZA"/>
                </w:rPr>
              </w:pPr>
              <w:hyperlink w:anchor="_Toc57184296" w:history="1">
                <w:r w:rsidRPr="00AA2EA5">
                  <w:rPr>
                    <w:rStyle w:val="Hyperlink"/>
                    <w:noProof/>
                    <w14:scene3d>
                      <w14:camera w14:prst="orthographicFront"/>
                      <w14:lightRig w14:rig="threePt" w14:dir="t">
                        <w14:rot w14:lat="0" w14:lon="0" w14:rev="0"/>
                      </w14:lightRig>
                    </w14:scene3d>
                  </w:rPr>
                  <w:t>2.</w:t>
                </w:r>
                <w:r>
                  <w:rPr>
                    <w:rFonts w:eastAsiaTheme="minorEastAsia"/>
                    <w:noProof/>
                    <w:lang w:val="en-ZA" w:eastAsia="en-ZA"/>
                  </w:rPr>
                  <w:tab/>
                </w:r>
                <w:r w:rsidRPr="00AA2EA5">
                  <w:rPr>
                    <w:rStyle w:val="Hyperlink"/>
                    <w:noProof/>
                  </w:rPr>
                  <w:t>Background</w:t>
                </w:r>
                <w:r>
                  <w:rPr>
                    <w:noProof/>
                    <w:webHidden/>
                  </w:rPr>
                  <w:tab/>
                </w:r>
                <w:r>
                  <w:rPr>
                    <w:noProof/>
                    <w:webHidden/>
                  </w:rPr>
                  <w:fldChar w:fldCharType="begin"/>
                </w:r>
                <w:r>
                  <w:rPr>
                    <w:noProof/>
                    <w:webHidden/>
                  </w:rPr>
                  <w:instrText xml:space="preserve"> PAGEREF _Toc57184296 \h </w:instrText>
                </w:r>
                <w:r>
                  <w:rPr>
                    <w:noProof/>
                    <w:webHidden/>
                  </w:rPr>
                </w:r>
                <w:r>
                  <w:rPr>
                    <w:noProof/>
                    <w:webHidden/>
                  </w:rPr>
                  <w:fldChar w:fldCharType="separate"/>
                </w:r>
                <w:r>
                  <w:rPr>
                    <w:noProof/>
                    <w:webHidden/>
                  </w:rPr>
                  <w:t>6</w:t>
                </w:r>
                <w:r>
                  <w:rPr>
                    <w:noProof/>
                    <w:webHidden/>
                  </w:rPr>
                  <w:fldChar w:fldCharType="end"/>
                </w:r>
              </w:hyperlink>
            </w:p>
            <w:p w14:paraId="6528A778" w14:textId="5127DC05" w:rsidR="00FD7759" w:rsidRDefault="00FD7759">
              <w:pPr>
                <w:pStyle w:val="TOC2"/>
                <w:tabs>
                  <w:tab w:val="left" w:pos="880"/>
                  <w:tab w:val="right" w:leader="dot" w:pos="9016"/>
                </w:tabs>
                <w:rPr>
                  <w:rFonts w:eastAsiaTheme="minorEastAsia"/>
                  <w:noProof/>
                  <w:lang w:val="en-ZA" w:eastAsia="en-ZA"/>
                </w:rPr>
              </w:pPr>
              <w:hyperlink w:anchor="_Toc57184297" w:history="1">
                <w:r w:rsidRPr="00AA2EA5">
                  <w:rPr>
                    <w:rStyle w:val="Hyperlink"/>
                    <w:noProof/>
                    <w14:scene3d>
                      <w14:camera w14:prst="orthographicFront"/>
                      <w14:lightRig w14:rig="threePt" w14:dir="t">
                        <w14:rot w14:lat="0" w14:lon="0" w14:rev="0"/>
                      </w14:lightRig>
                    </w14:scene3d>
                  </w:rPr>
                  <w:t>2.1</w:t>
                </w:r>
                <w:r>
                  <w:rPr>
                    <w:rFonts w:eastAsiaTheme="minorEastAsia"/>
                    <w:noProof/>
                    <w:lang w:val="en-ZA" w:eastAsia="en-ZA"/>
                  </w:rPr>
                  <w:tab/>
                </w:r>
                <w:r w:rsidRPr="00AA2EA5">
                  <w:rPr>
                    <w:rStyle w:val="Hyperlink"/>
                    <w:noProof/>
                  </w:rPr>
                  <w:t>The Groundwater Model</w:t>
                </w:r>
                <w:r>
                  <w:rPr>
                    <w:noProof/>
                    <w:webHidden/>
                  </w:rPr>
                  <w:tab/>
                </w:r>
                <w:r>
                  <w:rPr>
                    <w:noProof/>
                    <w:webHidden/>
                  </w:rPr>
                  <w:fldChar w:fldCharType="begin"/>
                </w:r>
                <w:r>
                  <w:rPr>
                    <w:noProof/>
                    <w:webHidden/>
                  </w:rPr>
                  <w:instrText xml:space="preserve"> PAGEREF _Toc57184297 \h </w:instrText>
                </w:r>
                <w:r>
                  <w:rPr>
                    <w:noProof/>
                    <w:webHidden/>
                  </w:rPr>
                </w:r>
                <w:r>
                  <w:rPr>
                    <w:noProof/>
                    <w:webHidden/>
                  </w:rPr>
                  <w:fldChar w:fldCharType="separate"/>
                </w:r>
                <w:r>
                  <w:rPr>
                    <w:noProof/>
                    <w:webHidden/>
                  </w:rPr>
                  <w:t>6</w:t>
                </w:r>
                <w:r>
                  <w:rPr>
                    <w:noProof/>
                    <w:webHidden/>
                  </w:rPr>
                  <w:fldChar w:fldCharType="end"/>
                </w:r>
              </w:hyperlink>
            </w:p>
            <w:p w14:paraId="63AD8633" w14:textId="0673FDF0" w:rsidR="00FD7759" w:rsidRDefault="00FD7759">
              <w:pPr>
                <w:pStyle w:val="TOC2"/>
                <w:tabs>
                  <w:tab w:val="left" w:pos="880"/>
                  <w:tab w:val="right" w:leader="dot" w:pos="9016"/>
                </w:tabs>
                <w:rPr>
                  <w:rFonts w:eastAsiaTheme="minorEastAsia"/>
                  <w:noProof/>
                  <w:lang w:val="en-ZA" w:eastAsia="en-ZA"/>
                </w:rPr>
              </w:pPr>
              <w:hyperlink w:anchor="_Toc57184298" w:history="1">
                <w:r w:rsidRPr="00AA2EA5">
                  <w:rPr>
                    <w:rStyle w:val="Hyperlink"/>
                    <w:noProof/>
                    <w14:scene3d>
                      <w14:camera w14:prst="orthographicFront"/>
                      <w14:lightRig w14:rig="threePt" w14:dir="t">
                        <w14:rot w14:lat="0" w14:lon="0" w14:rev="0"/>
                      </w14:lightRig>
                    </w14:scene3d>
                  </w:rPr>
                  <w:t>2.2</w:t>
                </w:r>
                <w:r>
                  <w:rPr>
                    <w:rFonts w:eastAsiaTheme="minorEastAsia"/>
                    <w:noProof/>
                    <w:lang w:val="en-ZA" w:eastAsia="en-ZA"/>
                  </w:rPr>
                  <w:tab/>
                </w:r>
                <w:r w:rsidRPr="00AA2EA5">
                  <w:rPr>
                    <w:rStyle w:val="Hyperlink"/>
                    <w:noProof/>
                  </w:rPr>
                  <w:t>Viewing the Model</w:t>
                </w:r>
                <w:r>
                  <w:rPr>
                    <w:noProof/>
                    <w:webHidden/>
                  </w:rPr>
                  <w:tab/>
                </w:r>
                <w:r>
                  <w:rPr>
                    <w:noProof/>
                    <w:webHidden/>
                  </w:rPr>
                  <w:fldChar w:fldCharType="begin"/>
                </w:r>
                <w:r>
                  <w:rPr>
                    <w:noProof/>
                    <w:webHidden/>
                  </w:rPr>
                  <w:instrText xml:space="preserve"> PAGEREF _Toc57184298 \h </w:instrText>
                </w:r>
                <w:r>
                  <w:rPr>
                    <w:noProof/>
                    <w:webHidden/>
                  </w:rPr>
                </w:r>
                <w:r>
                  <w:rPr>
                    <w:noProof/>
                    <w:webHidden/>
                  </w:rPr>
                  <w:fldChar w:fldCharType="separate"/>
                </w:r>
                <w:r>
                  <w:rPr>
                    <w:noProof/>
                    <w:webHidden/>
                  </w:rPr>
                  <w:t>7</w:t>
                </w:r>
                <w:r>
                  <w:rPr>
                    <w:noProof/>
                    <w:webHidden/>
                  </w:rPr>
                  <w:fldChar w:fldCharType="end"/>
                </w:r>
              </w:hyperlink>
            </w:p>
            <w:p w14:paraId="13024A0B" w14:textId="0BB587C9" w:rsidR="00FD7759" w:rsidRDefault="00FD7759">
              <w:pPr>
                <w:pStyle w:val="TOC2"/>
                <w:tabs>
                  <w:tab w:val="left" w:pos="880"/>
                  <w:tab w:val="right" w:leader="dot" w:pos="9016"/>
                </w:tabs>
                <w:rPr>
                  <w:rFonts w:eastAsiaTheme="minorEastAsia"/>
                  <w:noProof/>
                  <w:lang w:val="en-ZA" w:eastAsia="en-ZA"/>
                </w:rPr>
              </w:pPr>
              <w:hyperlink w:anchor="_Toc57184299" w:history="1">
                <w:r w:rsidRPr="00AA2EA5">
                  <w:rPr>
                    <w:rStyle w:val="Hyperlink"/>
                    <w:noProof/>
                    <w14:scene3d>
                      <w14:camera w14:prst="orthographicFront"/>
                      <w14:lightRig w14:rig="threePt" w14:dir="t">
                        <w14:rot w14:lat="0" w14:lon="0" w14:rev="0"/>
                      </w14:lightRig>
                    </w14:scene3d>
                  </w:rPr>
                  <w:t>2.3</w:t>
                </w:r>
                <w:r>
                  <w:rPr>
                    <w:rFonts w:eastAsiaTheme="minorEastAsia"/>
                    <w:noProof/>
                    <w:lang w:val="en-ZA" w:eastAsia="en-ZA"/>
                  </w:rPr>
                  <w:tab/>
                </w:r>
                <w:r w:rsidRPr="00AA2EA5">
                  <w:rPr>
                    <w:rStyle w:val="Hyperlink"/>
                    <w:noProof/>
                  </w:rPr>
                  <w:t>The Pilot Points</w:t>
                </w:r>
                <w:r>
                  <w:rPr>
                    <w:noProof/>
                    <w:webHidden/>
                  </w:rPr>
                  <w:tab/>
                </w:r>
                <w:r>
                  <w:rPr>
                    <w:noProof/>
                    <w:webHidden/>
                  </w:rPr>
                  <w:fldChar w:fldCharType="begin"/>
                </w:r>
                <w:r>
                  <w:rPr>
                    <w:noProof/>
                    <w:webHidden/>
                  </w:rPr>
                  <w:instrText xml:space="preserve"> PAGEREF _Toc57184299 \h </w:instrText>
                </w:r>
                <w:r>
                  <w:rPr>
                    <w:noProof/>
                    <w:webHidden/>
                  </w:rPr>
                </w:r>
                <w:r>
                  <w:rPr>
                    <w:noProof/>
                    <w:webHidden/>
                  </w:rPr>
                  <w:fldChar w:fldCharType="separate"/>
                </w:r>
                <w:r>
                  <w:rPr>
                    <w:noProof/>
                    <w:webHidden/>
                  </w:rPr>
                  <w:t>9</w:t>
                </w:r>
                <w:r>
                  <w:rPr>
                    <w:noProof/>
                    <w:webHidden/>
                  </w:rPr>
                  <w:fldChar w:fldCharType="end"/>
                </w:r>
              </w:hyperlink>
            </w:p>
            <w:p w14:paraId="59DF309B" w14:textId="33F74CD5" w:rsidR="00FD7759" w:rsidRDefault="00FD7759">
              <w:pPr>
                <w:pStyle w:val="TOC1"/>
                <w:tabs>
                  <w:tab w:val="left" w:pos="440"/>
                  <w:tab w:val="right" w:leader="dot" w:pos="9016"/>
                </w:tabs>
                <w:rPr>
                  <w:rFonts w:eastAsiaTheme="minorEastAsia"/>
                  <w:noProof/>
                  <w:lang w:val="en-ZA" w:eastAsia="en-ZA"/>
                </w:rPr>
              </w:pPr>
              <w:hyperlink w:anchor="_Toc57184300" w:history="1">
                <w:r w:rsidRPr="00AA2EA5">
                  <w:rPr>
                    <w:rStyle w:val="Hyperlink"/>
                    <w:noProof/>
                    <w14:scene3d>
                      <w14:camera w14:prst="orthographicFront"/>
                      <w14:lightRig w14:rig="threePt" w14:dir="t">
                        <w14:rot w14:lat="0" w14:lon="0" w14:rev="0"/>
                      </w14:lightRig>
                    </w14:scene3d>
                  </w:rPr>
                  <w:t>3.</w:t>
                </w:r>
                <w:r>
                  <w:rPr>
                    <w:rFonts w:eastAsiaTheme="minorEastAsia"/>
                    <w:noProof/>
                    <w:lang w:val="en-ZA" w:eastAsia="en-ZA"/>
                  </w:rPr>
                  <w:tab/>
                </w:r>
                <w:r w:rsidRPr="00AA2EA5">
                  <w:rPr>
                    <w:rStyle w:val="Hyperlink"/>
                    <w:noProof/>
                  </w:rPr>
                  <w:t>PLPROC</w:t>
                </w:r>
                <w:r>
                  <w:rPr>
                    <w:noProof/>
                    <w:webHidden/>
                  </w:rPr>
                  <w:tab/>
                </w:r>
                <w:r>
                  <w:rPr>
                    <w:noProof/>
                    <w:webHidden/>
                  </w:rPr>
                  <w:fldChar w:fldCharType="begin"/>
                </w:r>
                <w:r>
                  <w:rPr>
                    <w:noProof/>
                    <w:webHidden/>
                  </w:rPr>
                  <w:instrText xml:space="preserve"> PAGEREF _Toc57184300 \h </w:instrText>
                </w:r>
                <w:r>
                  <w:rPr>
                    <w:noProof/>
                    <w:webHidden/>
                  </w:rPr>
                </w:r>
                <w:r>
                  <w:rPr>
                    <w:noProof/>
                    <w:webHidden/>
                  </w:rPr>
                  <w:fldChar w:fldCharType="separate"/>
                </w:r>
                <w:r>
                  <w:rPr>
                    <w:noProof/>
                    <w:webHidden/>
                  </w:rPr>
                  <w:t>10</w:t>
                </w:r>
                <w:r>
                  <w:rPr>
                    <w:noProof/>
                    <w:webHidden/>
                  </w:rPr>
                  <w:fldChar w:fldCharType="end"/>
                </w:r>
              </w:hyperlink>
            </w:p>
            <w:p w14:paraId="62589561" w14:textId="563ED375" w:rsidR="00FD7759" w:rsidRDefault="00FD7759">
              <w:pPr>
                <w:pStyle w:val="TOC2"/>
                <w:tabs>
                  <w:tab w:val="left" w:pos="880"/>
                  <w:tab w:val="right" w:leader="dot" w:pos="9016"/>
                </w:tabs>
                <w:rPr>
                  <w:rFonts w:eastAsiaTheme="minorEastAsia"/>
                  <w:noProof/>
                  <w:lang w:val="en-ZA" w:eastAsia="en-ZA"/>
                </w:rPr>
              </w:pPr>
              <w:hyperlink w:anchor="_Toc57184301" w:history="1">
                <w:r w:rsidRPr="00AA2EA5">
                  <w:rPr>
                    <w:rStyle w:val="Hyperlink"/>
                    <w:noProof/>
                    <w14:scene3d>
                      <w14:camera w14:prst="orthographicFront"/>
                      <w14:lightRig w14:rig="threePt" w14:dir="t">
                        <w14:rot w14:lat="0" w14:lon="0" w14:rev="0"/>
                      </w14:lightRig>
                    </w14:scene3d>
                  </w:rPr>
                  <w:t>3.1</w:t>
                </w:r>
                <w:r>
                  <w:rPr>
                    <w:rFonts w:eastAsiaTheme="minorEastAsia"/>
                    <w:noProof/>
                    <w:lang w:val="en-ZA" w:eastAsia="en-ZA"/>
                  </w:rPr>
                  <w:tab/>
                </w:r>
                <w:r w:rsidRPr="00AA2EA5">
                  <w:rPr>
                    <w:rStyle w:val="Hyperlink"/>
                    <w:noProof/>
                  </w:rPr>
                  <w:t>Reading Model Grid Specifications</w:t>
                </w:r>
                <w:r>
                  <w:rPr>
                    <w:noProof/>
                    <w:webHidden/>
                  </w:rPr>
                  <w:tab/>
                </w:r>
                <w:r>
                  <w:rPr>
                    <w:noProof/>
                    <w:webHidden/>
                  </w:rPr>
                  <w:fldChar w:fldCharType="begin"/>
                </w:r>
                <w:r>
                  <w:rPr>
                    <w:noProof/>
                    <w:webHidden/>
                  </w:rPr>
                  <w:instrText xml:space="preserve"> PAGEREF _Toc57184301 \h </w:instrText>
                </w:r>
                <w:r>
                  <w:rPr>
                    <w:noProof/>
                    <w:webHidden/>
                  </w:rPr>
                </w:r>
                <w:r>
                  <w:rPr>
                    <w:noProof/>
                    <w:webHidden/>
                  </w:rPr>
                  <w:fldChar w:fldCharType="separate"/>
                </w:r>
                <w:r>
                  <w:rPr>
                    <w:noProof/>
                    <w:webHidden/>
                  </w:rPr>
                  <w:t>11</w:t>
                </w:r>
                <w:r>
                  <w:rPr>
                    <w:noProof/>
                    <w:webHidden/>
                  </w:rPr>
                  <w:fldChar w:fldCharType="end"/>
                </w:r>
              </w:hyperlink>
            </w:p>
            <w:p w14:paraId="7B6799BA" w14:textId="56CF5E75" w:rsidR="00FD7759" w:rsidRDefault="00FD7759">
              <w:pPr>
                <w:pStyle w:val="TOC2"/>
                <w:tabs>
                  <w:tab w:val="left" w:pos="880"/>
                  <w:tab w:val="right" w:leader="dot" w:pos="9016"/>
                </w:tabs>
                <w:rPr>
                  <w:rFonts w:eastAsiaTheme="minorEastAsia"/>
                  <w:noProof/>
                  <w:lang w:val="en-ZA" w:eastAsia="en-ZA"/>
                </w:rPr>
              </w:pPr>
              <w:hyperlink w:anchor="_Toc57184302" w:history="1">
                <w:r w:rsidRPr="00AA2EA5">
                  <w:rPr>
                    <w:rStyle w:val="Hyperlink"/>
                    <w:noProof/>
                    <w14:scene3d>
                      <w14:camera w14:prst="orthographicFront"/>
                      <w14:lightRig w14:rig="threePt" w14:dir="t">
                        <w14:rot w14:lat="0" w14:lon="0" w14:rev="0"/>
                      </w14:lightRig>
                    </w14:scene3d>
                  </w:rPr>
                  <w:t>3.2</w:t>
                </w:r>
                <w:r>
                  <w:rPr>
                    <w:rFonts w:eastAsiaTheme="minorEastAsia"/>
                    <w:noProof/>
                    <w:lang w:val="en-ZA" w:eastAsia="en-ZA"/>
                  </w:rPr>
                  <w:tab/>
                </w:r>
                <w:r w:rsidRPr="00AA2EA5">
                  <w:rPr>
                    <w:rStyle w:val="Hyperlink"/>
                    <w:noProof/>
                  </w:rPr>
                  <w:t>Reporting Functions</w:t>
                </w:r>
                <w:r>
                  <w:rPr>
                    <w:noProof/>
                    <w:webHidden/>
                  </w:rPr>
                  <w:tab/>
                </w:r>
                <w:r>
                  <w:rPr>
                    <w:noProof/>
                    <w:webHidden/>
                  </w:rPr>
                  <w:fldChar w:fldCharType="begin"/>
                </w:r>
                <w:r>
                  <w:rPr>
                    <w:noProof/>
                    <w:webHidden/>
                  </w:rPr>
                  <w:instrText xml:space="preserve"> PAGEREF _Toc57184302 \h </w:instrText>
                </w:r>
                <w:r>
                  <w:rPr>
                    <w:noProof/>
                    <w:webHidden/>
                  </w:rPr>
                </w:r>
                <w:r>
                  <w:rPr>
                    <w:noProof/>
                    <w:webHidden/>
                  </w:rPr>
                  <w:fldChar w:fldCharType="separate"/>
                </w:r>
                <w:r>
                  <w:rPr>
                    <w:noProof/>
                    <w:webHidden/>
                  </w:rPr>
                  <w:t>11</w:t>
                </w:r>
                <w:r>
                  <w:rPr>
                    <w:noProof/>
                    <w:webHidden/>
                  </w:rPr>
                  <w:fldChar w:fldCharType="end"/>
                </w:r>
              </w:hyperlink>
            </w:p>
            <w:p w14:paraId="50817F90" w14:textId="5B2E4F01" w:rsidR="00FD7759" w:rsidRDefault="00FD7759">
              <w:pPr>
                <w:pStyle w:val="TOC2"/>
                <w:tabs>
                  <w:tab w:val="left" w:pos="880"/>
                  <w:tab w:val="right" w:leader="dot" w:pos="9016"/>
                </w:tabs>
                <w:rPr>
                  <w:rFonts w:eastAsiaTheme="minorEastAsia"/>
                  <w:noProof/>
                  <w:lang w:val="en-ZA" w:eastAsia="en-ZA"/>
                </w:rPr>
              </w:pPr>
              <w:hyperlink w:anchor="_Toc57184303" w:history="1">
                <w:r w:rsidRPr="00AA2EA5">
                  <w:rPr>
                    <w:rStyle w:val="Hyperlink"/>
                    <w:noProof/>
                    <w14:scene3d>
                      <w14:camera w14:prst="orthographicFront"/>
                      <w14:lightRig w14:rig="threePt" w14:dir="t">
                        <w14:rot w14:lat="0" w14:lon="0" w14:rev="0"/>
                      </w14:lightRig>
                    </w14:scene3d>
                  </w:rPr>
                  <w:t>3.3</w:t>
                </w:r>
                <w:r>
                  <w:rPr>
                    <w:rFonts w:eastAsiaTheme="minorEastAsia"/>
                    <w:noProof/>
                    <w:lang w:val="en-ZA" w:eastAsia="en-ZA"/>
                  </w:rPr>
                  <w:tab/>
                </w:r>
                <w:r w:rsidRPr="00AA2EA5">
                  <w:rPr>
                    <w:rStyle w:val="Hyperlink"/>
                    <w:noProof/>
                  </w:rPr>
                  <w:t>Reading Pilot Points</w:t>
                </w:r>
                <w:r>
                  <w:rPr>
                    <w:noProof/>
                    <w:webHidden/>
                  </w:rPr>
                  <w:tab/>
                </w:r>
                <w:r>
                  <w:rPr>
                    <w:noProof/>
                    <w:webHidden/>
                  </w:rPr>
                  <w:fldChar w:fldCharType="begin"/>
                </w:r>
                <w:r>
                  <w:rPr>
                    <w:noProof/>
                    <w:webHidden/>
                  </w:rPr>
                  <w:instrText xml:space="preserve"> PAGEREF _Toc57184303 \h </w:instrText>
                </w:r>
                <w:r>
                  <w:rPr>
                    <w:noProof/>
                    <w:webHidden/>
                  </w:rPr>
                </w:r>
                <w:r>
                  <w:rPr>
                    <w:noProof/>
                    <w:webHidden/>
                  </w:rPr>
                  <w:fldChar w:fldCharType="separate"/>
                </w:r>
                <w:r>
                  <w:rPr>
                    <w:noProof/>
                    <w:webHidden/>
                  </w:rPr>
                  <w:t>12</w:t>
                </w:r>
                <w:r>
                  <w:rPr>
                    <w:noProof/>
                    <w:webHidden/>
                  </w:rPr>
                  <w:fldChar w:fldCharType="end"/>
                </w:r>
              </w:hyperlink>
            </w:p>
            <w:p w14:paraId="13078F0E" w14:textId="250F3BDE" w:rsidR="00FD7759" w:rsidRDefault="00FD7759">
              <w:pPr>
                <w:pStyle w:val="TOC2"/>
                <w:tabs>
                  <w:tab w:val="left" w:pos="880"/>
                  <w:tab w:val="right" w:leader="dot" w:pos="9016"/>
                </w:tabs>
                <w:rPr>
                  <w:rFonts w:eastAsiaTheme="minorEastAsia"/>
                  <w:noProof/>
                  <w:lang w:val="en-ZA" w:eastAsia="en-ZA"/>
                </w:rPr>
              </w:pPr>
              <w:hyperlink w:anchor="_Toc57184304" w:history="1">
                <w:r w:rsidRPr="00AA2EA5">
                  <w:rPr>
                    <w:rStyle w:val="Hyperlink"/>
                    <w:noProof/>
                    <w14:scene3d>
                      <w14:camera w14:prst="orthographicFront"/>
                      <w14:lightRig w14:rig="threePt" w14:dir="t">
                        <w14:rot w14:lat="0" w14:lon="0" w14:rev="0"/>
                      </w14:lightRig>
                    </w14:scene3d>
                  </w:rPr>
                  <w:t>3.4</w:t>
                </w:r>
                <w:r>
                  <w:rPr>
                    <w:rFonts w:eastAsiaTheme="minorEastAsia"/>
                    <w:noProof/>
                    <w:lang w:val="en-ZA" w:eastAsia="en-ZA"/>
                  </w:rPr>
                  <w:tab/>
                </w:r>
                <w:r w:rsidRPr="00AA2EA5">
                  <w:rPr>
                    <w:rStyle w:val="Hyperlink"/>
                    <w:noProof/>
                  </w:rPr>
                  <w:t>Calculate Interpolation Factors</w:t>
                </w:r>
                <w:r>
                  <w:rPr>
                    <w:noProof/>
                    <w:webHidden/>
                  </w:rPr>
                  <w:tab/>
                </w:r>
                <w:r>
                  <w:rPr>
                    <w:noProof/>
                    <w:webHidden/>
                  </w:rPr>
                  <w:fldChar w:fldCharType="begin"/>
                </w:r>
                <w:r>
                  <w:rPr>
                    <w:noProof/>
                    <w:webHidden/>
                  </w:rPr>
                  <w:instrText xml:space="preserve"> PAGEREF _Toc57184304 \h </w:instrText>
                </w:r>
                <w:r>
                  <w:rPr>
                    <w:noProof/>
                    <w:webHidden/>
                  </w:rPr>
                </w:r>
                <w:r>
                  <w:rPr>
                    <w:noProof/>
                    <w:webHidden/>
                  </w:rPr>
                  <w:fldChar w:fldCharType="separate"/>
                </w:r>
                <w:r>
                  <w:rPr>
                    <w:noProof/>
                    <w:webHidden/>
                  </w:rPr>
                  <w:t>13</w:t>
                </w:r>
                <w:r>
                  <w:rPr>
                    <w:noProof/>
                    <w:webHidden/>
                  </w:rPr>
                  <w:fldChar w:fldCharType="end"/>
                </w:r>
              </w:hyperlink>
            </w:p>
            <w:p w14:paraId="2407DA77" w14:textId="069268CB" w:rsidR="00FD7759" w:rsidRDefault="00FD7759">
              <w:pPr>
                <w:pStyle w:val="TOC2"/>
                <w:tabs>
                  <w:tab w:val="left" w:pos="880"/>
                  <w:tab w:val="right" w:leader="dot" w:pos="9016"/>
                </w:tabs>
                <w:rPr>
                  <w:rFonts w:eastAsiaTheme="minorEastAsia"/>
                  <w:noProof/>
                  <w:lang w:val="en-ZA" w:eastAsia="en-ZA"/>
                </w:rPr>
              </w:pPr>
              <w:hyperlink w:anchor="_Toc57184305" w:history="1">
                <w:r w:rsidRPr="00AA2EA5">
                  <w:rPr>
                    <w:rStyle w:val="Hyperlink"/>
                    <w:noProof/>
                    <w14:scene3d>
                      <w14:camera w14:prst="orthographicFront"/>
                      <w14:lightRig w14:rig="threePt" w14:dir="t">
                        <w14:rot w14:lat="0" w14:lon="0" w14:rev="0"/>
                      </w14:lightRig>
                    </w14:scene3d>
                  </w:rPr>
                  <w:t>3.5</w:t>
                </w:r>
                <w:r>
                  <w:rPr>
                    <w:rFonts w:eastAsiaTheme="minorEastAsia"/>
                    <w:noProof/>
                    <w:lang w:val="en-ZA" w:eastAsia="en-ZA"/>
                  </w:rPr>
                  <w:tab/>
                </w:r>
                <w:r w:rsidRPr="00AA2EA5">
                  <w:rPr>
                    <w:rStyle w:val="Hyperlink"/>
                    <w:noProof/>
                  </w:rPr>
                  <w:t>Interpolation from Pilot Points to Model Grid Nodes</w:t>
                </w:r>
                <w:r>
                  <w:rPr>
                    <w:noProof/>
                    <w:webHidden/>
                  </w:rPr>
                  <w:tab/>
                </w:r>
                <w:r>
                  <w:rPr>
                    <w:noProof/>
                    <w:webHidden/>
                  </w:rPr>
                  <w:fldChar w:fldCharType="begin"/>
                </w:r>
                <w:r>
                  <w:rPr>
                    <w:noProof/>
                    <w:webHidden/>
                  </w:rPr>
                  <w:instrText xml:space="preserve"> PAGEREF _Toc57184305 \h </w:instrText>
                </w:r>
                <w:r>
                  <w:rPr>
                    <w:noProof/>
                    <w:webHidden/>
                  </w:rPr>
                </w:r>
                <w:r>
                  <w:rPr>
                    <w:noProof/>
                    <w:webHidden/>
                  </w:rPr>
                  <w:fldChar w:fldCharType="separate"/>
                </w:r>
                <w:r>
                  <w:rPr>
                    <w:noProof/>
                    <w:webHidden/>
                  </w:rPr>
                  <w:t>14</w:t>
                </w:r>
                <w:r>
                  <w:rPr>
                    <w:noProof/>
                    <w:webHidden/>
                  </w:rPr>
                  <w:fldChar w:fldCharType="end"/>
                </w:r>
              </w:hyperlink>
            </w:p>
            <w:p w14:paraId="5C54BA8E" w14:textId="4A409D0A" w:rsidR="00FD7759" w:rsidRDefault="00FD7759">
              <w:pPr>
                <w:pStyle w:val="TOC2"/>
                <w:tabs>
                  <w:tab w:val="left" w:pos="880"/>
                  <w:tab w:val="right" w:leader="dot" w:pos="9016"/>
                </w:tabs>
                <w:rPr>
                  <w:rFonts w:eastAsiaTheme="minorEastAsia"/>
                  <w:noProof/>
                  <w:lang w:val="en-ZA" w:eastAsia="en-ZA"/>
                </w:rPr>
              </w:pPr>
              <w:hyperlink w:anchor="_Toc57184306" w:history="1">
                <w:r w:rsidRPr="00AA2EA5">
                  <w:rPr>
                    <w:rStyle w:val="Hyperlink"/>
                    <w:noProof/>
                    <w14:scene3d>
                      <w14:camera w14:prst="orthographicFront"/>
                      <w14:lightRig w14:rig="threePt" w14:dir="t">
                        <w14:rot w14:lat="0" w14:lon="0" w14:rev="0"/>
                      </w14:lightRig>
                    </w14:scene3d>
                  </w:rPr>
                  <w:t>3.6</w:t>
                </w:r>
                <w:r>
                  <w:rPr>
                    <w:rFonts w:eastAsiaTheme="minorEastAsia"/>
                    <w:noProof/>
                    <w:lang w:val="en-ZA" w:eastAsia="en-ZA"/>
                  </w:rPr>
                  <w:tab/>
                </w:r>
                <w:r w:rsidRPr="00AA2EA5">
                  <w:rPr>
                    <w:rStyle w:val="Hyperlink"/>
                    <w:noProof/>
                  </w:rPr>
                  <w:t>View the Model Again</w:t>
                </w:r>
                <w:r>
                  <w:rPr>
                    <w:noProof/>
                    <w:webHidden/>
                  </w:rPr>
                  <w:tab/>
                </w:r>
                <w:r>
                  <w:rPr>
                    <w:noProof/>
                    <w:webHidden/>
                  </w:rPr>
                  <w:fldChar w:fldCharType="begin"/>
                </w:r>
                <w:r>
                  <w:rPr>
                    <w:noProof/>
                    <w:webHidden/>
                  </w:rPr>
                  <w:instrText xml:space="preserve"> PAGEREF _Toc57184306 \h </w:instrText>
                </w:r>
                <w:r>
                  <w:rPr>
                    <w:noProof/>
                    <w:webHidden/>
                  </w:rPr>
                </w:r>
                <w:r>
                  <w:rPr>
                    <w:noProof/>
                    <w:webHidden/>
                  </w:rPr>
                  <w:fldChar w:fldCharType="separate"/>
                </w:r>
                <w:r>
                  <w:rPr>
                    <w:noProof/>
                    <w:webHidden/>
                  </w:rPr>
                  <w:t>17</w:t>
                </w:r>
                <w:r>
                  <w:rPr>
                    <w:noProof/>
                    <w:webHidden/>
                  </w:rPr>
                  <w:fldChar w:fldCharType="end"/>
                </w:r>
              </w:hyperlink>
            </w:p>
            <w:p w14:paraId="3985C3AF" w14:textId="349945D2" w:rsidR="00FD7759" w:rsidRDefault="00FD7759">
              <w:pPr>
                <w:pStyle w:val="TOC1"/>
                <w:tabs>
                  <w:tab w:val="left" w:pos="440"/>
                  <w:tab w:val="right" w:leader="dot" w:pos="9016"/>
                </w:tabs>
                <w:rPr>
                  <w:rFonts w:eastAsiaTheme="minorEastAsia"/>
                  <w:noProof/>
                  <w:lang w:val="en-ZA" w:eastAsia="en-ZA"/>
                </w:rPr>
              </w:pPr>
              <w:hyperlink w:anchor="_Toc57184307" w:history="1">
                <w:r w:rsidRPr="00AA2EA5">
                  <w:rPr>
                    <w:rStyle w:val="Hyperlink"/>
                    <w:noProof/>
                    <w14:scene3d>
                      <w14:camera w14:prst="orthographicFront"/>
                      <w14:lightRig w14:rig="threePt" w14:dir="t">
                        <w14:rot w14:lat="0" w14:lon="0" w14:rev="0"/>
                      </w14:lightRig>
                    </w14:scene3d>
                  </w:rPr>
                  <w:t>4.</w:t>
                </w:r>
                <w:r>
                  <w:rPr>
                    <w:rFonts w:eastAsiaTheme="minorEastAsia"/>
                    <w:noProof/>
                    <w:lang w:val="en-ZA" w:eastAsia="en-ZA"/>
                  </w:rPr>
                  <w:tab/>
                </w:r>
                <w:r w:rsidRPr="00AA2EA5">
                  <w:rPr>
                    <w:rStyle w:val="Hyperlink"/>
                    <w:noProof/>
                  </w:rPr>
                  <w:t>Variations</w:t>
                </w:r>
                <w:r>
                  <w:rPr>
                    <w:noProof/>
                    <w:webHidden/>
                  </w:rPr>
                  <w:tab/>
                </w:r>
                <w:r>
                  <w:rPr>
                    <w:noProof/>
                    <w:webHidden/>
                  </w:rPr>
                  <w:fldChar w:fldCharType="begin"/>
                </w:r>
                <w:r>
                  <w:rPr>
                    <w:noProof/>
                    <w:webHidden/>
                  </w:rPr>
                  <w:instrText xml:space="preserve"> PAGEREF _Toc57184307 \h </w:instrText>
                </w:r>
                <w:r>
                  <w:rPr>
                    <w:noProof/>
                    <w:webHidden/>
                  </w:rPr>
                </w:r>
                <w:r>
                  <w:rPr>
                    <w:noProof/>
                    <w:webHidden/>
                  </w:rPr>
                  <w:fldChar w:fldCharType="separate"/>
                </w:r>
                <w:r>
                  <w:rPr>
                    <w:noProof/>
                    <w:webHidden/>
                  </w:rPr>
                  <w:t>18</w:t>
                </w:r>
                <w:r>
                  <w:rPr>
                    <w:noProof/>
                    <w:webHidden/>
                  </w:rPr>
                  <w:fldChar w:fldCharType="end"/>
                </w:r>
              </w:hyperlink>
            </w:p>
            <w:p w14:paraId="2A7F4E64" w14:textId="5BB0F234" w:rsidR="00A260FE" w:rsidRDefault="00A260FE">
              <w:r>
                <w:rPr>
                  <w:b/>
                  <w:bCs/>
                  <w:noProof/>
                </w:rPr>
                <w:fldChar w:fldCharType="end"/>
              </w:r>
            </w:p>
          </w:sdtContent>
        </w:sdt>
        <w:p w14:paraId="70EF19E2" w14:textId="77777777" w:rsidR="00B91B68" w:rsidRPr="00F46C85" w:rsidRDefault="00B91B68" w:rsidP="00B91B68">
          <w:pPr>
            <w:rPr>
              <w:highlight w:val="yellow"/>
            </w:rPr>
          </w:pPr>
        </w:p>
        <w:p w14:paraId="1FC0DEDA" w14:textId="77777777" w:rsidR="00787AE9" w:rsidRDefault="00787AE9" w:rsidP="00526F96">
          <w:pPr>
            <w:rPr>
              <w:highlight w:val="yellow"/>
            </w:rPr>
          </w:pPr>
        </w:p>
        <w:p w14:paraId="45320C77" w14:textId="77777777" w:rsidR="00DB5072" w:rsidRDefault="00DB5072" w:rsidP="00526F96">
          <w:pPr>
            <w:rPr>
              <w:highlight w:val="yellow"/>
            </w:rPr>
          </w:pPr>
        </w:p>
        <w:p w14:paraId="2C14FEB5" w14:textId="77777777" w:rsidR="00DB5072" w:rsidRDefault="00DB5072" w:rsidP="00526F96">
          <w:pPr>
            <w:rPr>
              <w:highlight w:val="yellow"/>
            </w:rPr>
          </w:pPr>
        </w:p>
        <w:p w14:paraId="3C7C388D" w14:textId="77777777" w:rsidR="00DB5072" w:rsidRDefault="00DB5072" w:rsidP="00526F96">
          <w:pPr>
            <w:rPr>
              <w:highlight w:val="yellow"/>
            </w:rPr>
          </w:pPr>
        </w:p>
        <w:p w14:paraId="0492480D" w14:textId="77777777" w:rsidR="00DB5072" w:rsidRDefault="00DB5072" w:rsidP="00526F96">
          <w:pPr>
            <w:rPr>
              <w:highlight w:val="yellow"/>
            </w:rPr>
          </w:pPr>
        </w:p>
        <w:p w14:paraId="7AE2D17E" w14:textId="77777777" w:rsidR="00DB5072" w:rsidRDefault="00DB5072" w:rsidP="00526F96">
          <w:pPr>
            <w:rPr>
              <w:highlight w:val="yellow"/>
            </w:rPr>
          </w:pPr>
        </w:p>
        <w:p w14:paraId="6A8BC682" w14:textId="77777777" w:rsidR="004B05CC" w:rsidRDefault="004B05CC" w:rsidP="00526F96">
          <w:pPr>
            <w:rPr>
              <w:highlight w:val="yellow"/>
            </w:rPr>
            <w:sectPr w:rsidR="004B05CC" w:rsidSect="00DB5072">
              <w:footerReference w:type="default" r:id="rId15"/>
              <w:footerReference w:type="first" r:id="rId16"/>
              <w:pgSz w:w="11906" w:h="16838"/>
              <w:pgMar w:top="1440" w:right="1440" w:bottom="1134" w:left="1440" w:header="708" w:footer="708" w:gutter="0"/>
              <w:cols w:space="708"/>
              <w:docGrid w:linePitch="360"/>
            </w:sectPr>
          </w:pPr>
        </w:p>
        <w:p w14:paraId="0F4B4D42" w14:textId="77777777" w:rsidR="00FE2139" w:rsidRPr="00FE2139" w:rsidRDefault="00FB02A1" w:rsidP="00FE2139">
          <w:pPr>
            <w:pStyle w:val="Heading1"/>
            <w:numPr>
              <w:ilvl w:val="0"/>
              <w:numId w:val="36"/>
            </w:numPr>
            <w:ind w:left="426" w:hanging="426"/>
          </w:pPr>
          <w:bookmarkStart w:id="3" w:name="_Toc47008225"/>
          <w:bookmarkStart w:id="4" w:name="_Toc57184295"/>
          <w:r w:rsidRPr="00FE2139">
            <w:lastRenderedPageBreak/>
            <w:t>Introduction</w:t>
          </w:r>
          <w:bookmarkEnd w:id="3"/>
          <w:bookmarkEnd w:id="4"/>
        </w:p>
        <w:p w14:paraId="710BC7C1" w14:textId="1FC85FE1" w:rsidR="00C26226" w:rsidRDefault="00C26226" w:rsidP="00C26226">
          <w:pPr>
            <w:spacing w:line="259" w:lineRule="auto"/>
          </w:pPr>
          <w:r>
            <w:t xml:space="preserve">“PLPROC” stands for “Parameter List PROCessor”. </w:t>
          </w:r>
          <w:r w:rsidRPr="00C26226">
            <w:t>PLPROC is designed to facilitate</w:t>
          </w:r>
          <w:r>
            <w:t xml:space="preserve"> </w:t>
          </w:r>
          <w:r w:rsidRPr="00C26226">
            <w:t xml:space="preserve">calibration of large numerical models by serving as a model-independent </w:t>
          </w:r>
          <w:r w:rsidR="005279EC" w:rsidRPr="00C26226">
            <w:t>pre-processor</w:t>
          </w:r>
          <w:r w:rsidRPr="00C26226">
            <w:t xml:space="preserve"> for</w:t>
          </w:r>
          <w:r>
            <w:t xml:space="preserve"> </w:t>
          </w:r>
          <w:r w:rsidRPr="00C26226">
            <w:t>such models. Through a combination of:</w:t>
          </w:r>
          <w:r>
            <w:t xml:space="preserve"> </w:t>
          </w:r>
        </w:p>
        <w:p w14:paraId="04D7BE38" w14:textId="77777777" w:rsidR="004079B5" w:rsidRDefault="00C26226" w:rsidP="00C26226">
          <w:pPr>
            <w:pStyle w:val="ListParagraph"/>
            <w:numPr>
              <w:ilvl w:val="0"/>
              <w:numId w:val="40"/>
            </w:numPr>
          </w:pPr>
          <w:r w:rsidRPr="00C26226">
            <w:t>bulk manipulation of parameters contained in user-defined parameter lists;</w:t>
          </w:r>
        </w:p>
        <w:p w14:paraId="75AFA2BB" w14:textId="0D86BB9A" w:rsidR="00C26226" w:rsidRDefault="00C26226" w:rsidP="00C26226">
          <w:pPr>
            <w:pStyle w:val="ListParagraph"/>
            <w:numPr>
              <w:ilvl w:val="0"/>
              <w:numId w:val="40"/>
            </w:numPr>
          </w:pPr>
          <w:r w:rsidRPr="00C26226">
            <w:t>assignment of values to members of one list based on values of non-congruent lists;</w:t>
          </w:r>
          <w:r>
            <w:t xml:space="preserve"> </w:t>
          </w:r>
        </w:p>
        <w:p w14:paraId="131A0F8F" w14:textId="7EC7F72F" w:rsidR="00C26226" w:rsidRDefault="00C26226" w:rsidP="00C26226">
          <w:pPr>
            <w:pStyle w:val="ListParagraph"/>
            <w:numPr>
              <w:ilvl w:val="0"/>
              <w:numId w:val="40"/>
            </w:numPr>
          </w:pPr>
          <w:r w:rsidRPr="00C26226">
            <w:t>an ability to read parameter values from files that employ a number of different</w:t>
          </w:r>
          <w:r>
            <w:t xml:space="preserve"> </w:t>
          </w:r>
          <w:r w:rsidRPr="00C26226">
            <w:t>formats; and</w:t>
          </w:r>
        </w:p>
        <w:p w14:paraId="3192CF5E" w14:textId="67DF9AF2" w:rsidR="00C26226" w:rsidRDefault="00C26226" w:rsidP="00C26226">
          <w:pPr>
            <w:pStyle w:val="ListParagraph"/>
            <w:numPr>
              <w:ilvl w:val="0"/>
              <w:numId w:val="40"/>
            </w:numPr>
          </w:pPr>
          <w:r w:rsidRPr="00C26226">
            <w:t>an ability to write parameter values to model input files of arbitrary construction using</w:t>
          </w:r>
          <w:r>
            <w:t xml:space="preserve"> </w:t>
          </w:r>
          <w:r w:rsidRPr="00C26226">
            <w:t>template files that include embedded functions</w:t>
          </w:r>
          <w:r w:rsidR="009B5169">
            <w:t>;</w:t>
          </w:r>
        </w:p>
        <w:p w14:paraId="7F69788D" w14:textId="6D9A0FCC" w:rsidR="00C26226" w:rsidRDefault="00C26226" w:rsidP="00C26226">
          <w:r w:rsidRPr="00C26226">
            <w:t xml:space="preserve">PLPROC </w:t>
          </w:r>
          <w:r w:rsidR="00FA750C">
            <w:t>allows</w:t>
          </w:r>
          <w:r w:rsidR="00FA750C" w:rsidRPr="00C26226">
            <w:t xml:space="preserve"> </w:t>
          </w:r>
          <w:r w:rsidRPr="00C26226">
            <w:t>a modeller</w:t>
          </w:r>
          <w:r w:rsidR="00FA750C">
            <w:t xml:space="preserve"> to</w:t>
          </w:r>
          <w:r w:rsidRPr="00C26226">
            <w:t xml:space="preserve"> create and manipulate parameters</w:t>
          </w:r>
          <w:r w:rsidR="009B5169">
            <w:t xml:space="preserve"> that inform hydraulic properties that are represented in a numerical model.</w:t>
          </w:r>
          <w:r w:rsidRPr="00C26226">
            <w:t xml:space="preserve"> In doing this</w:t>
          </w:r>
          <w:r w:rsidR="00FA750C">
            <w:t>,</w:t>
          </w:r>
          <w:r w:rsidRPr="00C26226">
            <w:t xml:space="preserve"> PLPROC</w:t>
          </w:r>
          <w:r>
            <w:t xml:space="preserve"> </w:t>
          </w:r>
          <w:r w:rsidRPr="00C26226">
            <w:t>supports PEST in facilitating model-based decision-support</w:t>
          </w:r>
          <w:r w:rsidR="009B5169">
            <w:t xml:space="preserve"> which enshrines the principle</w:t>
          </w:r>
          <w:r w:rsidRPr="00C26226">
            <w:t xml:space="preserve"> that a</w:t>
          </w:r>
          <w:r>
            <w:t xml:space="preserve"> </w:t>
          </w:r>
          <w:r w:rsidRPr="00C26226">
            <w:t xml:space="preserve">model should encapsulate what we know </w:t>
          </w:r>
          <w:r w:rsidR="00261DFF">
            <w:t>and</w:t>
          </w:r>
          <w:r w:rsidR="00261DFF" w:rsidRPr="00C26226">
            <w:t xml:space="preserve"> </w:t>
          </w:r>
          <w:r w:rsidRPr="00C26226">
            <w:t xml:space="preserve">quantify what we </w:t>
          </w:r>
          <w:r w:rsidR="005279EC" w:rsidRPr="00C26226">
            <w:t>do not</w:t>
          </w:r>
          <w:r w:rsidRPr="00C26226">
            <w:t>.</w:t>
          </w:r>
        </w:p>
        <w:p w14:paraId="475FD184" w14:textId="6B1DBCC7" w:rsidR="009C6DDF" w:rsidRDefault="00651E42" w:rsidP="001B7B97">
          <w:r>
            <w:t xml:space="preserve">The </w:t>
          </w:r>
          <w:r w:rsidR="001B7B97">
            <w:t>current</w:t>
          </w:r>
          <w:r>
            <w:t xml:space="preserve"> document and accompanying files </w:t>
          </w:r>
          <w:r w:rsidR="001B7B97">
            <w:t>offer</w:t>
          </w:r>
          <w:r>
            <w:t xml:space="preserve"> a gentle introduction to PLPROC</w:t>
          </w:r>
          <w:r w:rsidR="00FA750C">
            <w:t>.</w:t>
          </w:r>
          <w:r w:rsidR="009B5169">
            <w:t xml:space="preserve"> </w:t>
          </w:r>
          <w:r w:rsidR="00FA750C">
            <w:t>They</w:t>
          </w:r>
          <w:r w:rsidR="009B5169">
            <w:t xml:space="preserve"> demonstrat</w:t>
          </w:r>
          <w:r w:rsidR="00FA750C">
            <w:t>e</w:t>
          </w:r>
          <w:r w:rsidR="009B5169">
            <w:t xml:space="preserve"> </w:t>
          </w:r>
          <w:r w:rsidR="00FA750C">
            <w:t>the</w:t>
          </w:r>
          <w:r w:rsidR="009B5169">
            <w:t xml:space="preserve"> use</w:t>
          </w:r>
          <w:r w:rsidR="00FA750C">
            <w:t xml:space="preserve"> of PLPROC</w:t>
          </w:r>
          <w:r w:rsidR="009B5169">
            <w:t xml:space="preserve"> in</w:t>
          </w:r>
          <w:r w:rsidR="001B7B97">
            <w:t xml:space="preserve"> para</w:t>
          </w:r>
          <w:r>
            <w:t>meteriz</w:t>
          </w:r>
          <w:r w:rsidR="009B5169">
            <w:t>ation of</w:t>
          </w:r>
          <w:r>
            <w:t xml:space="preserve"> a MODFLOW</w:t>
          </w:r>
          <w:r w:rsidR="003F4DF6">
            <w:t xml:space="preserve"> 6</w:t>
          </w:r>
          <w:r>
            <w:t xml:space="preserve"> model</w:t>
          </w:r>
          <w:r w:rsidR="005279EC">
            <w:t xml:space="preserve"> with multiple </w:t>
          </w:r>
          <w:r w:rsidR="00E7683F">
            <w:t>z</w:t>
          </w:r>
          <w:r w:rsidR="00841685">
            <w:t>one</w:t>
          </w:r>
          <w:r w:rsidR="005279EC">
            <w:t>s and layers</w:t>
          </w:r>
          <w:r w:rsidR="00363F96">
            <w:t xml:space="preserve"> using pilot points</w:t>
          </w:r>
          <w:r w:rsidR="001B7B97">
            <w:t xml:space="preserve">. This </w:t>
          </w:r>
          <w:r w:rsidR="009B5169">
            <w:t>demonstration</w:t>
          </w:r>
          <w:r w:rsidR="00FA750C">
            <w:t xml:space="preserve"> does not</w:t>
          </w:r>
          <w:r w:rsidR="009B5169">
            <w:t xml:space="preserve"> comprise a</w:t>
          </w:r>
          <w:r w:rsidR="001B7B97">
            <w:t xml:space="preserve"> comprehensive </w:t>
          </w:r>
          <w:r w:rsidR="004079B5">
            <w:t>review</w:t>
          </w:r>
          <w:r w:rsidR="001B7B97">
            <w:t xml:space="preserve"> o</w:t>
          </w:r>
          <w:r w:rsidR="004079B5">
            <w:t>f</w:t>
          </w:r>
          <w:r w:rsidR="001B7B97">
            <w:t xml:space="preserve"> all functionality available in PL</w:t>
          </w:r>
          <w:r w:rsidR="009B5169">
            <w:t>P</w:t>
          </w:r>
          <w:r w:rsidR="001B7B97">
            <w:t>ROC</w:t>
          </w:r>
          <w:r w:rsidR="00FA750C">
            <w:t>.</w:t>
          </w:r>
          <w:r w:rsidR="009B5169">
            <w:t xml:space="preserve"> </w:t>
          </w:r>
          <w:r w:rsidR="00FA750C">
            <w:t>N</w:t>
          </w:r>
          <w:r w:rsidR="009B5169">
            <w:t>or does it illustrate</w:t>
          </w:r>
          <w:r w:rsidR="00630D6E">
            <w:t xml:space="preserve"> </w:t>
          </w:r>
          <w:r w:rsidR="009B5169">
            <w:t>recent additions to PLPROC functionality.</w:t>
          </w:r>
          <w:r w:rsidR="001B7B97">
            <w:t xml:space="preserve"> </w:t>
          </w:r>
          <w:r w:rsidR="009B5169">
            <w:t xml:space="preserve">Nevertheless, </w:t>
          </w:r>
          <w:r w:rsidR="001B7B97">
            <w:t>it should</w:t>
          </w:r>
          <w:r w:rsidR="009B5169">
            <w:t xml:space="preserve"> illuminate</w:t>
          </w:r>
          <w:r w:rsidR="001B7B97">
            <w:t xml:space="preserve"> </w:t>
          </w:r>
          <w:r w:rsidR="004079B5">
            <w:t>the basics</w:t>
          </w:r>
          <w:r w:rsidR="009B5169">
            <w:t xml:space="preserve"> of PLPROC </w:t>
          </w:r>
          <w:r w:rsidR="00FA750C">
            <w:t>usage</w:t>
          </w:r>
          <w:r w:rsidR="009B5169">
            <w:t>. At the same time</w:t>
          </w:r>
          <w:r w:rsidR="00FA750C">
            <w:t>,</w:t>
          </w:r>
          <w:r w:rsidR="009B5169">
            <w:t xml:space="preserve"> it provide</w:t>
          </w:r>
          <w:r w:rsidR="00FA750C">
            <w:t>s</w:t>
          </w:r>
          <w:r w:rsidR="009B5169">
            <w:t xml:space="preserve"> a reader with</w:t>
          </w:r>
          <w:r w:rsidR="004079B5">
            <w:t xml:space="preserve"> some </w:t>
          </w:r>
          <w:r w:rsidR="001B7B97">
            <w:t>insight</w:t>
          </w:r>
          <w:r w:rsidR="00FA750C">
            <w:t>s</w:t>
          </w:r>
          <w:r w:rsidR="001B7B97">
            <w:t xml:space="preserve"> into how to configure</w:t>
          </w:r>
          <w:r w:rsidR="009B5169">
            <w:t xml:space="preserve"> PLPROC for use in his/her own</w:t>
          </w:r>
          <w:r w:rsidR="001B7B97">
            <w:t xml:space="preserve"> </w:t>
          </w:r>
          <w:r w:rsidR="009B5169">
            <w:t>modelling context</w:t>
          </w:r>
          <w:r w:rsidR="001B7B97">
            <w:t xml:space="preserve">. </w:t>
          </w:r>
        </w:p>
        <w:p w14:paraId="036A1942" w14:textId="21826578" w:rsidR="00890175" w:rsidRDefault="00FA750C" w:rsidP="00890175">
          <w:r>
            <w:t>As well as</w:t>
          </w:r>
          <w:r w:rsidR="00890175">
            <w:t xml:space="preserve"> PLPROC, </w:t>
          </w:r>
          <w:r w:rsidR="00D21396">
            <w:t xml:space="preserve">this tutorial </w:t>
          </w:r>
          <w:r w:rsidR="003F4DF6">
            <w:t xml:space="preserve">makes use of the MF62VTK </w:t>
          </w:r>
          <w:r w:rsidR="00890175">
            <w:t>utilit</w:t>
          </w:r>
          <w:r w:rsidR="003F4DF6">
            <w:t>y</w:t>
          </w:r>
          <w:r w:rsidR="00890175">
            <w:t xml:space="preserve"> from the PEST</w:t>
          </w:r>
          <w:r>
            <w:t xml:space="preserve"> Groundwater Utilities</w:t>
          </w:r>
          <w:r w:rsidR="00890175">
            <w:t xml:space="preserve"> </w:t>
          </w:r>
          <w:r>
            <w:t>Suite</w:t>
          </w:r>
          <w:r w:rsidR="00D21396">
            <w:t>.</w:t>
          </w:r>
          <w:r w:rsidR="008635DE">
            <w:t xml:space="preserve"> </w:t>
          </w:r>
          <w:r w:rsidR="00890175" w:rsidRPr="00890175">
            <w:t xml:space="preserve">Executable versions </w:t>
          </w:r>
          <w:r>
            <w:t xml:space="preserve">of all programs belonging to the </w:t>
          </w:r>
          <w:r w:rsidR="00890175" w:rsidRPr="00890175">
            <w:t xml:space="preserve">PEST </w:t>
          </w:r>
          <w:hyperlink r:id="rId17" w:history="1">
            <w:r w:rsidR="00890175" w:rsidRPr="00890175">
              <w:rPr>
                <w:rStyle w:val="Hyperlink"/>
              </w:rPr>
              <w:t>Groundwater Utilities</w:t>
            </w:r>
          </w:hyperlink>
          <w:r w:rsidR="00890175" w:rsidRPr="00890175">
            <w:t xml:space="preserve"> </w:t>
          </w:r>
          <w:r w:rsidR="00835FB4">
            <w:t>S</w:t>
          </w:r>
          <w:r w:rsidR="00890175" w:rsidRPr="00890175">
            <w:t>uite</w:t>
          </w:r>
          <w:r>
            <w:t xml:space="preserve"> can be downloaded from the PE</w:t>
          </w:r>
          <w:r w:rsidR="00630D6E">
            <w:t>S</w:t>
          </w:r>
          <w:r>
            <w:t>T web site</w:t>
          </w:r>
          <w:r w:rsidR="00890175" w:rsidRPr="00890175">
            <w:t xml:space="preserve">. </w:t>
          </w:r>
          <w:r w:rsidR="00D21396">
            <w:t>However, t</w:t>
          </w:r>
          <w:r w:rsidR="0057098F" w:rsidRPr="00890175">
            <w:t xml:space="preserve">o make this tutorial easy, </w:t>
          </w:r>
          <w:r w:rsidR="00D21396" w:rsidRPr="00890175">
            <w:t>executable</w:t>
          </w:r>
          <w:r w:rsidR="00D21396">
            <w:t xml:space="preserve"> versions of programs</w:t>
          </w:r>
          <w:r>
            <w:t xml:space="preserve"> that are needed for </w:t>
          </w:r>
          <w:r w:rsidR="00630D6E">
            <w:t>its completion</w:t>
          </w:r>
          <w:r w:rsidR="00D21396" w:rsidRPr="00890175">
            <w:t xml:space="preserve"> </w:t>
          </w:r>
          <w:r w:rsidR="0057098F" w:rsidRPr="00890175">
            <w:t>are provided in the tutorial folder</w:t>
          </w:r>
          <w:r>
            <w:t xml:space="preserve"> itself</w:t>
          </w:r>
          <w:r w:rsidR="0057098F" w:rsidRPr="00890175">
            <w:t>.</w:t>
          </w:r>
          <w:r w:rsidR="0057098F">
            <w:t xml:space="preserve"> </w:t>
          </w:r>
          <w:r w:rsidR="00890175" w:rsidRPr="00890175">
            <w:t>See</w:t>
          </w:r>
          <w:r w:rsidR="00D21396">
            <w:t xml:space="preserve"> documentation of the PEST </w:t>
          </w:r>
          <w:r w:rsidR="00890175" w:rsidRPr="00890175">
            <w:t>Groundwater Utilities</w:t>
          </w:r>
          <w:r w:rsidR="00D21396">
            <w:t xml:space="preserve"> Suite</w:t>
          </w:r>
          <w:r w:rsidR="00890175" w:rsidRPr="00890175">
            <w:t xml:space="preserve"> for full descriptions of their use. Before </w:t>
          </w:r>
          <w:r w:rsidR="00630D6E">
            <w:t>commencing</w:t>
          </w:r>
          <w:r w:rsidR="00630D6E" w:rsidRPr="00890175">
            <w:t xml:space="preserve"> </w:t>
          </w:r>
          <w:r w:rsidR="00890175" w:rsidRPr="00890175">
            <w:t>the tutorial, make sure that executable versions of these programs are copied to your machine (these are the “</w:t>
          </w:r>
          <w:r w:rsidR="00890175" w:rsidRPr="00890175">
            <w:rPr>
              <w:i/>
              <w:iCs/>
            </w:rPr>
            <w:t>*.exe</w:t>
          </w:r>
          <w:r w:rsidR="00890175" w:rsidRPr="00890175">
            <w:t>” files)</w:t>
          </w:r>
          <w:r w:rsidR="00890175" w:rsidRPr="00890175">
            <w:rPr>
              <w:i/>
              <w:iCs/>
            </w:rPr>
            <w:t>.</w:t>
          </w:r>
          <w:r w:rsidR="00890175" w:rsidRPr="00890175">
            <w:t xml:space="preserve"> Ideally, they should be stored in a folder that is cited in your computer’s PATH environment variable. Alternatively, they can simply be </w:t>
          </w:r>
          <w:r>
            <w:t>copied to</w:t>
          </w:r>
          <w:r w:rsidR="00890175" w:rsidRPr="00890175">
            <w:t xml:space="preserve"> your working folder. </w:t>
          </w:r>
        </w:p>
        <w:p w14:paraId="79417F12" w14:textId="6EE0010C" w:rsidR="00AB19A3" w:rsidRDefault="008635DE" w:rsidP="00C26226">
          <w:r w:rsidRPr="008635DE">
            <w:t>To make full use of this tutorial</w:t>
          </w:r>
          <w:r w:rsidR="00261DFF">
            <w:t>,</w:t>
          </w:r>
          <w:r w:rsidRPr="008635DE">
            <w:t xml:space="preserve"> the reader should have </w:t>
          </w:r>
          <w:hyperlink r:id="rId18" w:history="1">
            <w:r w:rsidRPr="008635DE">
              <w:rPr>
                <w:rStyle w:val="Hyperlink"/>
              </w:rPr>
              <w:t>PARAVIEW</w:t>
            </w:r>
          </w:hyperlink>
          <w:r w:rsidRPr="008635DE">
            <w:t xml:space="preserve"> (or </w:t>
          </w:r>
          <w:r w:rsidR="00FA750C">
            <w:t xml:space="preserve">a </w:t>
          </w:r>
          <w:r w:rsidRPr="008635DE">
            <w:t xml:space="preserve">similar 3D visualisation </w:t>
          </w:r>
          <w:r w:rsidR="00FA750C">
            <w:t>package</w:t>
          </w:r>
          <w:r w:rsidRPr="008635DE">
            <w:t xml:space="preserve">) installed. </w:t>
          </w:r>
          <w:r>
            <w:t>PARAVIEW is</w:t>
          </w:r>
          <w:r w:rsidRPr="008635DE">
            <w:t xml:space="preserve"> open source and freely available </w:t>
          </w:r>
          <w:r w:rsidR="00D21396">
            <w:t>through</w:t>
          </w:r>
          <w:r w:rsidR="00D21396" w:rsidRPr="008635DE">
            <w:t xml:space="preserve"> </w:t>
          </w:r>
          <w:r w:rsidRPr="008635DE">
            <w:t>the world wide web.</w:t>
          </w:r>
          <w:r>
            <w:t xml:space="preserve"> The present tutorial </w:t>
          </w:r>
          <w:r w:rsidR="003F4DF6">
            <w:t xml:space="preserve">makes </w:t>
          </w:r>
          <w:r>
            <w:t>use of utilities</w:t>
          </w:r>
          <w:r w:rsidR="00D21396">
            <w:t xml:space="preserve"> that enable visuali</w:t>
          </w:r>
          <w:r w:rsidR="00FA750C">
            <w:t>s</w:t>
          </w:r>
          <w:r w:rsidR="00D21396">
            <w:t xml:space="preserve">ation of properties and system states associated with a </w:t>
          </w:r>
          <w:r>
            <w:t>MODFLOW</w:t>
          </w:r>
          <w:r w:rsidR="003F4DF6">
            <w:t xml:space="preserve"> 6</w:t>
          </w:r>
          <w:r>
            <w:t xml:space="preserve"> </w:t>
          </w:r>
          <w:r w:rsidR="00D21396">
            <w:t>model</w:t>
          </w:r>
          <w:r>
            <w:t xml:space="preserve">. </w:t>
          </w:r>
          <w:r w:rsidR="003F4DF6">
            <w:t xml:space="preserve">The GMDSI </w:t>
          </w:r>
          <w:hyperlink r:id="rId19" w:history="1">
            <w:r w:rsidR="003F4DF6" w:rsidRPr="003F4DF6">
              <w:rPr>
                <w:rStyle w:val="Hyperlink"/>
              </w:rPr>
              <w:t xml:space="preserve">Model Visualisation </w:t>
            </w:r>
            <w:r w:rsidR="00261DFF">
              <w:rPr>
                <w:rStyle w:val="Hyperlink"/>
              </w:rPr>
              <w:t>a</w:t>
            </w:r>
            <w:r w:rsidR="003F4DF6" w:rsidRPr="003F4DF6">
              <w:rPr>
                <w:rStyle w:val="Hyperlink"/>
              </w:rPr>
              <w:t>nd Display</w:t>
            </w:r>
          </w:hyperlink>
          <w:r w:rsidR="003F4DF6">
            <w:t xml:space="preserve"> tutorial demonstrates how to setup and use these utilities</w:t>
          </w:r>
          <w:r>
            <w:t>.</w:t>
          </w:r>
          <w:r w:rsidR="003F4DF6">
            <w:t xml:space="preserve"> The current tutorial assumes that the reader is familiar with their use. </w:t>
          </w:r>
        </w:p>
        <w:p w14:paraId="1BB6EA2D" w14:textId="15A95E11" w:rsidR="00890175" w:rsidRDefault="00890175" w:rsidP="00C26226"/>
        <w:p w14:paraId="1D8A5D56" w14:textId="77777777" w:rsidR="00AB19A3" w:rsidRDefault="00AB19A3" w:rsidP="00C26226"/>
        <w:p w14:paraId="6051A3D7" w14:textId="58156FE6" w:rsidR="00AB19A3" w:rsidRDefault="00AB19A3" w:rsidP="00C26226">
          <w:pPr>
            <w:sectPr w:rsidR="00AB19A3" w:rsidSect="0062617D">
              <w:footerReference w:type="even" r:id="rId20"/>
              <w:footerReference w:type="default" r:id="rId21"/>
              <w:pgSz w:w="11906" w:h="16838"/>
              <w:pgMar w:top="1440" w:right="1080" w:bottom="1440" w:left="1080" w:header="708" w:footer="708" w:gutter="0"/>
              <w:cols w:space="708"/>
              <w:titlePg/>
              <w:docGrid w:linePitch="360"/>
            </w:sectPr>
          </w:pPr>
        </w:p>
        <w:p w14:paraId="7D484905" w14:textId="06D9AF1E" w:rsidR="0057098F" w:rsidRDefault="00970431" w:rsidP="00F40832">
          <w:pPr>
            <w:pStyle w:val="Heading1"/>
          </w:pPr>
          <w:bookmarkStart w:id="5" w:name="_Toc57184296"/>
          <w:r>
            <w:lastRenderedPageBreak/>
            <w:t>Background</w:t>
          </w:r>
          <w:bookmarkEnd w:id="5"/>
          <w:r>
            <w:t xml:space="preserve"> </w:t>
          </w:r>
        </w:p>
        <w:p w14:paraId="10497BE9" w14:textId="4BFE7260" w:rsidR="00FC4EC7" w:rsidRDefault="00FC4EC7" w:rsidP="00FC4EC7">
          <w:r>
            <w:t>Th</w:t>
          </w:r>
          <w:r w:rsidR="00261DFF">
            <w:t>is</w:t>
          </w:r>
          <w:r>
            <w:t xml:space="preserve"> tutorial demonstrates the use of PLPROC to parameterize a </w:t>
          </w:r>
          <w:r w:rsidR="00F65FE3">
            <w:t xml:space="preserve">version of the </w:t>
          </w:r>
          <w:r>
            <w:t>MODFLOW 6 model</w:t>
          </w:r>
          <w:r w:rsidR="00F65FE3">
            <w:t xml:space="preserve"> used in other GMDSI tutorials</w:t>
          </w:r>
          <w:r w:rsidR="000A3E46">
            <w:t>, using pilot points</w:t>
          </w:r>
          <w:r>
            <w:t xml:space="preserve">. </w:t>
          </w:r>
          <w:r w:rsidR="00F65FE3">
            <w:t xml:space="preserve">This would commonly be integrated as part of a PEST/PEST++ workflow, in which PLPROC parameterizes a model from values determined by PEST/PEST++ prior to running the model. </w:t>
          </w:r>
          <w:r w:rsidR="00951380">
            <w:t xml:space="preserve">Although the workflow demonstrated here is specific to MODFLOW 6, the concepts can be easily adapted to other </w:t>
          </w:r>
          <w:r w:rsidR="00261DFF">
            <w:t xml:space="preserve">models </w:t>
          </w:r>
          <w:r w:rsidR="00951380">
            <w:t>and/or file structures. It is assumed that the reader is familiar with MODFLOW 6 file structures.</w:t>
          </w:r>
        </w:p>
        <w:p w14:paraId="271A3795" w14:textId="1288EDED" w:rsidR="00970431" w:rsidRDefault="00970431" w:rsidP="00970431">
          <w:pPr>
            <w:pStyle w:val="Heading2"/>
          </w:pPr>
          <w:bookmarkStart w:id="6" w:name="_Toc57184297"/>
          <w:r>
            <w:t>The Groundwater Model</w:t>
          </w:r>
          <w:bookmarkEnd w:id="6"/>
        </w:p>
        <w:p w14:paraId="18A3DED0" w14:textId="7E20BD5C" w:rsidR="00226CEC" w:rsidRDefault="00226CEC" w:rsidP="00226CEC">
          <w:r>
            <w:t>Relevant model files are provided in the tutorial folder. These include the MODFLOW 6 binary discretisation file (</w:t>
          </w:r>
          <w:r>
            <w:rPr>
              <w:i/>
              <w:iCs/>
            </w:rPr>
            <w:t>model.disv.grb</w:t>
          </w:r>
          <w:r>
            <w:t>) which</w:t>
          </w:r>
          <w:r w:rsidR="00951380">
            <w:t>,</w:t>
          </w:r>
          <w:r>
            <w:t xml:space="preserve"> as is discussed in documentation of MODFLOW 6, contains complete geometric specifications of the MODFLOW 6 model grid. It also stores </w:t>
          </w:r>
          <w:r w:rsidR="00261DFF">
            <w:t xml:space="preserve">model </w:t>
          </w:r>
          <w:r>
            <w:t>IDOMAIN values</w:t>
          </w:r>
          <w:r w:rsidR="00261DFF">
            <w:t>. In the present tutorial these</w:t>
          </w:r>
          <w:r>
            <w:t xml:space="preserve"> have been used to assign cells to </w:t>
          </w:r>
          <w:r w:rsidR="00261DFF">
            <w:t>z</w:t>
          </w:r>
          <w:r w:rsidR="00841685">
            <w:t>one</w:t>
          </w:r>
          <w:r>
            <w:t>s 1 to 4.</w:t>
          </w:r>
          <w:r w:rsidR="00951380">
            <w:t xml:space="preserve"> PLPROC and the MF62VTK utilities can read this file</w:t>
          </w:r>
          <w:r w:rsidR="00970431">
            <w:t xml:space="preserve"> to obtain information on the geometry of the model</w:t>
          </w:r>
          <w:r w:rsidR="00951380">
            <w:t xml:space="preserve">. </w:t>
          </w:r>
        </w:p>
        <w:p w14:paraId="59C4429D" w14:textId="7291783D" w:rsidR="00F65FE3" w:rsidRDefault="00F65FE3" w:rsidP="00F65FE3">
          <w:r>
            <w:t>The model uses a rectangular quadtree</w:t>
          </w:r>
          <w:r w:rsidR="00261DFF">
            <w:t>-</w:t>
          </w:r>
          <w:r>
            <w:t xml:space="preserve">refined grid </w:t>
          </w:r>
          <w:r w:rsidR="000A3E46">
            <w:t>(</w:t>
          </w:r>
          <w:r>
            <w:t>created using USGS software GRIDGEN</w:t>
          </w:r>
          <w:r w:rsidR="000A3E46">
            <w:t>)</w:t>
          </w:r>
          <w:r>
            <w:t xml:space="preserve"> to represent </w:t>
          </w:r>
          <w:r w:rsidR="00261DFF">
            <w:t>the</w:t>
          </w:r>
          <w:r>
            <w:t xml:space="preserve"> 3 layered aquifer system</w:t>
          </w:r>
          <w:r w:rsidR="00970431">
            <w:t xml:space="preserve"> displayed in </w:t>
          </w:r>
          <w:r w:rsidR="00970431">
            <w:fldChar w:fldCharType="begin"/>
          </w:r>
          <w:r w:rsidR="00970431">
            <w:instrText xml:space="preserve"> REF _Ref56760360 \h </w:instrText>
          </w:r>
          <w:r w:rsidR="00970431">
            <w:fldChar w:fldCharType="separate"/>
          </w:r>
          <w:r w:rsidR="0025120C">
            <w:t xml:space="preserve">Figure </w:t>
          </w:r>
          <w:r w:rsidR="0025120C">
            <w:rPr>
              <w:noProof/>
            </w:rPr>
            <w:t>1</w:t>
          </w:r>
          <w:r w:rsidR="00970431">
            <w:fldChar w:fldCharType="end"/>
          </w:r>
          <w:r>
            <w:t xml:space="preserve">. Each layer has distinct hydraulic properties and </w:t>
          </w:r>
          <w:r w:rsidR="00DC4A1A">
            <w:t xml:space="preserve">patterns of </w:t>
          </w:r>
          <w:r>
            <w:t xml:space="preserve">spatial heterogeneity. The </w:t>
          </w:r>
          <w:r w:rsidR="001A3D31">
            <w:t>upper</w:t>
          </w:r>
          <w:r>
            <w:t xml:space="preserve"> </w:t>
          </w:r>
          <w:r w:rsidR="001A3D31">
            <w:t>L</w:t>
          </w:r>
          <w:r>
            <w:t>ayer 1 is a phreatic aquifer. Layer 2 is a low permeability aquitard</w:t>
          </w:r>
          <w:r w:rsidR="00DC4A1A">
            <w:t>, while</w:t>
          </w:r>
          <w:r>
            <w:t xml:space="preserve"> </w:t>
          </w:r>
          <w:r w:rsidR="00DC4A1A">
            <w:t xml:space="preserve">layer </w:t>
          </w:r>
          <w:r>
            <w:t xml:space="preserve">3 is a confined aquifer. Layer 1 is </w:t>
          </w:r>
          <w:r w:rsidR="00DC4A1A">
            <w:t>sub</w:t>
          </w:r>
          <w:r>
            <w:t xml:space="preserve">divided into two </w:t>
          </w:r>
          <w:r w:rsidR="00970431">
            <w:t>z</w:t>
          </w:r>
          <w:r w:rsidR="00841685">
            <w:t>one</w:t>
          </w:r>
          <w:r>
            <w:t>s.</w:t>
          </w:r>
        </w:p>
        <w:p w14:paraId="3C028814" w14:textId="77777777" w:rsidR="00970431" w:rsidRDefault="00970431" w:rsidP="00970431">
          <w:pPr>
            <w:keepNext/>
            <w:jc w:val="center"/>
          </w:pPr>
          <w:r>
            <w:rPr>
              <w:noProof/>
            </w:rPr>
            <w:drawing>
              <wp:inline distT="0" distB="0" distL="0" distR="0" wp14:anchorId="3CA46F0B" wp14:editId="61AAD3EA">
                <wp:extent cx="6075045" cy="3600000"/>
                <wp:effectExtent l="0" t="0" r="190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426" t="29977" r="8878" b="3898"/>
                        <a:stretch/>
                      </pic:blipFill>
                      <pic:spPr bwMode="auto">
                        <a:xfrm>
                          <a:off x="0" y="0"/>
                          <a:ext cx="6075045" cy="3600000"/>
                        </a:xfrm>
                        <a:prstGeom prst="rect">
                          <a:avLst/>
                        </a:prstGeom>
                        <a:ln>
                          <a:noFill/>
                        </a:ln>
                        <a:extLst>
                          <a:ext uri="{53640926-AAD7-44D8-BBD7-CCE9431645EC}">
                            <a14:shadowObscured xmlns:a14="http://schemas.microsoft.com/office/drawing/2010/main"/>
                          </a:ext>
                        </a:extLst>
                      </pic:spPr>
                    </pic:pic>
                  </a:graphicData>
                </a:graphic>
              </wp:inline>
            </w:drawing>
          </w:r>
        </w:p>
        <w:p w14:paraId="56A1B0AE" w14:textId="51BEC188" w:rsidR="00970431" w:rsidRDefault="00970431" w:rsidP="00970431">
          <w:pPr>
            <w:pStyle w:val="Caption"/>
          </w:pPr>
          <w:bookmarkStart w:id="7" w:name="_Ref56760360"/>
          <w:r>
            <w:t xml:space="preserve">Figure </w:t>
          </w:r>
          <w:r w:rsidR="002B2866">
            <w:fldChar w:fldCharType="begin"/>
          </w:r>
          <w:r w:rsidR="002B2866">
            <w:instrText xml:space="preserve"> SEQ Figure \* ARABIC </w:instrText>
          </w:r>
          <w:r w:rsidR="002B2866">
            <w:fldChar w:fldCharType="separate"/>
          </w:r>
          <w:r w:rsidR="0025120C">
            <w:rPr>
              <w:noProof/>
            </w:rPr>
            <w:t>1</w:t>
          </w:r>
          <w:r w:rsidR="002B2866">
            <w:rPr>
              <w:noProof/>
            </w:rPr>
            <w:fldChar w:fldCharType="end"/>
          </w:r>
          <w:bookmarkEnd w:id="7"/>
          <w:r>
            <w:t xml:space="preserve"> Three-dimensional view of the model grid; zones </w:t>
          </w:r>
          <w:r w:rsidR="00DC4A1A">
            <w:t xml:space="preserve">are defined by </w:t>
          </w:r>
          <w:r>
            <w:t>IDOMAIN value. Vertical scale is exaggerated x10.</w:t>
          </w:r>
        </w:p>
        <w:p w14:paraId="1CDAB9C4" w14:textId="77777777" w:rsidR="00970431" w:rsidRPr="00970431" w:rsidRDefault="00970431" w:rsidP="00970431"/>
        <w:p w14:paraId="3CE20E2D" w14:textId="396FEFBB" w:rsidR="000A3E46" w:rsidRDefault="000A3E46" w:rsidP="00F65FE3">
          <w:r>
            <w:t>PLPROC is used to assign values for hydraulic properties</w:t>
          </w:r>
          <w:r w:rsidR="005073F4">
            <w:t xml:space="preserve"> </w:t>
          </w:r>
          <w:r>
            <w:t xml:space="preserve">associated </w:t>
          </w:r>
          <w:r w:rsidR="00DC4A1A">
            <w:t xml:space="preserve">with </w:t>
          </w:r>
          <w:r>
            <w:t>pilot-points, to</w:t>
          </w:r>
          <w:r w:rsidR="00DC4A1A">
            <w:t xml:space="preserve"> individual model cells belonging to</w:t>
          </w:r>
          <w:r>
            <w:t xml:space="preserve"> each of the model layers and </w:t>
          </w:r>
          <w:r w:rsidR="00A11904">
            <w:t>z</w:t>
          </w:r>
          <w:r w:rsidR="00841685">
            <w:t>one</w:t>
          </w:r>
          <w:r>
            <w:t>s. Hydraulic properties</w:t>
          </w:r>
          <w:r w:rsidR="00DC4A1A">
            <w:t xml:space="preserve"> that are of interest in the present case</w:t>
          </w:r>
          <w:r>
            <w:t xml:space="preserve"> are hydraulic conductivity (K), specific yield (</w:t>
          </w:r>
          <w:r w:rsidR="005073F4">
            <w:t>Sy</w:t>
          </w:r>
          <w:r>
            <w:t>) and specific storage (</w:t>
          </w:r>
          <w:r w:rsidR="005073F4">
            <w:t>Ss</w:t>
          </w:r>
          <w:r>
            <w:t xml:space="preserve">). </w:t>
          </w:r>
          <w:r w:rsidR="005073F4">
            <w:t xml:space="preserve">K is </w:t>
          </w:r>
          <w:r w:rsidR="005073F4">
            <w:lastRenderedPageBreak/>
            <w:t xml:space="preserve">parameterized for each layer. Sy and Ss are only parameterized for the top and bottom </w:t>
          </w:r>
          <w:r w:rsidR="00095ACD">
            <w:t>layer</w:t>
          </w:r>
          <w:r w:rsidR="00DC4A1A">
            <w:t>s</w:t>
          </w:r>
          <w:r w:rsidR="00095ACD">
            <w:t>,</w:t>
          </w:r>
          <w:r w:rsidR="005073F4">
            <w:t xml:space="preserve"> respectively. K and Sy in </w:t>
          </w:r>
          <w:r w:rsidR="00DC4A1A">
            <w:t xml:space="preserve">layer </w:t>
          </w:r>
          <w:r w:rsidR="00A11904">
            <w:t xml:space="preserve">1 </w:t>
          </w:r>
          <w:r w:rsidR="005073F4">
            <w:t xml:space="preserve">are parameterized for two distinct </w:t>
          </w:r>
          <w:r w:rsidR="00DC4A1A">
            <w:t>z</w:t>
          </w:r>
          <w:r w:rsidR="00841685">
            <w:t>one</w:t>
          </w:r>
          <w:r w:rsidR="005073F4">
            <w:t>s</w:t>
          </w:r>
          <w:r w:rsidR="00A11904">
            <w:t xml:space="preserve"> (1 and 4)</w:t>
          </w:r>
          <w:r w:rsidR="005073F4">
            <w:t>.</w:t>
          </w:r>
        </w:p>
        <w:p w14:paraId="15775FEE" w14:textId="1514A2E4" w:rsidR="00BA1AC2" w:rsidRDefault="00970431" w:rsidP="00E7683F">
          <w:r>
            <w:t>External array files which house model hydraulic properties (</w:t>
          </w:r>
          <w:r>
            <w:rPr>
              <w:i/>
              <w:iCs/>
            </w:rPr>
            <w:t>npf_k_layer[1-3].ref, sto_ss_layer3.ref</w:t>
          </w:r>
          <w:r>
            <w:t xml:space="preserve"> and </w:t>
          </w:r>
          <w:r>
            <w:rPr>
              <w:i/>
              <w:iCs/>
            </w:rPr>
            <w:t>sto_sy_layer1.ref</w:t>
          </w:r>
          <w:r>
            <w:t>) are also provided. These files are read by MODFLOW 6 to assign hydraulic properties to the model using its OPEN/CLOSE option. Open them in a text editor and take a look.</w:t>
          </w:r>
          <w:r w:rsidRPr="00226CEC">
            <w:t xml:space="preserve"> </w:t>
          </w:r>
          <w:r>
            <w:t xml:space="preserve">They contain a single column of data </w:t>
          </w:r>
          <w:r w:rsidR="00DC4A1A">
            <w:t xml:space="preserve">listing hydraulic properties (in order of cell number) for all cells within </w:t>
          </w:r>
          <w:r>
            <w:t xml:space="preserve">the respective </w:t>
          </w:r>
          <w:r w:rsidR="00DC4A1A">
            <w:t xml:space="preserve">model </w:t>
          </w:r>
          <w:r>
            <w:t xml:space="preserve">layer. </w:t>
          </w:r>
        </w:p>
        <w:p w14:paraId="18E27643" w14:textId="69CEC625" w:rsidR="00970431" w:rsidRPr="00ED256B" w:rsidRDefault="00FE0838" w:rsidP="00B91AA3">
          <w:pPr>
            <w:rPr>
              <w:bCs/>
              <w:iCs/>
            </w:rPr>
          </w:pPr>
          <w:r w:rsidRPr="00B91AA3">
            <w:rPr>
              <w:b/>
              <w:bCs/>
              <w:i/>
              <w:iCs/>
            </w:rPr>
            <w:t>A note on the MODFLOW</w:t>
          </w:r>
          <w:r w:rsidR="00970431" w:rsidRPr="00B91AA3">
            <w:rPr>
              <w:b/>
              <w:bCs/>
              <w:i/>
              <w:iCs/>
            </w:rPr>
            <w:t xml:space="preserve"> OPEN/CLOSE File Protocol</w:t>
          </w:r>
        </w:p>
        <w:p w14:paraId="2936B16C" w14:textId="71F1B90C" w:rsidR="00217C5A" w:rsidRDefault="00FE0838" w:rsidP="00970431">
          <w:r>
            <w:t xml:space="preserve">MODFLOW provides the option to house parameter lists or arrays in external files. This provides several benefits, </w:t>
          </w:r>
          <w:r w:rsidR="00DC4A1A">
            <w:t>including the following.</w:t>
          </w:r>
        </w:p>
        <w:p w14:paraId="24EF18EE" w14:textId="00588E63" w:rsidR="00FE0838" w:rsidRDefault="00217C5A" w:rsidP="00217C5A">
          <w:pPr>
            <w:pStyle w:val="ListParagraph"/>
            <w:numPr>
              <w:ilvl w:val="0"/>
              <w:numId w:val="47"/>
            </w:numPr>
          </w:pPr>
          <w:r>
            <w:t xml:space="preserve">External software such as PPROC can easily re-write an array that is stored in such a file. </w:t>
          </w:r>
        </w:p>
        <w:p w14:paraId="3725CDD6" w14:textId="6154FCFD" w:rsidR="00217C5A" w:rsidRDefault="00217C5A" w:rsidP="00217C5A">
          <w:pPr>
            <w:pStyle w:val="ListParagraph"/>
            <w:numPr>
              <w:ilvl w:val="0"/>
              <w:numId w:val="47"/>
            </w:numPr>
          </w:pPr>
          <w:r>
            <w:t xml:space="preserve">The same file can be used to inform multiple layers or even properties in </w:t>
          </w:r>
          <w:r w:rsidR="00DC4A1A">
            <w:t xml:space="preserve">the same </w:t>
          </w:r>
          <w:r>
            <w:t>model.</w:t>
          </w:r>
        </w:p>
        <w:p w14:paraId="7DCB8DD9" w14:textId="37689B59" w:rsidR="00970431" w:rsidRDefault="00217C5A" w:rsidP="00970431">
          <w:r>
            <w:t xml:space="preserve">When creating external model input files using MODFLOW’s OPEN/CLOSE protocol, </w:t>
          </w:r>
          <w:r w:rsidR="00DC4A1A">
            <w:t xml:space="preserve"> note the following.</w:t>
          </w:r>
        </w:p>
        <w:p w14:paraId="050DC7B5" w14:textId="04880D88" w:rsidR="00970431" w:rsidRDefault="00DC4A1A" w:rsidP="00EA56A9">
          <w:pPr>
            <w:pStyle w:val="ListParagraph"/>
            <w:numPr>
              <w:ilvl w:val="0"/>
              <w:numId w:val="46"/>
            </w:numPr>
            <w:spacing w:before="0"/>
          </w:pPr>
          <w:r>
            <w:t xml:space="preserve">Inform MODFLOW 6 that it should read these </w:t>
          </w:r>
          <w:r w:rsidR="00970431">
            <w:t xml:space="preserve">external arrays </w:t>
          </w:r>
          <w:r>
            <w:t>using the</w:t>
          </w:r>
          <w:r w:rsidR="00970431">
            <w:t xml:space="preserve"> (FREE) protocol</w:t>
          </w:r>
          <w:r>
            <w:t>. The reading of numbers then requires only that they be separated from each other by white space (including a new line)</w:t>
          </w:r>
          <w:r w:rsidR="00EA56A9">
            <w:t xml:space="preserve">; they </w:t>
          </w:r>
          <w:r w:rsidR="00217C5A">
            <w:t xml:space="preserve">are not required to occupy fixed </w:t>
          </w:r>
          <w:r w:rsidR="00EA56A9">
            <w:t xml:space="preserve">positions on </w:t>
          </w:r>
          <w:r w:rsidR="00217C5A">
            <w:t xml:space="preserve">a line. </w:t>
          </w:r>
          <w:r w:rsidR="00EA56A9">
            <w:t>However</w:t>
          </w:r>
          <w:r w:rsidR="00217C5A">
            <w:t xml:space="preserve">, values must still be </w:t>
          </w:r>
          <w:r w:rsidR="00EA56A9">
            <w:t>listed in order of increasing cell index</w:t>
          </w:r>
          <w:r w:rsidR="00217C5A">
            <w:t>.</w:t>
          </w:r>
        </w:p>
        <w:p w14:paraId="67C6A895" w14:textId="1C81EDC2" w:rsidR="00A11904" w:rsidRPr="00E7683F" w:rsidRDefault="00EA56A9" w:rsidP="00A11904">
          <w:pPr>
            <w:pStyle w:val="ListParagraph"/>
            <w:numPr>
              <w:ilvl w:val="0"/>
              <w:numId w:val="46"/>
            </w:numPr>
            <w:spacing w:before="0"/>
          </w:pPr>
          <w:r>
            <w:t xml:space="preserve">It is good practice to </w:t>
          </w:r>
          <w:r w:rsidR="00970431">
            <w:t>record</w:t>
          </w:r>
          <w:r>
            <w:t xml:space="preserve"> numbers</w:t>
          </w:r>
          <w:r w:rsidR="00970431">
            <w:t xml:space="preserve"> one to a line</w:t>
          </w:r>
          <w:r>
            <w:t xml:space="preserve"> in an external file</w:t>
          </w:r>
          <w:r w:rsidR="00970431">
            <w:t>. This</w:t>
          </w:r>
          <w:r>
            <w:t xml:space="preserve"> practice is</w:t>
          </w:r>
          <w:r w:rsidR="00970431">
            <w:t xml:space="preserve"> “safe”, </w:t>
          </w:r>
          <w:r>
            <w:t xml:space="preserve"> as</w:t>
          </w:r>
          <w:r w:rsidR="00970431">
            <w:t xml:space="preserve"> it can be used for </w:t>
          </w:r>
          <w:r w:rsidR="00217C5A">
            <w:t xml:space="preserve">both </w:t>
          </w:r>
          <w:r w:rsidR="00970431">
            <w:t>structured and unstructured grids.</w:t>
          </w:r>
        </w:p>
        <w:p w14:paraId="75A54C69" w14:textId="6D88D770" w:rsidR="00F65FE3" w:rsidRDefault="00F65FE3" w:rsidP="00F65FE3">
          <w:pPr>
            <w:pStyle w:val="Heading2"/>
          </w:pPr>
          <w:bookmarkStart w:id="8" w:name="_Ref56701639"/>
          <w:bookmarkStart w:id="9" w:name="_Toc57184298"/>
          <w:r>
            <w:t xml:space="preserve">Viewing the </w:t>
          </w:r>
          <w:bookmarkEnd w:id="8"/>
          <w:r w:rsidR="000C5147">
            <w:t>Model</w:t>
          </w:r>
          <w:bookmarkEnd w:id="9"/>
        </w:p>
        <w:p w14:paraId="14347DC2" w14:textId="4FD79528" w:rsidR="003064A4" w:rsidRDefault="003064A4" w:rsidP="003064A4">
          <w:r>
            <w:t>Visualizing the model is not</w:t>
          </w:r>
          <w:r w:rsidR="00EA56A9">
            <w:t xml:space="preserve"> a </w:t>
          </w:r>
          <w:r w:rsidR="00B91AA3">
            <w:t>requirement</w:t>
          </w:r>
          <w:r>
            <w:t xml:space="preserve"> for completion of this tutorial. However, it will allow you to see the effect </w:t>
          </w:r>
          <w:r w:rsidR="00217C5A">
            <w:t xml:space="preserve">of </w:t>
          </w:r>
          <w:r>
            <w:t>what you are doing.</w:t>
          </w:r>
          <w:r w:rsidRPr="003064A4">
            <w:t xml:space="preserve"> PARAVIEW is a powerful public domain visualization </w:t>
          </w:r>
          <w:r w:rsidR="00EA56A9">
            <w:t>package</w:t>
          </w:r>
          <w:r w:rsidRPr="003064A4">
            <w:t xml:space="preserve">. It can read many types of file to obtain the information which it plots, including a so-called “legacy vtk” file. We will use the </w:t>
          </w:r>
          <w:r>
            <w:t>MF62VTK</w:t>
          </w:r>
          <w:r w:rsidRPr="003064A4">
            <w:t xml:space="preserve"> utility from the PEST Groundwater Utilities Suite to write such a file.</w:t>
          </w:r>
          <w:r>
            <w:t xml:space="preserve"> Other GMDSI tutorials demonstrate </w:t>
          </w:r>
          <w:r w:rsidR="00EA56A9">
            <w:t>further use of this and other visualization-support utilities</w:t>
          </w:r>
          <w:r>
            <w:t xml:space="preserve">. </w:t>
          </w:r>
        </w:p>
        <w:p w14:paraId="58324A54" w14:textId="379C1BD4" w:rsidR="003064A4" w:rsidRPr="00E7683F" w:rsidRDefault="003064A4" w:rsidP="003064A4">
          <w:r>
            <w:t>Run MF62VTK</w:t>
          </w:r>
          <w:r w:rsidR="00EA56A9">
            <w:t>,</w:t>
          </w:r>
          <w:r>
            <w:t xml:space="preserve"> respond</w:t>
          </w:r>
          <w:r w:rsidR="00EA56A9">
            <w:t>ing</w:t>
          </w:r>
          <w:r>
            <w:t xml:space="preserve"> to its prompts as follows. User inputs are indicated in </w:t>
          </w:r>
          <w:r w:rsidRPr="00970431">
            <w:rPr>
              <w:b/>
              <w:bCs/>
              <w:i/>
              <w:iCs/>
            </w:rPr>
            <w:t>bold</w:t>
          </w:r>
          <w:r>
            <w:rPr>
              <w:b/>
              <w:bCs/>
              <w:i/>
              <w:iCs/>
            </w:rPr>
            <w:t xml:space="preserve"> italics</w:t>
          </w:r>
          <w:r>
            <w:t>.</w:t>
          </w:r>
          <w:r w:rsidR="000A6AA3">
            <w:t xml:space="preserve"> Alternatively, simply run the </w:t>
          </w:r>
          <w:r w:rsidR="000A6AA3">
            <w:rPr>
              <w:i/>
              <w:iCs/>
            </w:rPr>
            <w:t xml:space="preserve">run_mf62vtk.bat </w:t>
          </w:r>
          <w:r w:rsidR="000A6AA3">
            <w:t>batch file provided in the tutorial folder.</w:t>
          </w:r>
        </w:p>
        <w:p w14:paraId="63041D5E" w14:textId="77777777" w:rsidR="003064A4" w:rsidRDefault="003064A4" w:rsidP="003064A4">
          <w:pPr>
            <w:pStyle w:val="commandlinetext"/>
          </w:pPr>
          <w:r>
            <w:t>Program MF62VTK writes a "legacy" VTK file based on a MODFLOW6 binary grid</w:t>
          </w:r>
        </w:p>
        <w:p w14:paraId="2FE78940" w14:textId="77777777" w:rsidR="003064A4" w:rsidRDefault="003064A4" w:rsidP="003064A4">
          <w:pPr>
            <w:pStyle w:val="commandlinetext"/>
          </w:pPr>
          <w:r>
            <w:t xml:space="preserve">   output file and, optionally, associated node data.</w:t>
          </w:r>
        </w:p>
        <w:p w14:paraId="60891784" w14:textId="77777777" w:rsidR="003064A4" w:rsidRDefault="003064A4" w:rsidP="003064A4">
          <w:pPr>
            <w:pStyle w:val="commandlinetext"/>
          </w:pPr>
        </w:p>
        <w:p w14:paraId="065816CC" w14:textId="77777777" w:rsidR="003064A4" w:rsidRDefault="003064A4" w:rsidP="003064A4">
          <w:pPr>
            <w:pStyle w:val="commandlinetext"/>
          </w:pPr>
          <w:r>
            <w:t xml:space="preserve"> Enter name of MODFLOW6 binary grid file: </w:t>
          </w:r>
          <w:r w:rsidRPr="00970431">
            <w:rPr>
              <w:b/>
              <w:bCs/>
              <w:i/>
              <w:iCs/>
            </w:rPr>
            <w:t>model.disv.grb</w:t>
          </w:r>
        </w:p>
        <w:p w14:paraId="7C6F3C8A" w14:textId="77777777" w:rsidR="003064A4" w:rsidRDefault="003064A4" w:rsidP="003064A4">
          <w:pPr>
            <w:pStyle w:val="commandlinetext"/>
          </w:pPr>
          <w:r>
            <w:t xml:space="preserve"> - file model.disv.grb read ok.</w:t>
          </w:r>
        </w:p>
        <w:p w14:paraId="52726F52" w14:textId="77777777" w:rsidR="003064A4" w:rsidRDefault="003064A4" w:rsidP="003064A4">
          <w:pPr>
            <w:pStyle w:val="commandlinetext"/>
          </w:pPr>
        </w:p>
        <w:p w14:paraId="0B2579EE" w14:textId="5C1B029B" w:rsidR="003064A4" w:rsidRDefault="003064A4" w:rsidP="003064A4">
          <w:pPr>
            <w:pStyle w:val="commandlinetext"/>
          </w:pPr>
          <w:r>
            <w:t xml:space="preserve"> Enter name for VTK output file: </w:t>
          </w:r>
          <w:r w:rsidRPr="00970431">
            <w:rPr>
              <w:b/>
              <w:bCs/>
              <w:i/>
              <w:iCs/>
            </w:rPr>
            <w:t>model.vtk</w:t>
          </w:r>
        </w:p>
        <w:p w14:paraId="37C34A78" w14:textId="77777777" w:rsidR="003064A4" w:rsidRDefault="003064A4" w:rsidP="003064A4">
          <w:pPr>
            <w:pStyle w:val="commandlinetext"/>
          </w:pPr>
        </w:p>
        <w:p w14:paraId="5A0CC179" w14:textId="77777777" w:rsidR="003064A4" w:rsidRDefault="003064A4" w:rsidP="003064A4">
          <w:pPr>
            <w:pStyle w:val="commandlinetext"/>
          </w:pPr>
          <w:r>
            <w:t xml:space="preserve"> Record scalar data in VTK file?  [y/n]: </w:t>
          </w:r>
          <w:r w:rsidRPr="00970431">
            <w:rPr>
              <w:b/>
              <w:bCs/>
              <w:i/>
              <w:iCs/>
            </w:rPr>
            <w:t>y</w:t>
          </w:r>
        </w:p>
        <w:p w14:paraId="36671DAB" w14:textId="77777777" w:rsidR="003064A4" w:rsidRDefault="003064A4" w:rsidP="003064A4">
          <w:pPr>
            <w:pStyle w:val="commandlinetext"/>
          </w:pPr>
          <w:r>
            <w:t xml:space="preserve"> Obtain scalar data from tabular file or layer files? [t/l]: </w:t>
          </w:r>
          <w:r w:rsidRPr="00970431">
            <w:rPr>
              <w:b/>
              <w:bCs/>
              <w:i/>
              <w:iCs/>
            </w:rPr>
            <w:t>l</w:t>
          </w:r>
        </w:p>
        <w:p w14:paraId="2CE9F360" w14:textId="77777777" w:rsidR="003064A4" w:rsidRDefault="003064A4" w:rsidP="003064A4">
          <w:pPr>
            <w:pStyle w:val="commandlinetext"/>
          </w:pPr>
        </w:p>
        <w:p w14:paraId="262A83F1" w14:textId="77777777" w:rsidR="003064A4" w:rsidRDefault="003064A4" w:rsidP="003064A4">
          <w:pPr>
            <w:pStyle w:val="commandlinetext"/>
          </w:pPr>
          <w:r>
            <w:t xml:space="preserve"> Enter filename base for set 1: (&lt;Enter&gt; if no more): </w:t>
          </w:r>
          <w:r w:rsidRPr="00970431">
            <w:rPr>
              <w:b/>
              <w:bCs/>
              <w:i/>
              <w:iCs/>
            </w:rPr>
            <w:t>npf_k_layer</w:t>
          </w:r>
        </w:p>
        <w:p w14:paraId="481474C4" w14:textId="77777777" w:rsidR="003064A4" w:rsidRDefault="003064A4" w:rsidP="003064A4">
          <w:pPr>
            <w:pStyle w:val="commandlinetext"/>
          </w:pPr>
          <w:r>
            <w:t xml:space="preserve"> Do these files hold integer or real data? [i/r]: </w:t>
          </w:r>
          <w:r w:rsidRPr="00970431">
            <w:rPr>
              <w:b/>
              <w:bCs/>
              <w:i/>
              <w:iCs/>
            </w:rPr>
            <w:t>r</w:t>
          </w:r>
        </w:p>
        <w:p w14:paraId="53D0503B" w14:textId="77777777" w:rsidR="003064A4" w:rsidRDefault="003064A4" w:rsidP="003064A4">
          <w:pPr>
            <w:pStyle w:val="commandlinetext"/>
          </w:pPr>
          <w:r>
            <w:t xml:space="preserve"> Enter filename extension: </w:t>
          </w:r>
          <w:r w:rsidRPr="00970431">
            <w:rPr>
              <w:b/>
              <w:bCs/>
              <w:i/>
              <w:iCs/>
            </w:rPr>
            <w:t>.ref</w:t>
          </w:r>
        </w:p>
        <w:p w14:paraId="79A2B6C8" w14:textId="77777777" w:rsidR="003064A4" w:rsidRDefault="003064A4" w:rsidP="003064A4">
          <w:pPr>
            <w:pStyle w:val="commandlinetext"/>
          </w:pPr>
          <w:r>
            <w:t xml:space="preserve"> Enter no-data value if file missing: </w:t>
          </w:r>
          <w:r w:rsidRPr="00970431">
            <w:rPr>
              <w:b/>
              <w:bCs/>
              <w:i/>
              <w:iCs/>
            </w:rPr>
            <w:t>-999</w:t>
          </w:r>
        </w:p>
        <w:p w14:paraId="724AFE34" w14:textId="77777777" w:rsidR="003064A4" w:rsidRDefault="003064A4" w:rsidP="003064A4">
          <w:pPr>
            <w:pStyle w:val="commandlinetext"/>
          </w:pPr>
          <w:r>
            <w:t xml:space="preserve"> Enter label for this data type: </w:t>
          </w:r>
          <w:r w:rsidRPr="00970431">
            <w:rPr>
              <w:b/>
              <w:bCs/>
              <w:i/>
              <w:iCs/>
            </w:rPr>
            <w:t>k</w:t>
          </w:r>
        </w:p>
        <w:p w14:paraId="4207124B" w14:textId="77777777" w:rsidR="003064A4" w:rsidRDefault="003064A4" w:rsidP="003064A4">
          <w:pPr>
            <w:pStyle w:val="commandlinetext"/>
          </w:pPr>
          <w:r>
            <w:t xml:space="preserve"> - file npf_k_layer1.ref read ok.</w:t>
          </w:r>
        </w:p>
        <w:p w14:paraId="24559566" w14:textId="77777777" w:rsidR="003064A4" w:rsidRDefault="003064A4" w:rsidP="003064A4">
          <w:pPr>
            <w:pStyle w:val="commandlinetext"/>
          </w:pPr>
          <w:r>
            <w:t xml:space="preserve"> - file npf_k_layer2.ref read ok.</w:t>
          </w:r>
        </w:p>
        <w:p w14:paraId="02512ED8" w14:textId="77777777" w:rsidR="003064A4" w:rsidRDefault="003064A4" w:rsidP="003064A4">
          <w:pPr>
            <w:pStyle w:val="commandlinetext"/>
          </w:pPr>
          <w:r>
            <w:t xml:space="preserve"> - file npf_k_layer3.ref read ok.</w:t>
          </w:r>
        </w:p>
        <w:p w14:paraId="7F7EBE33" w14:textId="77777777" w:rsidR="003064A4" w:rsidRDefault="003064A4" w:rsidP="003064A4">
          <w:pPr>
            <w:pStyle w:val="commandlinetext"/>
          </w:pPr>
        </w:p>
        <w:p w14:paraId="3C53B167" w14:textId="77777777" w:rsidR="003064A4" w:rsidRDefault="003064A4" w:rsidP="003064A4">
          <w:pPr>
            <w:pStyle w:val="commandlinetext"/>
          </w:pPr>
          <w:r>
            <w:lastRenderedPageBreak/>
            <w:t xml:space="preserve"> Enter filename base for set 2: (&lt;Enter&gt; if no more): </w:t>
          </w:r>
          <w:r w:rsidRPr="00970431">
            <w:rPr>
              <w:b/>
              <w:bCs/>
              <w:i/>
              <w:iCs/>
            </w:rPr>
            <w:t>sto_ss_layer</w:t>
          </w:r>
        </w:p>
        <w:p w14:paraId="71C9852C" w14:textId="77777777" w:rsidR="003064A4" w:rsidRDefault="003064A4" w:rsidP="003064A4">
          <w:pPr>
            <w:pStyle w:val="commandlinetext"/>
          </w:pPr>
          <w:r>
            <w:t xml:space="preserve"> Do these files hold integer or real data? [i/r]: </w:t>
          </w:r>
          <w:r w:rsidRPr="00970431">
            <w:rPr>
              <w:b/>
              <w:bCs/>
              <w:i/>
              <w:iCs/>
            </w:rPr>
            <w:t>r</w:t>
          </w:r>
        </w:p>
        <w:p w14:paraId="5B06D122" w14:textId="77777777" w:rsidR="003064A4" w:rsidRDefault="003064A4" w:rsidP="003064A4">
          <w:pPr>
            <w:pStyle w:val="commandlinetext"/>
          </w:pPr>
          <w:r>
            <w:t xml:space="preserve"> Enter filename extension: </w:t>
          </w:r>
          <w:r w:rsidRPr="00970431">
            <w:rPr>
              <w:b/>
              <w:bCs/>
              <w:i/>
              <w:iCs/>
            </w:rPr>
            <w:t>.ref</w:t>
          </w:r>
        </w:p>
        <w:p w14:paraId="2F91F1C6" w14:textId="77777777" w:rsidR="003064A4" w:rsidRDefault="003064A4" w:rsidP="003064A4">
          <w:pPr>
            <w:pStyle w:val="commandlinetext"/>
          </w:pPr>
          <w:r>
            <w:t xml:space="preserve"> Enter no-data value if file missing: </w:t>
          </w:r>
          <w:r w:rsidRPr="00970431">
            <w:rPr>
              <w:b/>
              <w:bCs/>
              <w:i/>
              <w:iCs/>
            </w:rPr>
            <w:t>-999</w:t>
          </w:r>
        </w:p>
        <w:p w14:paraId="0CF50C67" w14:textId="77777777" w:rsidR="003064A4" w:rsidRDefault="003064A4" w:rsidP="003064A4">
          <w:pPr>
            <w:pStyle w:val="commandlinetext"/>
          </w:pPr>
          <w:r>
            <w:t xml:space="preserve"> Enter label for this data type: </w:t>
          </w:r>
          <w:r w:rsidRPr="00970431">
            <w:rPr>
              <w:b/>
              <w:bCs/>
              <w:i/>
              <w:iCs/>
            </w:rPr>
            <w:t>ss</w:t>
          </w:r>
        </w:p>
        <w:p w14:paraId="2FE98C3B" w14:textId="77777777" w:rsidR="003064A4" w:rsidRDefault="003064A4" w:rsidP="003064A4">
          <w:pPr>
            <w:pStyle w:val="commandlinetext"/>
          </w:pPr>
          <w:r>
            <w:t xml:space="preserve"> - no-data value of -999 used for layer 1 as file sto_ss_layer1.ref not found</w:t>
          </w:r>
        </w:p>
        <w:p w14:paraId="2DB591D8" w14:textId="77777777" w:rsidR="003064A4" w:rsidRDefault="003064A4" w:rsidP="003064A4">
          <w:pPr>
            <w:pStyle w:val="commandlinetext"/>
          </w:pPr>
          <w:r>
            <w:t xml:space="preserve"> - no-data value of -999 used for layer 2 as file sto_ss_layer2.ref not found</w:t>
          </w:r>
        </w:p>
        <w:p w14:paraId="29A8E037" w14:textId="77777777" w:rsidR="003064A4" w:rsidRDefault="003064A4" w:rsidP="003064A4">
          <w:pPr>
            <w:pStyle w:val="commandlinetext"/>
          </w:pPr>
          <w:r>
            <w:t xml:space="preserve"> - file sto_ss_layer3.ref read ok.</w:t>
          </w:r>
        </w:p>
        <w:p w14:paraId="4EAE622A" w14:textId="77777777" w:rsidR="003064A4" w:rsidRDefault="003064A4" w:rsidP="003064A4">
          <w:pPr>
            <w:pStyle w:val="commandlinetext"/>
          </w:pPr>
        </w:p>
        <w:p w14:paraId="12F8CA57" w14:textId="77777777" w:rsidR="003064A4" w:rsidRPr="00970431" w:rsidRDefault="003064A4" w:rsidP="003064A4">
          <w:pPr>
            <w:pStyle w:val="commandlinetext"/>
            <w:rPr>
              <w:b/>
              <w:bCs/>
              <w:i/>
              <w:iCs/>
            </w:rPr>
          </w:pPr>
          <w:r>
            <w:t xml:space="preserve"> Enter filename base for set 3: (&lt;Enter&gt; if no more): </w:t>
          </w:r>
          <w:r w:rsidRPr="00970431">
            <w:rPr>
              <w:b/>
              <w:bCs/>
              <w:i/>
              <w:iCs/>
            </w:rPr>
            <w:t>sto_sy_layer</w:t>
          </w:r>
        </w:p>
        <w:p w14:paraId="6D77205A" w14:textId="77777777" w:rsidR="003064A4" w:rsidRDefault="003064A4" w:rsidP="003064A4">
          <w:pPr>
            <w:pStyle w:val="commandlinetext"/>
          </w:pPr>
          <w:r>
            <w:t xml:space="preserve"> Do these files hold integer or real data? [i/r]: </w:t>
          </w:r>
          <w:r w:rsidRPr="00970431">
            <w:rPr>
              <w:b/>
              <w:bCs/>
              <w:i/>
              <w:iCs/>
            </w:rPr>
            <w:t>r</w:t>
          </w:r>
        </w:p>
        <w:p w14:paraId="0E21181B" w14:textId="77777777" w:rsidR="003064A4" w:rsidRDefault="003064A4" w:rsidP="003064A4">
          <w:pPr>
            <w:pStyle w:val="commandlinetext"/>
          </w:pPr>
          <w:r>
            <w:t xml:space="preserve"> Enter filename extension: </w:t>
          </w:r>
          <w:r w:rsidRPr="00970431">
            <w:rPr>
              <w:b/>
              <w:bCs/>
              <w:i/>
              <w:iCs/>
            </w:rPr>
            <w:t>.ref</w:t>
          </w:r>
        </w:p>
        <w:p w14:paraId="26A67D95" w14:textId="77777777" w:rsidR="003064A4" w:rsidRDefault="003064A4" w:rsidP="003064A4">
          <w:pPr>
            <w:pStyle w:val="commandlinetext"/>
          </w:pPr>
          <w:r>
            <w:t xml:space="preserve"> Enter no-data value if file missing: </w:t>
          </w:r>
          <w:r w:rsidRPr="00970431">
            <w:rPr>
              <w:b/>
              <w:bCs/>
              <w:i/>
              <w:iCs/>
            </w:rPr>
            <w:t>-999</w:t>
          </w:r>
        </w:p>
        <w:p w14:paraId="5C2C7254" w14:textId="77777777" w:rsidR="003064A4" w:rsidRDefault="003064A4" w:rsidP="003064A4">
          <w:pPr>
            <w:pStyle w:val="commandlinetext"/>
          </w:pPr>
          <w:r>
            <w:t xml:space="preserve"> Enter label for this data type: </w:t>
          </w:r>
          <w:r w:rsidRPr="00970431">
            <w:rPr>
              <w:b/>
              <w:bCs/>
              <w:i/>
              <w:iCs/>
            </w:rPr>
            <w:t>sy</w:t>
          </w:r>
        </w:p>
        <w:p w14:paraId="302AD902" w14:textId="77777777" w:rsidR="003064A4" w:rsidRDefault="003064A4" w:rsidP="003064A4">
          <w:pPr>
            <w:pStyle w:val="commandlinetext"/>
          </w:pPr>
          <w:r>
            <w:t xml:space="preserve"> - file sto_sy_layer1.ref read ok.</w:t>
          </w:r>
        </w:p>
        <w:p w14:paraId="76D3E90E" w14:textId="77777777" w:rsidR="003064A4" w:rsidRDefault="003064A4" w:rsidP="003064A4">
          <w:pPr>
            <w:pStyle w:val="commandlinetext"/>
          </w:pPr>
          <w:r>
            <w:t xml:space="preserve"> - no-data value of -999 used for layer 2 as file sto_sy_layer2.ref not found</w:t>
          </w:r>
        </w:p>
        <w:p w14:paraId="3AA0BB4B" w14:textId="77777777" w:rsidR="003064A4" w:rsidRDefault="003064A4" w:rsidP="003064A4">
          <w:pPr>
            <w:pStyle w:val="commandlinetext"/>
          </w:pPr>
          <w:r>
            <w:t xml:space="preserve"> - no-data value of -999 used for layer 3 as file sto_sy_layer3.ref not found</w:t>
          </w:r>
        </w:p>
        <w:p w14:paraId="433DF3CE" w14:textId="77777777" w:rsidR="003064A4" w:rsidRDefault="003064A4" w:rsidP="003064A4">
          <w:pPr>
            <w:pStyle w:val="commandlinetext"/>
          </w:pPr>
        </w:p>
        <w:p w14:paraId="3ABEEB38" w14:textId="2979B415" w:rsidR="003064A4" w:rsidRDefault="003064A4" w:rsidP="003064A4">
          <w:pPr>
            <w:pStyle w:val="commandlinetext"/>
          </w:pPr>
          <w:r>
            <w:t xml:space="preserve"> Enter filename base for set 4: (&lt;Enter&gt; if no more):</w:t>
          </w:r>
          <w:r w:rsidR="00EA56A9" w:rsidRPr="00B91AA3">
            <w:rPr>
              <w:b/>
              <w:bCs/>
              <w:i/>
              <w:iCs/>
            </w:rPr>
            <w:t xml:space="preserve"> &lt;Enter&gt;</w:t>
          </w:r>
        </w:p>
        <w:p w14:paraId="605BF97D" w14:textId="4952A4D3" w:rsidR="003064A4" w:rsidRPr="00E7683F" w:rsidRDefault="003064A4" w:rsidP="00970431">
          <w:pPr>
            <w:pStyle w:val="commandlinetext"/>
          </w:pPr>
          <w:r>
            <w:t xml:space="preserve"> - file model0.vtk written ok.</w:t>
          </w:r>
        </w:p>
        <w:p w14:paraId="421567BF" w14:textId="4504608B" w:rsidR="003064A4" w:rsidRDefault="003064A4" w:rsidP="003064A4"/>
        <w:p w14:paraId="53F89E12" w14:textId="7AE467DC" w:rsidR="000A6AA3" w:rsidRPr="00E7683F" w:rsidRDefault="000A6AA3" w:rsidP="003064A4">
          <w:r>
            <w:t xml:space="preserve">Open </w:t>
          </w:r>
          <w:r>
            <w:rPr>
              <w:i/>
              <w:iCs/>
            </w:rPr>
            <w:t>model.vtk</w:t>
          </w:r>
          <w:r>
            <w:t xml:space="preserve"> in PARAVIEW to visualize the model grid and hydraulic properties. You are now able to display the grid, </w:t>
          </w:r>
          <w:r w:rsidR="00970431">
            <w:t>z</w:t>
          </w:r>
          <w:r w:rsidR="00841685">
            <w:t>one</w:t>
          </w:r>
          <w:r>
            <w:t>s (</w:t>
          </w:r>
          <w:r w:rsidR="00EA56A9">
            <w:t xml:space="preserve">i.e. </w:t>
          </w:r>
          <w:r>
            <w:t xml:space="preserve">IDOMAIN values) and initial hydraulic property values. You will note that the latter are currently uniform for each </w:t>
          </w:r>
          <w:r w:rsidR="00970431">
            <w:t>z</w:t>
          </w:r>
          <w:r w:rsidR="00841685">
            <w:t>one</w:t>
          </w:r>
          <w:r w:rsidR="00EA56A9">
            <w:t>,</w:t>
          </w:r>
          <w:r w:rsidR="00970431">
            <w:t xml:space="preserve"> as</w:t>
          </w:r>
          <w:r w:rsidR="00EA56A9">
            <w:t xml:space="preserve"> is</w:t>
          </w:r>
          <w:r w:rsidR="00970431">
            <w:t xml:space="preserve"> displayed in </w:t>
          </w:r>
          <w:r w:rsidR="00970431">
            <w:fldChar w:fldCharType="begin"/>
          </w:r>
          <w:r w:rsidR="00970431">
            <w:instrText xml:space="preserve"> REF _Ref56760594 \h </w:instrText>
          </w:r>
          <w:r w:rsidR="00970431">
            <w:fldChar w:fldCharType="separate"/>
          </w:r>
          <w:r w:rsidR="0025120C">
            <w:t xml:space="preserve">Figure </w:t>
          </w:r>
          <w:r w:rsidR="0025120C">
            <w:rPr>
              <w:noProof/>
            </w:rPr>
            <w:t>2</w:t>
          </w:r>
          <w:r w:rsidR="00970431">
            <w:fldChar w:fldCharType="end"/>
          </w:r>
          <w:r>
            <w:t>.</w:t>
          </w:r>
        </w:p>
        <w:p w14:paraId="1E948FF4" w14:textId="77777777" w:rsidR="00970431" w:rsidRDefault="00970431" w:rsidP="00970431">
          <w:pPr>
            <w:keepNext/>
            <w:jc w:val="center"/>
          </w:pPr>
          <w:r>
            <w:rPr>
              <w:noProof/>
            </w:rPr>
            <w:drawing>
              <wp:inline distT="0" distB="0" distL="0" distR="0" wp14:anchorId="2ECA5A1D" wp14:editId="23EFD0AC">
                <wp:extent cx="6028690" cy="33901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302" t="31407" r="8520" b="3982"/>
                        <a:stretch/>
                      </pic:blipFill>
                      <pic:spPr bwMode="auto">
                        <a:xfrm>
                          <a:off x="0" y="0"/>
                          <a:ext cx="6030120" cy="3390985"/>
                        </a:xfrm>
                        <a:prstGeom prst="rect">
                          <a:avLst/>
                        </a:prstGeom>
                        <a:ln>
                          <a:noFill/>
                        </a:ln>
                        <a:extLst>
                          <a:ext uri="{53640926-AAD7-44D8-BBD7-CCE9431645EC}">
                            <a14:shadowObscured xmlns:a14="http://schemas.microsoft.com/office/drawing/2010/main"/>
                          </a:ext>
                        </a:extLst>
                      </pic:spPr>
                    </pic:pic>
                  </a:graphicData>
                </a:graphic>
              </wp:inline>
            </w:drawing>
          </w:r>
        </w:p>
        <w:p w14:paraId="4463413B" w14:textId="27715D95" w:rsidR="00970431" w:rsidRDefault="00970431" w:rsidP="00526A75">
          <w:pPr>
            <w:pStyle w:val="Caption"/>
            <w:jc w:val="left"/>
          </w:pPr>
          <w:bookmarkStart w:id="10" w:name="_Ref56760594"/>
          <w:r>
            <w:t xml:space="preserve">Figure </w:t>
          </w:r>
          <w:r w:rsidR="002B2866">
            <w:fldChar w:fldCharType="begin"/>
          </w:r>
          <w:r w:rsidR="002B2866">
            <w:instrText xml:space="preserve"> SEQ Figure \* ARABIC </w:instrText>
          </w:r>
          <w:r w:rsidR="002B2866">
            <w:fldChar w:fldCharType="separate"/>
          </w:r>
          <w:r w:rsidR="0025120C">
            <w:rPr>
              <w:noProof/>
            </w:rPr>
            <w:t>2</w:t>
          </w:r>
          <w:r w:rsidR="002B2866">
            <w:rPr>
              <w:noProof/>
            </w:rPr>
            <w:fldChar w:fldCharType="end"/>
          </w:r>
          <w:bookmarkEnd w:id="10"/>
          <w:r>
            <w:t xml:space="preserve"> Model grid and initial uniform values of hydraulic conductivity </w:t>
          </w:r>
          <w:r w:rsidR="00EA56A9">
            <w:t xml:space="preserve">within each </w:t>
          </w:r>
          <w:r>
            <w:t>zone.</w:t>
          </w:r>
          <w:r w:rsidR="005F7749" w:rsidRPr="005F7749">
            <w:t xml:space="preserve"> </w:t>
          </w:r>
          <w:r w:rsidR="005F7749">
            <w:t>Vertical scale is exaggerated x10.</w:t>
          </w:r>
        </w:p>
        <w:p w14:paraId="292EFFAB" w14:textId="161AE606" w:rsidR="003064A4" w:rsidRDefault="00AB19A3" w:rsidP="00970431">
          <w:pPr>
            <w:rPr>
              <w:rFonts w:ascii="ArialMT" w:hAnsi="ArialMT"/>
              <w:color w:val="000000"/>
            </w:rPr>
          </w:pPr>
          <w:r w:rsidRPr="00AB19A3">
            <w:rPr>
              <w:rFonts w:ascii="ArialMT" w:hAnsi="ArialMT"/>
              <w:color w:val="000000"/>
            </w:rPr>
            <w:t xml:space="preserve">All files generated so far can be found in the folder </w:t>
          </w:r>
          <w:r w:rsidRPr="00AB19A3">
            <w:rPr>
              <w:rFonts w:ascii="Arial-ItalicMT" w:hAnsi="Arial-ItalicMT"/>
              <w:i/>
              <w:iCs/>
              <w:color w:val="000000"/>
            </w:rPr>
            <w:t>t1</w:t>
          </w:r>
          <w:r w:rsidRPr="00AB19A3">
            <w:rPr>
              <w:rFonts w:ascii="ArialMT" w:hAnsi="ArialMT"/>
              <w:color w:val="000000"/>
            </w:rPr>
            <w:t>.</w:t>
          </w:r>
        </w:p>
        <w:p w14:paraId="20F73046" w14:textId="77777777" w:rsidR="00AB19A3" w:rsidRPr="00AB19A3" w:rsidRDefault="00AB19A3" w:rsidP="00970431"/>
        <w:p w14:paraId="01FB3522" w14:textId="389244F6" w:rsidR="00F65FE3" w:rsidRDefault="00F65FE3" w:rsidP="00970431">
          <w:pPr>
            <w:pStyle w:val="Heading2"/>
          </w:pPr>
          <w:bookmarkStart w:id="11" w:name="_Toc57184299"/>
          <w:r>
            <w:lastRenderedPageBreak/>
            <w:t xml:space="preserve">The </w:t>
          </w:r>
          <w:r w:rsidR="000C5147">
            <w:t>P</w:t>
          </w:r>
          <w:r>
            <w:t xml:space="preserve">ilot </w:t>
          </w:r>
          <w:r w:rsidR="000C5147">
            <w:t>P</w:t>
          </w:r>
          <w:r>
            <w:t>oints</w:t>
          </w:r>
          <w:bookmarkEnd w:id="11"/>
        </w:p>
        <w:p w14:paraId="50F328C5" w14:textId="3BE13C80" w:rsidR="00E31083" w:rsidRDefault="00E31083" w:rsidP="00E31083">
          <w:r>
            <w:t>Pilot point</w:t>
          </w:r>
          <w:r w:rsidR="00EA56A9">
            <w:t xml:space="preserve"> identifiers, coordinates, and</w:t>
          </w:r>
          <w:r>
            <w:t xml:space="preserve"> associated hydraulic property values are provided in</w:t>
          </w:r>
          <w:r w:rsidR="00EA56A9">
            <w:t xml:space="preserve"> file</w:t>
          </w:r>
          <w:r>
            <w:t xml:space="preserve"> </w:t>
          </w:r>
          <w:r>
            <w:rPr>
              <w:i/>
              <w:iCs/>
            </w:rPr>
            <w:t>ppoints.dat</w:t>
          </w:r>
          <w:r>
            <w:t xml:space="preserve">. </w:t>
          </w:r>
          <w:r w:rsidRPr="00E31083">
            <w:t xml:space="preserve">Where PEST is used for model calibration, a template </w:t>
          </w:r>
          <w:r>
            <w:t>of such a file</w:t>
          </w:r>
          <w:r w:rsidRPr="00E31083">
            <w:t xml:space="preserve"> would normally be constructed so that PEST could transfer current </w:t>
          </w:r>
          <w:r w:rsidR="00A11904">
            <w:t>parameter</w:t>
          </w:r>
          <w:r w:rsidRPr="00E31083">
            <w:t xml:space="preserve"> values to each </w:t>
          </w:r>
          <w:r w:rsidR="00EA56A9">
            <w:t>pilot point</w:t>
          </w:r>
          <w:r w:rsidRPr="00E31083">
            <w:t xml:space="preserve"> prior to running the model. </w:t>
          </w:r>
          <w:r w:rsidR="00EA56A9">
            <w:t xml:space="preserve">Under these circumstances, </w:t>
          </w:r>
          <w:r w:rsidRPr="00E31083">
            <w:t xml:space="preserve">PLPROC would be run </w:t>
          </w:r>
          <w:r w:rsidR="00EA56A9">
            <w:t>using</w:t>
          </w:r>
          <w:r w:rsidRPr="00E31083">
            <w:t xml:space="preserve"> a command issued in </w:t>
          </w:r>
          <w:r w:rsidR="00EA56A9">
            <w:t>a</w:t>
          </w:r>
          <w:r w:rsidR="00EA56A9" w:rsidRPr="00E31083">
            <w:t xml:space="preserve"> </w:t>
          </w:r>
          <w:r w:rsidRPr="00E31083">
            <w:t>batch file which PEST runs as “the model”.</w:t>
          </w:r>
        </w:p>
        <w:p w14:paraId="30AE1FB4" w14:textId="735B3B7C" w:rsidR="00E31083" w:rsidRDefault="00E31083" w:rsidP="00E31083">
          <w:r w:rsidRPr="00E31083">
            <w:t xml:space="preserve">PLPROC refers to files such as </w:t>
          </w:r>
          <w:r>
            <w:rPr>
              <w:i/>
              <w:iCs/>
            </w:rPr>
            <w:t>ppoints.dat</w:t>
          </w:r>
          <w:r>
            <w:t xml:space="preserve"> </w:t>
          </w:r>
          <w:r w:rsidRPr="00E31083">
            <w:t xml:space="preserve">as “list files”. Data residing in list files </w:t>
          </w:r>
          <w:r w:rsidR="00EA56A9">
            <w:t>are</w:t>
          </w:r>
          <w:r w:rsidR="00EA56A9" w:rsidRPr="00E31083">
            <w:t xml:space="preserve"> </w:t>
          </w:r>
          <w:r w:rsidRPr="00E31083">
            <w:t>arranged in columns</w:t>
          </w:r>
          <w:r w:rsidR="005805C5">
            <w:t>.</w:t>
          </w:r>
          <w:r w:rsidRPr="00E31083">
            <w:t xml:space="preserve"> </w:t>
          </w:r>
          <w:r w:rsidR="005805C5">
            <w:t>T</w:t>
          </w:r>
          <w:r w:rsidR="005805C5" w:rsidRPr="00E31083">
            <w:t xml:space="preserve">he </w:t>
          </w:r>
          <w:r w:rsidRPr="00E31083">
            <w:t xml:space="preserve">first column contains point identifiers, the second and third columns contain point </w:t>
          </w:r>
          <w:r w:rsidRPr="00B91AA3">
            <w:rPr>
              <w:i/>
              <w:iCs/>
            </w:rPr>
            <w:t>x</w:t>
          </w:r>
          <w:r w:rsidRPr="00E31083">
            <w:t xml:space="preserve"> an</w:t>
          </w:r>
          <w:r w:rsidR="00283BF2">
            <w:t>d</w:t>
          </w:r>
          <w:r w:rsidRPr="00E31083">
            <w:t xml:space="preserve"> </w:t>
          </w:r>
          <w:r w:rsidRPr="00B91AA3">
            <w:rPr>
              <w:i/>
              <w:iCs/>
            </w:rPr>
            <w:t>y</w:t>
          </w:r>
          <w:r w:rsidRPr="00E31083">
            <w:t xml:space="preserve"> coordinates, the fourth column contains </w:t>
          </w:r>
          <w:r w:rsidRPr="00B91AA3">
            <w:rPr>
              <w:i/>
              <w:iCs/>
            </w:rPr>
            <w:t>z</w:t>
          </w:r>
          <w:r w:rsidRPr="00E31083">
            <w:t xml:space="preserve"> coordinates (but only if points are three-dimensional), and subsequent columns contain real or integer values associated with listed points. More than one property or integer value can be associated with each point; hence the file read by PLPROC can have many columns.</w:t>
          </w:r>
        </w:p>
        <w:p w14:paraId="6E829457" w14:textId="2540835C" w:rsidR="00283BF2" w:rsidRDefault="00E31083" w:rsidP="00283BF2">
          <w:r>
            <w:fldChar w:fldCharType="begin"/>
          </w:r>
          <w:r>
            <w:instrText xml:space="preserve"> REF _Ref56685454 \h </w:instrText>
          </w:r>
          <w:r>
            <w:fldChar w:fldCharType="separate"/>
          </w:r>
          <w:r w:rsidR="0025120C">
            <w:t xml:space="preserve">Figure </w:t>
          </w:r>
          <w:r w:rsidR="0025120C">
            <w:rPr>
              <w:noProof/>
            </w:rPr>
            <w:t>3</w:t>
          </w:r>
          <w:r>
            <w:fldChar w:fldCharType="end"/>
          </w:r>
          <w:r>
            <w:t xml:space="preserve"> shows the pilot points used to inform </w:t>
          </w:r>
          <w:r w:rsidR="005805C5">
            <w:t>z</w:t>
          </w:r>
          <w:r w:rsidR="00841685">
            <w:t>one</w:t>
          </w:r>
          <w:r>
            <w:t xml:space="preserve"> 1 and </w:t>
          </w:r>
          <w:r w:rsidR="005805C5">
            <w:t>z</w:t>
          </w:r>
          <w:r w:rsidR="00841685">
            <w:t>one</w:t>
          </w:r>
          <w:r>
            <w:t xml:space="preserve"> 4 in layer 1. </w:t>
          </w:r>
          <w:r w:rsidR="00841685">
            <w:t>Zone</w:t>
          </w:r>
          <w:r w:rsidR="005805C5">
            <w:t>s</w:t>
          </w:r>
          <w:r w:rsidR="00283BF2">
            <w:t xml:space="preserve"> 2 and 3 (which represent layer 2 and 3 respectively) are informed by both sets of pilot points. Pilot point locations used here have been selected manually. Their placement</w:t>
          </w:r>
          <w:r w:rsidR="005805C5">
            <w:t xml:space="preserve"> was </w:t>
          </w:r>
          <w:r w:rsidR="00283BF2">
            <w:t>roughly</w:t>
          </w:r>
          <w:r w:rsidR="005805C5">
            <w:t xml:space="preserve"> in accordance with</w:t>
          </w:r>
          <w:r w:rsidR="00283BF2">
            <w:t xml:space="preserve"> the following </w:t>
          </w:r>
          <w:r w:rsidR="005805C5">
            <w:t>principles</w:t>
          </w:r>
          <w:r w:rsidR="00283BF2">
            <w:t>:</w:t>
          </w:r>
        </w:p>
        <w:p w14:paraId="1BE8E44A" w14:textId="6E8283B0" w:rsidR="00283BF2" w:rsidRDefault="005805C5" w:rsidP="00970431">
          <w:pPr>
            <w:pStyle w:val="ListParagraph"/>
            <w:numPr>
              <w:ilvl w:val="0"/>
              <w:numId w:val="42"/>
            </w:numPr>
          </w:pPr>
          <w:r>
            <w:t>M</w:t>
          </w:r>
          <w:r w:rsidR="00283BF2">
            <w:t xml:space="preserve">ake sure that </w:t>
          </w:r>
          <w:r>
            <w:t xml:space="preserve">placement of pilot points </w:t>
          </w:r>
          <w:r w:rsidR="00283BF2">
            <w:t>extend</w:t>
          </w:r>
          <w:r>
            <w:t>s</w:t>
          </w:r>
          <w:r w:rsidR="00283BF2">
            <w:t xml:space="preserve"> out to the</w:t>
          </w:r>
          <w:r>
            <w:t xml:space="preserve"> model</w:t>
          </w:r>
          <w:r w:rsidR="00283BF2">
            <w:t xml:space="preserve"> boundaries (albeit with a lower spatial density);</w:t>
          </w:r>
        </w:p>
        <w:p w14:paraId="7553AE44" w14:textId="2002EF94" w:rsidR="00283BF2" w:rsidRDefault="005805C5" w:rsidP="00970431">
          <w:pPr>
            <w:pStyle w:val="ListParagraph"/>
            <w:numPr>
              <w:ilvl w:val="0"/>
              <w:numId w:val="42"/>
            </w:numPr>
          </w:pPr>
          <w:r>
            <w:t xml:space="preserve">Place </w:t>
          </w:r>
          <w:r w:rsidR="00283BF2">
            <w:t>them between observation wells and (i) other observation wells</w:t>
          </w:r>
          <w:r>
            <w:t xml:space="preserve"> in the up or down-gradient direction</w:t>
          </w:r>
          <w:r w:rsidR="00283BF2">
            <w:t xml:space="preserve"> (ii) pumping wells and (ii) outflow/inflow boundaries;</w:t>
          </w:r>
        </w:p>
        <w:p w14:paraId="6DA6FB90" w14:textId="0F04CA38" w:rsidR="00283BF2" w:rsidRDefault="005805C5" w:rsidP="00970431">
          <w:pPr>
            <w:pStyle w:val="ListParagraph"/>
            <w:numPr>
              <w:ilvl w:val="0"/>
              <w:numId w:val="42"/>
            </w:numPr>
          </w:pPr>
          <w:r>
            <w:t xml:space="preserve">Employ a </w:t>
          </w:r>
          <w:r w:rsidR="00283BF2">
            <w:t>greater spatial density of pilot points where there is greater density of observation points;</w:t>
          </w:r>
        </w:p>
        <w:p w14:paraId="78FA4F0B" w14:textId="2BADB5E4" w:rsidR="00283BF2" w:rsidRDefault="005805C5" w:rsidP="00E31083">
          <w:pPr>
            <w:pStyle w:val="ListParagraph"/>
            <w:numPr>
              <w:ilvl w:val="0"/>
              <w:numId w:val="42"/>
            </w:numPr>
          </w:pPr>
          <w:r>
            <w:t xml:space="preserve">Preserve </w:t>
          </w:r>
          <w:r w:rsidR="00283BF2">
            <w:t xml:space="preserve">a minimum spatial density of pilot points </w:t>
          </w:r>
          <w:r>
            <w:t xml:space="preserve">everywhere </w:t>
          </w:r>
          <w:r w:rsidR="00283BF2">
            <w:t>else.</w:t>
          </w:r>
        </w:p>
        <w:p w14:paraId="3045A674" w14:textId="16674428" w:rsidR="009369D8" w:rsidRPr="00E7683F" w:rsidRDefault="009369D8" w:rsidP="00E7683F">
          <w:r>
            <w:t>Other GMDSI tutorials may expand upon strategies for pilot point placement.</w:t>
          </w:r>
        </w:p>
        <w:p w14:paraId="35846FC3" w14:textId="77777777" w:rsidR="00E31083" w:rsidRDefault="00E31083" w:rsidP="00970431">
          <w:pPr>
            <w:keepNext/>
            <w:jc w:val="center"/>
          </w:pPr>
          <w:r>
            <w:rPr>
              <w:noProof/>
            </w:rPr>
            <w:lastRenderedPageBreak/>
            <w:drawing>
              <wp:inline distT="0" distB="0" distL="0" distR="0" wp14:anchorId="4820ABE8" wp14:editId="5F3AEB1D">
                <wp:extent cx="6120000" cy="376369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000" cy="3763699"/>
                        </a:xfrm>
                        <a:prstGeom prst="rect">
                          <a:avLst/>
                        </a:prstGeom>
                      </pic:spPr>
                    </pic:pic>
                  </a:graphicData>
                </a:graphic>
              </wp:inline>
            </w:drawing>
          </w:r>
        </w:p>
        <w:p w14:paraId="339C3AA4" w14:textId="250B1546" w:rsidR="00E31083" w:rsidRPr="00E7683F" w:rsidRDefault="00E31083" w:rsidP="00970431">
          <w:pPr>
            <w:pStyle w:val="Caption"/>
          </w:pPr>
          <w:bookmarkStart w:id="12" w:name="_Ref56685454"/>
          <w:r>
            <w:t xml:space="preserve">Figure </w:t>
          </w:r>
          <w:r w:rsidR="002B2866">
            <w:fldChar w:fldCharType="begin"/>
          </w:r>
          <w:r w:rsidR="002B2866">
            <w:instrText xml:space="preserve"> SEQ Figure \* ARABIC </w:instrText>
          </w:r>
          <w:r w:rsidR="002B2866">
            <w:fldChar w:fldCharType="separate"/>
          </w:r>
          <w:r w:rsidR="0025120C">
            <w:rPr>
              <w:noProof/>
            </w:rPr>
            <w:t>3</w:t>
          </w:r>
          <w:r w:rsidR="002B2866">
            <w:rPr>
              <w:noProof/>
            </w:rPr>
            <w:fldChar w:fldCharType="end"/>
          </w:r>
          <w:bookmarkEnd w:id="12"/>
          <w:r>
            <w:t xml:space="preserve"> Model grid and location</w:t>
          </w:r>
          <w:r w:rsidR="000C5147">
            <w:t>s</w:t>
          </w:r>
          <w:r>
            <w:t xml:space="preserve"> of observation points, </w:t>
          </w:r>
          <w:r w:rsidR="000C5147">
            <w:t xml:space="preserve">pumping </w:t>
          </w:r>
          <w:r>
            <w:t>well</w:t>
          </w:r>
          <w:r w:rsidR="000C5147">
            <w:t>s</w:t>
          </w:r>
          <w:r>
            <w:t xml:space="preserve"> and pilot points. All</w:t>
          </w:r>
          <w:r w:rsidR="000C5147">
            <w:t xml:space="preserve"> of these</w:t>
          </w:r>
          <w:r>
            <w:t xml:space="preserve"> pilot points are used</w:t>
          </w:r>
          <w:r w:rsidR="000C5147">
            <w:t xml:space="preserve"> in both of layers</w:t>
          </w:r>
          <w:r>
            <w:t xml:space="preserve"> 2 and 3 (i.e. </w:t>
          </w:r>
          <w:r w:rsidR="000C5147">
            <w:t>in z</w:t>
          </w:r>
          <w:r w:rsidR="00841685">
            <w:t>one</w:t>
          </w:r>
          <w:r w:rsidR="000C5147">
            <w:t>s</w:t>
          </w:r>
          <w:r>
            <w:t xml:space="preserve"> 2 and 3).</w:t>
          </w:r>
        </w:p>
        <w:p w14:paraId="631A056C" w14:textId="40932010" w:rsidR="00654083" w:rsidRDefault="00283BF2" w:rsidP="00E7683F">
          <w:bookmarkStart w:id="13" w:name="_Toc47008284"/>
          <w:r>
            <w:t>In</w:t>
          </w:r>
          <w:r w:rsidR="000C5147">
            <w:t xml:space="preserve"> some instances</w:t>
          </w:r>
          <w:r>
            <w:t>, if different pilot point</w:t>
          </w:r>
          <w:r w:rsidR="00B91AA3">
            <w:t>s</w:t>
          </w:r>
          <w:r>
            <w:t xml:space="preserve"> are used for different </w:t>
          </w:r>
          <w:r w:rsidR="005F7749">
            <w:t>z</w:t>
          </w:r>
          <w:r w:rsidR="00841685">
            <w:t>one</w:t>
          </w:r>
          <w:r>
            <w:t xml:space="preserve">s, it may be more practical to create separate list files for each set of pilot points. </w:t>
          </w:r>
          <w:r w:rsidR="009369D8">
            <w:t xml:space="preserve">However, in this tutorial </w:t>
          </w:r>
          <w:r w:rsidR="000C5147">
            <w:t xml:space="preserve">it is convenient to use </w:t>
          </w:r>
          <w:r w:rsidR="009369D8">
            <w:t>a single file.</w:t>
          </w:r>
        </w:p>
        <w:p w14:paraId="47FFE977" w14:textId="3F431621" w:rsidR="00654083" w:rsidRDefault="00654083" w:rsidP="00970431">
          <w:pPr>
            <w:pStyle w:val="Heading1"/>
          </w:pPr>
          <w:bookmarkStart w:id="14" w:name="_Toc57184300"/>
          <w:r>
            <w:t>PLPROC</w:t>
          </w:r>
          <w:bookmarkStart w:id="15" w:name="_Toc56759990"/>
          <w:bookmarkStart w:id="16" w:name="_Toc56760064"/>
          <w:bookmarkStart w:id="17" w:name="_Toc56760136"/>
          <w:bookmarkStart w:id="18" w:name="_Toc56760208"/>
          <w:bookmarkStart w:id="19" w:name="_Toc56759991"/>
          <w:bookmarkStart w:id="20" w:name="_Toc56760065"/>
          <w:bookmarkStart w:id="21" w:name="_Toc56760137"/>
          <w:bookmarkStart w:id="22" w:name="_Toc56760209"/>
          <w:bookmarkStart w:id="23" w:name="_Toc56760281"/>
          <w:bookmarkStart w:id="24" w:name="_Toc56759992"/>
          <w:bookmarkStart w:id="25" w:name="_Toc56760066"/>
          <w:bookmarkStart w:id="26" w:name="_Toc56760138"/>
          <w:bookmarkStart w:id="27" w:name="_Toc56760210"/>
          <w:bookmarkStart w:id="28" w:name="_Toc56760282"/>
          <w:bookmarkStart w:id="29" w:name="_Toc56759993"/>
          <w:bookmarkStart w:id="30" w:name="_Toc56760067"/>
          <w:bookmarkStart w:id="31" w:name="_Toc56760139"/>
          <w:bookmarkStart w:id="32" w:name="_Toc56760211"/>
          <w:bookmarkStart w:id="33" w:name="_Toc56760283"/>
          <w:bookmarkStart w:id="34" w:name="_Toc56759994"/>
          <w:bookmarkStart w:id="35" w:name="_Toc56760068"/>
          <w:bookmarkStart w:id="36" w:name="_Toc56760140"/>
          <w:bookmarkStart w:id="37" w:name="_Toc56760212"/>
          <w:bookmarkStart w:id="38" w:name="_Toc56760284"/>
          <w:bookmarkStart w:id="39" w:name="_Toc56759995"/>
          <w:bookmarkStart w:id="40" w:name="_Toc56760069"/>
          <w:bookmarkStart w:id="41" w:name="_Toc56760141"/>
          <w:bookmarkStart w:id="42" w:name="_Toc56760213"/>
          <w:bookmarkStart w:id="43" w:name="_Toc56760285"/>
          <w:bookmarkStart w:id="44" w:name="_Toc56759996"/>
          <w:bookmarkStart w:id="45" w:name="_Toc56760070"/>
          <w:bookmarkStart w:id="46" w:name="_Toc56760142"/>
          <w:bookmarkStart w:id="47" w:name="_Toc56760214"/>
          <w:bookmarkStart w:id="48" w:name="_Toc56760286"/>
          <w:bookmarkStart w:id="49" w:name="_Toc56759997"/>
          <w:bookmarkStart w:id="50" w:name="_Toc56760071"/>
          <w:bookmarkStart w:id="51" w:name="_Toc56760143"/>
          <w:bookmarkStart w:id="52" w:name="_Toc56760215"/>
          <w:bookmarkStart w:id="53" w:name="_Toc56760287"/>
          <w:bookmarkStart w:id="54" w:name="_Toc56759998"/>
          <w:bookmarkStart w:id="55" w:name="_Toc56760072"/>
          <w:bookmarkStart w:id="56" w:name="_Toc56760144"/>
          <w:bookmarkStart w:id="57" w:name="_Toc56760216"/>
          <w:bookmarkStart w:id="58" w:name="_Toc56760288"/>
          <w:bookmarkStart w:id="59" w:name="_Toc56759999"/>
          <w:bookmarkStart w:id="60" w:name="_Toc56760073"/>
          <w:bookmarkStart w:id="61" w:name="_Toc56760145"/>
          <w:bookmarkStart w:id="62" w:name="_Toc56760217"/>
          <w:bookmarkStart w:id="63" w:name="_Toc56760289"/>
          <w:bookmarkStart w:id="64" w:name="_Toc56760000"/>
          <w:bookmarkStart w:id="65" w:name="_Toc56760074"/>
          <w:bookmarkStart w:id="66" w:name="_Toc56760146"/>
          <w:bookmarkStart w:id="67" w:name="_Toc56760218"/>
          <w:bookmarkStart w:id="68" w:name="_Toc56760290"/>
          <w:bookmarkStart w:id="69" w:name="_Toc56760001"/>
          <w:bookmarkStart w:id="70" w:name="_Toc56760075"/>
          <w:bookmarkStart w:id="71" w:name="_Toc56760147"/>
          <w:bookmarkStart w:id="72" w:name="_Toc56760219"/>
          <w:bookmarkStart w:id="73" w:name="_Toc56760291"/>
          <w:bookmarkStart w:id="74" w:name="_Toc56760002"/>
          <w:bookmarkStart w:id="75" w:name="_Toc56760076"/>
          <w:bookmarkStart w:id="76" w:name="_Toc56760148"/>
          <w:bookmarkStart w:id="77" w:name="_Toc56760220"/>
          <w:bookmarkStart w:id="78" w:name="_Toc56760292"/>
          <w:bookmarkStart w:id="79" w:name="_Toc56760003"/>
          <w:bookmarkStart w:id="80" w:name="_Toc56760077"/>
          <w:bookmarkStart w:id="81" w:name="_Toc56760149"/>
          <w:bookmarkStart w:id="82" w:name="_Toc56760221"/>
          <w:bookmarkStart w:id="83" w:name="_Toc56760293"/>
          <w:bookmarkStart w:id="84" w:name="_Toc56760004"/>
          <w:bookmarkStart w:id="85" w:name="_Toc56760078"/>
          <w:bookmarkStart w:id="86" w:name="_Toc56760150"/>
          <w:bookmarkStart w:id="87" w:name="_Toc56760222"/>
          <w:bookmarkStart w:id="88" w:name="_Toc56760294"/>
          <w:bookmarkStart w:id="89" w:name="_Toc56760005"/>
          <w:bookmarkStart w:id="90" w:name="_Toc56760079"/>
          <w:bookmarkStart w:id="91" w:name="_Toc56760151"/>
          <w:bookmarkStart w:id="92" w:name="_Toc56760223"/>
          <w:bookmarkStart w:id="93" w:name="_Toc56760295"/>
          <w:bookmarkStart w:id="94" w:name="_Toc56760006"/>
          <w:bookmarkStart w:id="95" w:name="_Toc56760080"/>
          <w:bookmarkStart w:id="96" w:name="_Toc56760152"/>
          <w:bookmarkStart w:id="97" w:name="_Toc56760224"/>
          <w:bookmarkStart w:id="98" w:name="_Toc56760296"/>
          <w:bookmarkStart w:id="99" w:name="_Toc56760007"/>
          <w:bookmarkStart w:id="100" w:name="_Toc56760081"/>
          <w:bookmarkStart w:id="101" w:name="_Toc56760153"/>
          <w:bookmarkStart w:id="102" w:name="_Toc56760225"/>
          <w:bookmarkStart w:id="103" w:name="_Toc56760297"/>
          <w:bookmarkStart w:id="104" w:name="_Toc56760008"/>
          <w:bookmarkStart w:id="105" w:name="_Toc56760082"/>
          <w:bookmarkStart w:id="106" w:name="_Toc56760154"/>
          <w:bookmarkStart w:id="107" w:name="_Toc56760226"/>
          <w:bookmarkStart w:id="108" w:name="_Toc56760298"/>
          <w:bookmarkStart w:id="109" w:name="_Toc56760009"/>
          <w:bookmarkStart w:id="110" w:name="_Toc56760083"/>
          <w:bookmarkStart w:id="111" w:name="_Toc56760155"/>
          <w:bookmarkStart w:id="112" w:name="_Toc56760227"/>
          <w:bookmarkStart w:id="113" w:name="_Toc56760299"/>
          <w:bookmarkStart w:id="114" w:name="_Toc56760010"/>
          <w:bookmarkStart w:id="115" w:name="_Toc56760084"/>
          <w:bookmarkStart w:id="116" w:name="_Toc56760156"/>
          <w:bookmarkStart w:id="117" w:name="_Toc56760228"/>
          <w:bookmarkStart w:id="118" w:name="_Toc56760300"/>
          <w:bookmarkStart w:id="119" w:name="_Toc56760011"/>
          <w:bookmarkStart w:id="120" w:name="_Toc56760085"/>
          <w:bookmarkStart w:id="121" w:name="_Toc56760157"/>
          <w:bookmarkStart w:id="122" w:name="_Toc56760229"/>
          <w:bookmarkStart w:id="123" w:name="_Toc56760301"/>
          <w:bookmarkStart w:id="124" w:name="_Toc56760012"/>
          <w:bookmarkStart w:id="125" w:name="_Toc56760086"/>
          <w:bookmarkStart w:id="126" w:name="_Toc56760158"/>
          <w:bookmarkStart w:id="127" w:name="_Toc56760230"/>
          <w:bookmarkStart w:id="128" w:name="_Toc56760302"/>
          <w:bookmarkStart w:id="129" w:name="_Toc56760013"/>
          <w:bookmarkStart w:id="130" w:name="_Toc56760087"/>
          <w:bookmarkStart w:id="131" w:name="_Toc56760159"/>
          <w:bookmarkStart w:id="132" w:name="_Toc56760231"/>
          <w:bookmarkStart w:id="133" w:name="_Toc56760303"/>
          <w:bookmarkStart w:id="134" w:name="_Toc56760014"/>
          <w:bookmarkStart w:id="135" w:name="_Toc56760088"/>
          <w:bookmarkStart w:id="136" w:name="_Toc56760160"/>
          <w:bookmarkStart w:id="137" w:name="_Toc56760232"/>
          <w:bookmarkStart w:id="138" w:name="_Toc56760304"/>
          <w:bookmarkStart w:id="139" w:name="_Toc56760015"/>
          <w:bookmarkStart w:id="140" w:name="_Toc56760089"/>
          <w:bookmarkStart w:id="141" w:name="_Toc56760161"/>
          <w:bookmarkStart w:id="142" w:name="_Toc56760233"/>
          <w:bookmarkStart w:id="143" w:name="_Toc56760305"/>
          <w:bookmarkStart w:id="144" w:name="_Toc56760016"/>
          <w:bookmarkStart w:id="145" w:name="_Toc56760090"/>
          <w:bookmarkStart w:id="146" w:name="_Toc56760162"/>
          <w:bookmarkStart w:id="147" w:name="_Toc56760234"/>
          <w:bookmarkStart w:id="148" w:name="_Toc56760306"/>
          <w:bookmarkStart w:id="149" w:name="_Toc56760017"/>
          <w:bookmarkStart w:id="150" w:name="_Toc56760091"/>
          <w:bookmarkStart w:id="151" w:name="_Toc56760163"/>
          <w:bookmarkStart w:id="152" w:name="_Toc56760235"/>
          <w:bookmarkStart w:id="153" w:name="_Toc56760307"/>
          <w:bookmarkStart w:id="154" w:name="_Toc56760018"/>
          <w:bookmarkStart w:id="155" w:name="_Toc56760092"/>
          <w:bookmarkStart w:id="156" w:name="_Toc56760164"/>
          <w:bookmarkStart w:id="157" w:name="_Toc56760236"/>
          <w:bookmarkStart w:id="158" w:name="_Toc56760308"/>
          <w:bookmarkStart w:id="159" w:name="_Toc56760019"/>
          <w:bookmarkStart w:id="160" w:name="_Toc56760093"/>
          <w:bookmarkStart w:id="161" w:name="_Toc56760165"/>
          <w:bookmarkStart w:id="162" w:name="_Toc56760237"/>
          <w:bookmarkStart w:id="163" w:name="_Toc56760309"/>
          <w:bookmarkStart w:id="164" w:name="_Toc56760020"/>
          <w:bookmarkStart w:id="165" w:name="_Toc56760094"/>
          <w:bookmarkStart w:id="166" w:name="_Toc56760166"/>
          <w:bookmarkStart w:id="167" w:name="_Toc56760238"/>
          <w:bookmarkStart w:id="168" w:name="_Toc56760310"/>
          <w:bookmarkStart w:id="169" w:name="_Toc56760021"/>
          <w:bookmarkStart w:id="170" w:name="_Toc56760095"/>
          <w:bookmarkStart w:id="171" w:name="_Toc56760167"/>
          <w:bookmarkStart w:id="172" w:name="_Toc56760239"/>
          <w:bookmarkStart w:id="173" w:name="_Toc56760311"/>
          <w:bookmarkStart w:id="174" w:name="_Toc56760022"/>
          <w:bookmarkStart w:id="175" w:name="_Toc56760096"/>
          <w:bookmarkStart w:id="176" w:name="_Toc56760168"/>
          <w:bookmarkStart w:id="177" w:name="_Toc56760240"/>
          <w:bookmarkStart w:id="178" w:name="_Toc56760312"/>
          <w:bookmarkStart w:id="179" w:name="_Toc56760023"/>
          <w:bookmarkStart w:id="180" w:name="_Toc56760097"/>
          <w:bookmarkStart w:id="181" w:name="_Toc56760169"/>
          <w:bookmarkStart w:id="182" w:name="_Toc56760241"/>
          <w:bookmarkStart w:id="183" w:name="_Toc56760313"/>
          <w:bookmarkStart w:id="184" w:name="_Toc56760024"/>
          <w:bookmarkStart w:id="185" w:name="_Toc56760098"/>
          <w:bookmarkStart w:id="186" w:name="_Toc56760170"/>
          <w:bookmarkStart w:id="187" w:name="_Toc56760242"/>
          <w:bookmarkStart w:id="188" w:name="_Toc56760314"/>
          <w:bookmarkStart w:id="189" w:name="_Toc56760025"/>
          <w:bookmarkStart w:id="190" w:name="_Toc56760099"/>
          <w:bookmarkStart w:id="191" w:name="_Toc56760171"/>
          <w:bookmarkStart w:id="192" w:name="_Toc56760243"/>
          <w:bookmarkStart w:id="193" w:name="_Toc56760315"/>
          <w:bookmarkStart w:id="194" w:name="_Toc56760026"/>
          <w:bookmarkStart w:id="195" w:name="_Toc56760100"/>
          <w:bookmarkStart w:id="196" w:name="_Toc56760172"/>
          <w:bookmarkStart w:id="197" w:name="_Toc56760244"/>
          <w:bookmarkStart w:id="198" w:name="_Toc56760316"/>
          <w:bookmarkStart w:id="199" w:name="_Toc56760027"/>
          <w:bookmarkStart w:id="200" w:name="_Toc56760101"/>
          <w:bookmarkStart w:id="201" w:name="_Toc56760173"/>
          <w:bookmarkStart w:id="202" w:name="_Toc56760245"/>
          <w:bookmarkStart w:id="203" w:name="_Toc56760317"/>
          <w:bookmarkStart w:id="204" w:name="_Toc56760028"/>
          <w:bookmarkStart w:id="205" w:name="_Toc56760102"/>
          <w:bookmarkStart w:id="206" w:name="_Toc56760174"/>
          <w:bookmarkStart w:id="207" w:name="_Toc56760246"/>
          <w:bookmarkStart w:id="208" w:name="_Toc56760318"/>
          <w:bookmarkStart w:id="209" w:name="_Toc56760029"/>
          <w:bookmarkStart w:id="210" w:name="_Toc56760103"/>
          <w:bookmarkStart w:id="211" w:name="_Toc56760175"/>
          <w:bookmarkStart w:id="212" w:name="_Toc56760247"/>
          <w:bookmarkStart w:id="213" w:name="_Toc56760319"/>
          <w:bookmarkStart w:id="214" w:name="_Toc56760030"/>
          <w:bookmarkStart w:id="215" w:name="_Toc56760104"/>
          <w:bookmarkStart w:id="216" w:name="_Toc56760176"/>
          <w:bookmarkStart w:id="217" w:name="_Toc56760248"/>
          <w:bookmarkStart w:id="218" w:name="_Toc56760320"/>
          <w:bookmarkStart w:id="219" w:name="_Toc56760031"/>
          <w:bookmarkStart w:id="220" w:name="_Toc56760105"/>
          <w:bookmarkStart w:id="221" w:name="_Toc56760177"/>
          <w:bookmarkStart w:id="222" w:name="_Toc56760249"/>
          <w:bookmarkStart w:id="223" w:name="_Toc56760321"/>
          <w:bookmarkStart w:id="224" w:name="_Toc56760032"/>
          <w:bookmarkStart w:id="225" w:name="_Toc56760106"/>
          <w:bookmarkStart w:id="226" w:name="_Toc56760178"/>
          <w:bookmarkStart w:id="227" w:name="_Toc56760250"/>
          <w:bookmarkStart w:id="228" w:name="_Toc56760322"/>
          <w:bookmarkStart w:id="229" w:name="_Toc56760033"/>
          <w:bookmarkStart w:id="230" w:name="_Toc56760107"/>
          <w:bookmarkStart w:id="231" w:name="_Toc56760179"/>
          <w:bookmarkStart w:id="232" w:name="_Toc56760251"/>
          <w:bookmarkStart w:id="233" w:name="_Toc56760323"/>
          <w:bookmarkStart w:id="234" w:name="_Toc56760034"/>
          <w:bookmarkStart w:id="235" w:name="_Toc56760108"/>
          <w:bookmarkStart w:id="236" w:name="_Toc56760180"/>
          <w:bookmarkStart w:id="237" w:name="_Toc56760252"/>
          <w:bookmarkStart w:id="238" w:name="_Toc56760324"/>
          <w:bookmarkStart w:id="239" w:name="_Toc56760035"/>
          <w:bookmarkStart w:id="240" w:name="_Toc56760109"/>
          <w:bookmarkStart w:id="241" w:name="_Toc56760181"/>
          <w:bookmarkStart w:id="242" w:name="_Toc56760253"/>
          <w:bookmarkStart w:id="243" w:name="_Toc56760325"/>
          <w:bookmarkStart w:id="244" w:name="_Toc56760036"/>
          <w:bookmarkStart w:id="245" w:name="_Toc56760110"/>
          <w:bookmarkStart w:id="246" w:name="_Toc56760182"/>
          <w:bookmarkStart w:id="247" w:name="_Toc56760254"/>
          <w:bookmarkStart w:id="248" w:name="_Toc56760326"/>
          <w:bookmarkStart w:id="249" w:name="_Toc56760037"/>
          <w:bookmarkStart w:id="250" w:name="_Toc56760111"/>
          <w:bookmarkStart w:id="251" w:name="_Toc56760183"/>
          <w:bookmarkStart w:id="252" w:name="_Toc56760255"/>
          <w:bookmarkStart w:id="253" w:name="_Toc56760327"/>
          <w:bookmarkStart w:id="254" w:name="_Toc56760038"/>
          <w:bookmarkStart w:id="255" w:name="_Toc56760112"/>
          <w:bookmarkStart w:id="256" w:name="_Toc56760184"/>
          <w:bookmarkStart w:id="257" w:name="_Toc56760256"/>
          <w:bookmarkStart w:id="258" w:name="_Toc56760328"/>
          <w:bookmarkStart w:id="259" w:name="_Toc56760039"/>
          <w:bookmarkStart w:id="260" w:name="_Toc56760113"/>
          <w:bookmarkStart w:id="261" w:name="_Toc56760185"/>
          <w:bookmarkStart w:id="262" w:name="_Toc56760257"/>
          <w:bookmarkStart w:id="263" w:name="_Toc56760329"/>
          <w:bookmarkStart w:id="264" w:name="_Toc56760040"/>
          <w:bookmarkStart w:id="265" w:name="_Toc56760114"/>
          <w:bookmarkStart w:id="266" w:name="_Toc56760186"/>
          <w:bookmarkStart w:id="267" w:name="_Toc56760258"/>
          <w:bookmarkStart w:id="268" w:name="_Toc56760330"/>
          <w:bookmarkStart w:id="269" w:name="_Toc56760041"/>
          <w:bookmarkStart w:id="270" w:name="_Toc56760115"/>
          <w:bookmarkStart w:id="271" w:name="_Toc56760187"/>
          <w:bookmarkStart w:id="272" w:name="_Toc56760259"/>
          <w:bookmarkStart w:id="273" w:name="_Toc56760331"/>
          <w:bookmarkStart w:id="274" w:name="_Toc56760042"/>
          <w:bookmarkStart w:id="275" w:name="_Toc56760116"/>
          <w:bookmarkStart w:id="276" w:name="_Toc56760188"/>
          <w:bookmarkStart w:id="277" w:name="_Toc56760260"/>
          <w:bookmarkStart w:id="278" w:name="_Toc56760332"/>
          <w:bookmarkStart w:id="279" w:name="_Toc56760043"/>
          <w:bookmarkStart w:id="280" w:name="_Toc56760117"/>
          <w:bookmarkStart w:id="281" w:name="_Toc56760189"/>
          <w:bookmarkStart w:id="282" w:name="_Toc56760261"/>
          <w:bookmarkStart w:id="283" w:name="_Toc56760333"/>
          <w:bookmarkStart w:id="284" w:name="_Toc56760044"/>
          <w:bookmarkStart w:id="285" w:name="_Toc56760118"/>
          <w:bookmarkStart w:id="286" w:name="_Toc56760190"/>
          <w:bookmarkStart w:id="287" w:name="_Toc56760262"/>
          <w:bookmarkStart w:id="288" w:name="_Toc56760334"/>
          <w:bookmarkStart w:id="289" w:name="_Toc56760045"/>
          <w:bookmarkStart w:id="290" w:name="_Toc56760119"/>
          <w:bookmarkStart w:id="291" w:name="_Toc56760191"/>
          <w:bookmarkStart w:id="292" w:name="_Toc56760263"/>
          <w:bookmarkStart w:id="293" w:name="_Toc56760335"/>
          <w:bookmarkStart w:id="294" w:name="_Toc56760046"/>
          <w:bookmarkStart w:id="295" w:name="_Toc56760120"/>
          <w:bookmarkStart w:id="296" w:name="_Toc56760192"/>
          <w:bookmarkStart w:id="297" w:name="_Toc56760264"/>
          <w:bookmarkStart w:id="298" w:name="_Toc56760336"/>
          <w:bookmarkStart w:id="299" w:name="_Toc56760047"/>
          <w:bookmarkStart w:id="300" w:name="_Toc56760121"/>
          <w:bookmarkStart w:id="301" w:name="_Toc56760193"/>
          <w:bookmarkStart w:id="302" w:name="_Toc56760265"/>
          <w:bookmarkStart w:id="303" w:name="_Toc56760337"/>
          <w:bookmarkStart w:id="304" w:name="_Toc56760048"/>
          <w:bookmarkStart w:id="305" w:name="_Toc56760122"/>
          <w:bookmarkStart w:id="306" w:name="_Toc56760194"/>
          <w:bookmarkStart w:id="307" w:name="_Toc56760266"/>
          <w:bookmarkStart w:id="308" w:name="_Toc56760338"/>
          <w:bookmarkStart w:id="309" w:name="_Toc56760049"/>
          <w:bookmarkStart w:id="310" w:name="_Toc56760123"/>
          <w:bookmarkStart w:id="311" w:name="_Toc56760195"/>
          <w:bookmarkStart w:id="312" w:name="_Toc56760267"/>
          <w:bookmarkStart w:id="313" w:name="_Toc56760339"/>
          <w:bookmarkStart w:id="314" w:name="_Toc56760340"/>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14:paraId="4AF470AF" w14:textId="34543B23" w:rsidR="00226CEC" w:rsidRDefault="00541A58" w:rsidP="00226CEC">
          <w:r>
            <w:t xml:space="preserve">A PLPROC user invokes various aspects of PLPROC functionality by providing it with a text input file containing a set of statements or commands which tell it what to do next. Each of these statements calls a function or embodies an equation; some processing control functionality is also available. If a function is called, the specifics of the action invoked by the function are conveyed to PLPROC through the function’s arguments. The syntax employed for function calls resembles that of programming languages with which many PLPROC users will be familiar. A sequence of PLPROC commands provided in a single such input file can thus be considered to be a “program” or “script”; the latter terminology will be employed herein. </w:t>
          </w:r>
          <w:r w:rsidR="00226CEC">
            <w:t>In a PLPROC input file</w:t>
          </w:r>
          <w:r w:rsidR="000C5147">
            <w:t>,</w:t>
          </w:r>
          <w:r w:rsidR="00226CEC">
            <w:t xml:space="preserve"> comments begin with the “#” character. These lines are not executed; they are only used for explanation. The character “&amp;” at the end of a line indicates continuation of that line to the next line. </w:t>
          </w:r>
        </w:p>
        <w:p w14:paraId="127206BD" w14:textId="5E32B866" w:rsidR="00350F0F" w:rsidRDefault="00350F0F" w:rsidP="00350F0F">
          <w:r>
            <w:t xml:space="preserve">The following section of the tutorial will demonstrate how to set up a PLPROC input file to parameterize </w:t>
          </w:r>
          <w:r w:rsidR="000C5147">
            <w:t xml:space="preserve">the </w:t>
          </w:r>
          <w:r>
            <w:t>model</w:t>
          </w:r>
          <w:r w:rsidR="000C5147">
            <w:t xml:space="preserve"> described above</w:t>
          </w:r>
          <w:r>
            <w:t xml:space="preserve"> using pilot points. It is advisable to have the PLPROC manual close at hand. There are five main steps:</w:t>
          </w:r>
        </w:p>
        <w:p w14:paraId="1F2BC89B" w14:textId="25E61A1F" w:rsidR="00350F0F" w:rsidRDefault="00350F0F" w:rsidP="00970431">
          <w:pPr>
            <w:pStyle w:val="ListParagraph"/>
            <w:numPr>
              <w:ilvl w:val="0"/>
              <w:numId w:val="44"/>
            </w:numPr>
          </w:pPr>
          <w:r>
            <w:t>Read the model geometry</w:t>
          </w:r>
          <w:r w:rsidR="000C5147">
            <w:t>;</w:t>
          </w:r>
        </w:p>
        <w:p w14:paraId="74335DE7" w14:textId="0784EC62" w:rsidR="00350F0F" w:rsidRDefault="00350F0F" w:rsidP="00970431">
          <w:pPr>
            <w:pStyle w:val="ListParagraph"/>
            <w:numPr>
              <w:ilvl w:val="0"/>
              <w:numId w:val="44"/>
            </w:numPr>
          </w:pPr>
          <w:r>
            <w:t>Read the pilot point geometry</w:t>
          </w:r>
          <w:r w:rsidR="000C5147">
            <w:t>;</w:t>
          </w:r>
        </w:p>
        <w:p w14:paraId="64BC9DE9" w14:textId="556243B8" w:rsidR="00350F0F" w:rsidRDefault="00350F0F" w:rsidP="00970431">
          <w:pPr>
            <w:pStyle w:val="ListParagraph"/>
            <w:numPr>
              <w:ilvl w:val="0"/>
              <w:numId w:val="44"/>
            </w:numPr>
          </w:pPr>
          <w:r>
            <w:t xml:space="preserve">Define how to interpolate </w:t>
          </w:r>
          <w:r w:rsidR="000C5147">
            <w:t xml:space="preserve">from </w:t>
          </w:r>
          <w:r>
            <w:t xml:space="preserve">pilot points </w:t>
          </w:r>
          <w:r w:rsidR="000C5147">
            <w:t xml:space="preserve">to </w:t>
          </w:r>
          <w:r>
            <w:t>model cells</w:t>
          </w:r>
          <w:r w:rsidR="000C5147">
            <w:t>;</w:t>
          </w:r>
        </w:p>
        <w:p w14:paraId="2E5D84BD" w14:textId="35CCCA21" w:rsidR="00350F0F" w:rsidRDefault="000C5147" w:rsidP="00970431">
          <w:pPr>
            <w:pStyle w:val="ListParagraph"/>
            <w:numPr>
              <w:ilvl w:val="0"/>
              <w:numId w:val="44"/>
            </w:numPr>
          </w:pPr>
          <w:r>
            <w:t>Undertake the interpolation;</w:t>
          </w:r>
        </w:p>
        <w:p w14:paraId="6C464B03" w14:textId="0C731721" w:rsidR="00350F0F" w:rsidRDefault="00350F0F" w:rsidP="00350F0F">
          <w:pPr>
            <w:pStyle w:val="ListParagraph"/>
            <w:numPr>
              <w:ilvl w:val="0"/>
              <w:numId w:val="44"/>
            </w:numPr>
          </w:pPr>
          <w:r>
            <w:t>Write</w:t>
          </w:r>
          <w:r w:rsidR="000C5147">
            <w:t xml:space="preserve"> hydraulic property values to </w:t>
          </w:r>
          <w:r>
            <w:t>model files</w:t>
          </w:r>
          <w:r w:rsidR="00A11904">
            <w:t xml:space="preserve"> using a</w:t>
          </w:r>
          <w:r w:rsidR="000C5147">
            <w:t xml:space="preserve"> PLPROC</w:t>
          </w:r>
          <w:r w:rsidR="00A11904">
            <w:t xml:space="preserve"> template file</w:t>
          </w:r>
          <w:r w:rsidR="000C5147">
            <w:t>.</w:t>
          </w:r>
        </w:p>
        <w:p w14:paraId="4A9F8C6D" w14:textId="5EA3D34D" w:rsidR="00350F0F" w:rsidRDefault="004955F5" w:rsidP="004955F5">
          <w:pPr>
            <w:pStyle w:val="Heading2"/>
          </w:pPr>
          <w:bookmarkStart w:id="315" w:name="_Toc57184301"/>
          <w:r>
            <w:lastRenderedPageBreak/>
            <w:t xml:space="preserve">Reading </w:t>
          </w:r>
          <w:r w:rsidR="000C5147">
            <w:t>Model Grid Specifications</w:t>
          </w:r>
          <w:bookmarkEnd w:id="315"/>
        </w:p>
        <w:p w14:paraId="1437E113" w14:textId="59868BA9" w:rsidR="000B4D06" w:rsidRDefault="004955F5" w:rsidP="004955F5">
          <w:r>
            <w:t xml:space="preserve">The first thing </w:t>
          </w:r>
          <w:r w:rsidR="00AB4A4F">
            <w:t xml:space="preserve">that </w:t>
          </w:r>
          <w:r>
            <w:t xml:space="preserve">we </w:t>
          </w:r>
          <w:r w:rsidR="00AB19A3">
            <w:t>must</w:t>
          </w:r>
          <w:r>
            <w:t xml:space="preserve"> do is</w:t>
          </w:r>
          <w:r w:rsidR="00930457">
            <w:t xml:space="preserve"> instruct PLPROC to</w:t>
          </w:r>
          <w:r>
            <w:t xml:space="preserve"> read the MODFLOW 6 binary grid file </w:t>
          </w:r>
          <w:r w:rsidRPr="00970431">
            <w:rPr>
              <w:i/>
            </w:rPr>
            <w:t>model.disv.grb</w:t>
          </w:r>
          <w:r>
            <w:t>. In reading this file, PLPROC creates a CLIST</w:t>
          </w:r>
          <w:r w:rsidR="000B4D06">
            <w:t xml:space="preserve"> (a “coordinate” list)</w:t>
          </w:r>
          <w:r>
            <w:t xml:space="preserve">. Once it has constructed this CLIST, PLPROC knows the </w:t>
          </w:r>
          <w:r w:rsidRPr="00B91AA3">
            <w:rPr>
              <w:i/>
              <w:iCs/>
            </w:rPr>
            <w:t>x</w:t>
          </w:r>
          <w:r>
            <w:t xml:space="preserve">, </w:t>
          </w:r>
          <w:r w:rsidR="00095ACD" w:rsidRPr="00B91AA3">
            <w:rPr>
              <w:i/>
              <w:iCs/>
            </w:rPr>
            <w:t>y</w:t>
          </w:r>
          <w:r>
            <w:t xml:space="preserve"> and </w:t>
          </w:r>
          <w:r w:rsidRPr="00B91AA3">
            <w:rPr>
              <w:i/>
              <w:iCs/>
            </w:rPr>
            <w:t>z</w:t>
          </w:r>
          <w:r w:rsidR="000B4D06">
            <w:t xml:space="preserve"> (</w:t>
          </w:r>
          <w:r w:rsidR="00A11904">
            <w:t>only if parameterisation is three-dimensional</w:t>
          </w:r>
          <w:r w:rsidR="000B4D06">
            <w:t>)</w:t>
          </w:r>
          <w:r>
            <w:t xml:space="preserve"> coordinates of every node of the MODFLOW</w:t>
          </w:r>
          <w:r w:rsidR="000B4D06">
            <w:t xml:space="preserve"> 6</w:t>
          </w:r>
          <w:r>
            <w:t xml:space="preserve"> grid. </w:t>
          </w:r>
        </w:p>
        <w:p w14:paraId="0BE6B49A" w14:textId="7446004C" w:rsidR="000B4D06" w:rsidRDefault="000B4D06" w:rsidP="004955F5">
          <w:r>
            <w:t xml:space="preserve">At the same time, </w:t>
          </w:r>
          <w:r w:rsidR="00930457">
            <w:t>CLIST-</w:t>
          </w:r>
          <w:r>
            <w:t xml:space="preserve">dependent SLIST’s (“selection” lists) can be created. These allow us to </w:t>
          </w:r>
          <w:r w:rsidR="00930457">
            <w:t xml:space="preserve">ascribe </w:t>
          </w:r>
          <w:r>
            <w:t xml:space="preserve">nodes to layers and/or </w:t>
          </w:r>
          <w:r w:rsidR="00A11904">
            <w:t>z</w:t>
          </w:r>
          <w:r w:rsidR="00841685">
            <w:t>one</w:t>
          </w:r>
          <w:r>
            <w:t xml:space="preserve">s. There are several </w:t>
          </w:r>
          <w:r w:rsidR="00930457">
            <w:t>ways to do this</w:t>
          </w:r>
          <w:r>
            <w:t>, depending on whether parameterisation is two- or three-dimensional</w:t>
          </w:r>
          <w:r w:rsidR="00930457">
            <w:t>.</w:t>
          </w:r>
          <w:r>
            <w:t xml:space="preserve"> (</w:t>
          </w:r>
          <w:r w:rsidR="00930457">
            <w:t xml:space="preserve">See </w:t>
          </w:r>
          <w:r>
            <w:t xml:space="preserve">the PLPROC manual for details). </w:t>
          </w:r>
        </w:p>
        <w:p w14:paraId="434AA7B9" w14:textId="64BECC70" w:rsidR="004955F5" w:rsidRDefault="000B4D06" w:rsidP="004955F5">
          <w:r>
            <w:t>Let us get started</w:t>
          </w:r>
          <w:r w:rsidR="004955F5">
            <w:t>.</w:t>
          </w:r>
        </w:p>
        <w:p w14:paraId="08D94A24" w14:textId="001F6DBD" w:rsidR="000B4D06" w:rsidRDefault="000B4D06" w:rsidP="004955F5">
          <w:r>
            <w:t>PLPROC has a function for reading MODFLOW 6 binary grid files</w:t>
          </w:r>
          <w:r w:rsidR="00930457">
            <w:t>; this is named</w:t>
          </w:r>
          <w:r>
            <w:t xml:space="preserve"> </w:t>
          </w:r>
          <w:r>
            <w:rPr>
              <w:i/>
              <w:iCs/>
            </w:rPr>
            <w:t>read_mf6_grid_specs()</w:t>
          </w:r>
          <w:r>
            <w:t>. (</w:t>
          </w:r>
          <w:r w:rsidR="00930457">
            <w:t>O</w:t>
          </w:r>
          <w:r>
            <w:t>ther</w:t>
          </w:r>
          <w:r w:rsidR="00930457">
            <w:t xml:space="preserve"> PLPROC</w:t>
          </w:r>
          <w:r>
            <w:t xml:space="preserve"> functions </w:t>
          </w:r>
          <w:r w:rsidR="00930457">
            <w:t>read</w:t>
          </w:r>
          <w:r>
            <w:t xml:space="preserve"> other model grid types).</w:t>
          </w:r>
        </w:p>
        <w:p w14:paraId="28AF16C7" w14:textId="77777777" w:rsidR="00AD3BDF" w:rsidRDefault="00AD3BDF" w:rsidP="00AD3BDF">
          <w:pPr>
            <w:pStyle w:val="steps"/>
          </w:pPr>
          <w:r>
            <w:t xml:space="preserve">Open an empty text file. Name it </w:t>
          </w:r>
          <w:r>
            <w:rPr>
              <w:i/>
              <w:iCs/>
            </w:rPr>
            <w:t>plproc1.dat</w:t>
          </w:r>
          <w:r>
            <w:t xml:space="preserve"> and type in the function below:</w:t>
          </w:r>
        </w:p>
        <w:tbl>
          <w:tblPr>
            <w:tblStyle w:val="TableGrid"/>
            <w:tblW w:w="9776" w:type="dxa"/>
            <w:tblLook w:val="04A0" w:firstRow="1" w:lastRow="0" w:firstColumn="1" w:lastColumn="0" w:noHBand="0" w:noVBand="1"/>
          </w:tblPr>
          <w:tblGrid>
            <w:gridCol w:w="9776"/>
          </w:tblGrid>
          <w:tr w:rsidR="00AD3BDF" w:rsidRPr="008635DE" w14:paraId="3C5DDEF2" w14:textId="77777777" w:rsidTr="00952F90">
            <w:tc>
              <w:tcPr>
                <w:tcW w:w="9776" w:type="dxa"/>
              </w:tcPr>
              <w:p w14:paraId="60098C29" w14:textId="77777777" w:rsidR="00AD3BDF" w:rsidRDefault="00AD3BDF" w:rsidP="00952F90">
                <w:pPr>
                  <w:pStyle w:val="commandlinetext"/>
                </w:pPr>
                <w:r>
                  <w:t>cl_mf = read_mf6_grid_specs(file=model.disv.grb,                   &amp;</w:t>
                </w:r>
              </w:p>
              <w:p w14:paraId="6952EB41" w14:textId="77777777" w:rsidR="00AD3BDF" w:rsidRDefault="00AD3BDF" w:rsidP="00952F90">
                <w:pPr>
                  <w:pStyle w:val="commandlinetext"/>
                </w:pPr>
                <w:r>
                  <w:t xml:space="preserve">                         dimensions=2,                             &amp;</w:t>
                </w:r>
              </w:p>
              <w:p w14:paraId="2D18036B" w14:textId="77777777" w:rsidR="00AD3BDF" w:rsidRDefault="00AD3BDF" w:rsidP="00952F90">
                <w:pPr>
                  <w:pStyle w:val="commandlinetext"/>
                </w:pPr>
                <w:r>
                  <w:t xml:space="preserve">                         slist_layer_idomain=idomain1;  layer=1,   &amp;</w:t>
                </w:r>
              </w:p>
              <w:p w14:paraId="0D47DB71" w14:textId="77777777" w:rsidR="00AD3BDF" w:rsidRDefault="00AD3BDF" w:rsidP="00952F90">
                <w:pPr>
                  <w:pStyle w:val="commandlinetext"/>
                </w:pPr>
                <w:r>
                  <w:t xml:space="preserve">                         slist_layer_idomain=idomain2;  layer=2,   &amp;</w:t>
                </w:r>
              </w:p>
              <w:p w14:paraId="18BA410A" w14:textId="77777777" w:rsidR="00AD3BDF" w:rsidRPr="008635DE" w:rsidRDefault="00AD3BDF" w:rsidP="00952F90">
                <w:pPr>
                  <w:pStyle w:val="commandlinetext"/>
                </w:pPr>
                <w:r>
                  <w:t xml:space="preserve">                         slist_layer_idomain=idomain3;  layer=3)</w:t>
                </w:r>
              </w:p>
            </w:tc>
          </w:tr>
        </w:tbl>
        <w:p w14:paraId="58696080" w14:textId="77777777" w:rsidR="00686FDE" w:rsidRDefault="00686FDE" w:rsidP="00970431">
          <w:pPr>
            <w:pStyle w:val="steps"/>
            <w:numPr>
              <w:ilvl w:val="0"/>
              <w:numId w:val="0"/>
            </w:numPr>
          </w:pPr>
        </w:p>
        <w:p w14:paraId="06B5DC34" w14:textId="4F7B67EA" w:rsidR="000B4D06" w:rsidRDefault="000B4D06" w:rsidP="000B4D06">
          <w:pPr>
            <w:pStyle w:val="steps"/>
          </w:pPr>
          <w:r>
            <w:t xml:space="preserve"> </w:t>
          </w:r>
          <w:r w:rsidR="00686FDE">
            <w:t xml:space="preserve">This function tells PLPROC to create a CLIST named </w:t>
          </w:r>
          <w:r w:rsidR="00686FDE">
            <w:rPr>
              <w:i/>
              <w:iCs/>
            </w:rPr>
            <w:t>cl_mf</w:t>
          </w:r>
          <w:r w:rsidR="00141D3A">
            <w:t>, using</w:t>
          </w:r>
          <w:r w:rsidR="00686FDE">
            <w:t xml:space="preserve"> the binary grid file </w:t>
          </w:r>
          <w:r w:rsidR="00686FDE">
            <w:rPr>
              <w:i/>
              <w:iCs/>
            </w:rPr>
            <w:t>model.disv.grb</w:t>
          </w:r>
          <w:r w:rsidR="00686FDE">
            <w:t>.</w:t>
          </w:r>
        </w:p>
        <w:p w14:paraId="0923B4D9" w14:textId="607019E2" w:rsidR="00686FDE" w:rsidRDefault="00686FDE" w:rsidP="00952F90">
          <w:pPr>
            <w:pStyle w:val="steps"/>
          </w:pPr>
          <w:r>
            <w:t>As our parametrisation is two-dimensional (</w:t>
          </w:r>
          <w:r w:rsidR="00930457">
            <w:t xml:space="preserve">interpolation from pilot points to the model grid does not involve the </w:t>
          </w:r>
          <w:r w:rsidR="00930457" w:rsidRPr="00B91AA3">
            <w:rPr>
              <w:i/>
              <w:iCs/>
            </w:rPr>
            <w:t>z</w:t>
          </w:r>
          <w:r w:rsidR="00930457">
            <w:t xml:space="preserve"> dimension</w:t>
          </w:r>
          <w:r>
            <w:t xml:space="preserve">), the function specifies </w:t>
          </w:r>
          <w:r w:rsidRPr="00970431">
            <w:rPr>
              <w:i/>
              <w:iCs/>
            </w:rPr>
            <w:t>dimensions=2</w:t>
          </w:r>
          <w:r>
            <w:t xml:space="preserve">. </w:t>
          </w:r>
          <w:r w:rsidR="00930457">
            <w:t>I</w:t>
          </w:r>
          <w:r>
            <w:t xml:space="preserve">n this case, each element of the CLIST is ascribed only an </w:t>
          </w:r>
          <w:r w:rsidRPr="00B91AA3">
            <w:rPr>
              <w:i/>
              <w:iCs/>
            </w:rPr>
            <w:t>x</w:t>
          </w:r>
          <w:r>
            <w:t xml:space="preserve"> and</w:t>
          </w:r>
          <w:r w:rsidR="00930457">
            <w:t xml:space="preserve"> a</w:t>
          </w:r>
          <w:r>
            <w:t xml:space="preserve"> </w:t>
          </w:r>
          <w:r w:rsidRPr="00B91AA3">
            <w:rPr>
              <w:i/>
              <w:iCs/>
            </w:rPr>
            <w:t>y</w:t>
          </w:r>
          <w:r>
            <w:t xml:space="preserve"> coordinate</w:t>
          </w:r>
          <w:r w:rsidR="00930457">
            <w:t>;</w:t>
          </w:r>
          <w:r>
            <w:t xml:space="preserve"> these</w:t>
          </w:r>
          <w:r w:rsidR="00930457">
            <w:t xml:space="preserve"> are independent of</w:t>
          </w:r>
          <w:r>
            <w:t xml:space="preserve"> </w:t>
          </w:r>
          <w:r w:rsidR="00141D3A">
            <w:t>any</w:t>
          </w:r>
          <w:r>
            <w:t xml:space="preserve"> model layer.</w:t>
          </w:r>
        </w:p>
        <w:p w14:paraId="7CB7FA3B" w14:textId="6141C351" w:rsidR="00686FDE" w:rsidRDefault="00686FDE" w:rsidP="00952F90">
          <w:pPr>
            <w:pStyle w:val="steps"/>
          </w:pPr>
          <w:bookmarkStart w:id="316" w:name="_Ref56697637"/>
          <w:r>
            <w:t xml:space="preserve">Lastly, three SLISTs are associated </w:t>
          </w:r>
          <w:r w:rsidR="00930457">
            <w:t xml:space="preserve">with </w:t>
          </w:r>
          <w:r>
            <w:t>the</w:t>
          </w:r>
          <w:r w:rsidR="00930457">
            <w:t xml:space="preserve"> new</w:t>
          </w:r>
          <w:r>
            <w:t xml:space="preserve"> CLIST</w:t>
          </w:r>
          <w:r w:rsidR="00930457">
            <w:t>; we name these</w:t>
          </w:r>
          <w:r>
            <w:t xml:space="preserve"> </w:t>
          </w:r>
          <w:r w:rsidRPr="00E7683F">
            <w:rPr>
              <w:i/>
              <w:iCs/>
            </w:rPr>
            <w:t>idomain1</w:t>
          </w:r>
          <w:r>
            <w:t xml:space="preserve">, </w:t>
          </w:r>
          <w:r w:rsidRPr="00E7683F">
            <w:rPr>
              <w:i/>
              <w:iCs/>
            </w:rPr>
            <w:t>idomain2</w:t>
          </w:r>
          <w:r>
            <w:t xml:space="preserve"> and </w:t>
          </w:r>
          <w:r w:rsidRPr="00E7683F">
            <w:rPr>
              <w:i/>
              <w:iCs/>
            </w:rPr>
            <w:t>idomain3</w:t>
          </w:r>
          <w:r>
            <w:t xml:space="preserve">. </w:t>
          </w:r>
          <w:r w:rsidR="00930457">
            <w:t xml:space="preserve">They </w:t>
          </w:r>
          <w:r w:rsidR="00AD3BDF">
            <w:t xml:space="preserve">contain the IDOMAIN value of every cell in </w:t>
          </w:r>
          <w:r w:rsidR="00930457">
            <w:t xml:space="preserve">a </w:t>
          </w:r>
          <w:r w:rsidR="00AD3BDF">
            <w:t>specified model layer. These will come into play later on.</w:t>
          </w:r>
          <w:bookmarkEnd w:id="316"/>
        </w:p>
        <w:p w14:paraId="6A9438FA" w14:textId="32EEE919" w:rsidR="00AD3BDF" w:rsidRDefault="00AD3BDF" w:rsidP="00AD3BDF">
          <w:pPr>
            <w:pStyle w:val="Heading2"/>
          </w:pPr>
          <w:bookmarkStart w:id="317" w:name="_Toc57184302"/>
          <w:r>
            <w:t xml:space="preserve">Reporting </w:t>
          </w:r>
          <w:r w:rsidR="00486712">
            <w:t>F</w:t>
          </w:r>
          <w:r>
            <w:t>unctions</w:t>
          </w:r>
          <w:bookmarkEnd w:id="317"/>
        </w:p>
        <w:p w14:paraId="27ED85F7" w14:textId="3B108D27" w:rsidR="00AD3BDF" w:rsidRDefault="00AD3BDF" w:rsidP="00AD3BDF">
          <w:r>
            <w:t>Before continuing</w:t>
          </w:r>
          <w:r w:rsidR="00930457">
            <w:t xml:space="preserve"> any</w:t>
          </w:r>
          <w:r>
            <w:t xml:space="preserve"> further</w:t>
          </w:r>
          <w:r w:rsidR="00930457">
            <w:t>,</w:t>
          </w:r>
          <w:r>
            <w:t xml:space="preserve"> let us check if everything is working</w:t>
          </w:r>
          <w:r w:rsidR="00930457">
            <w:t xml:space="preserve"> correctly</w:t>
          </w:r>
          <w:r>
            <w:t xml:space="preserve"> by adding some </w:t>
          </w:r>
          <w:r w:rsidRPr="00AD3BDF">
            <w:t xml:space="preserve">reporting functions. These can be used in a PLPROC script to ensure that the script is doing what it is supposed to be doing. </w:t>
          </w:r>
        </w:p>
        <w:p w14:paraId="783EBA3C" w14:textId="4E5D4BE5" w:rsidR="00AD3BDF" w:rsidRDefault="00AD3BDF" w:rsidP="00E7683F">
          <w:pPr>
            <w:pStyle w:val="steps"/>
          </w:pPr>
          <w:r>
            <w:t>Add the following function to the</w:t>
          </w:r>
          <w:r w:rsidR="00120BAA">
            <w:t xml:space="preserve"> bottom of the</w:t>
          </w:r>
          <w:r w:rsidRPr="00AD3BDF">
            <w:rPr>
              <w:i/>
              <w:iCs/>
            </w:rPr>
            <w:t xml:space="preserve"> </w:t>
          </w:r>
          <w:r>
            <w:rPr>
              <w:i/>
              <w:iCs/>
            </w:rPr>
            <w:t>plproc1.dat</w:t>
          </w:r>
          <w:r>
            <w:t xml:space="preserve"> script.</w:t>
          </w:r>
        </w:p>
        <w:tbl>
          <w:tblPr>
            <w:tblStyle w:val="TableGrid"/>
            <w:tblW w:w="9776" w:type="dxa"/>
            <w:tblLook w:val="04A0" w:firstRow="1" w:lastRow="0" w:firstColumn="1" w:lastColumn="0" w:noHBand="0" w:noVBand="1"/>
          </w:tblPr>
          <w:tblGrid>
            <w:gridCol w:w="9776"/>
          </w:tblGrid>
          <w:tr w:rsidR="00AD3BDF" w:rsidRPr="008635DE" w14:paraId="5F9E59B7" w14:textId="77777777" w:rsidTr="00952F90">
            <w:tc>
              <w:tcPr>
                <w:tcW w:w="9776" w:type="dxa"/>
              </w:tcPr>
              <w:p w14:paraId="758E7B5E" w14:textId="77777777" w:rsidR="00AD3BDF" w:rsidRDefault="00AD3BDF" w:rsidP="00AD3BDF">
                <w:pPr>
                  <w:pStyle w:val="commandlinetext"/>
                </w:pPr>
                <w:r>
                  <w:t>report_all_entities(file=report1.dat)</w:t>
                </w:r>
              </w:p>
              <w:p w14:paraId="6DF809D6" w14:textId="398A1A8C" w:rsidR="00AD3BDF" w:rsidRPr="008635DE" w:rsidRDefault="00AD3BDF" w:rsidP="00AD3BDF">
                <w:pPr>
                  <w:pStyle w:val="commandlinetext"/>
                </w:pPr>
                <w:r>
                  <w:t>cl_mf.report_dependent_lists(file='report2.dat')</w:t>
                </w:r>
              </w:p>
            </w:tc>
          </w:tr>
        </w:tbl>
        <w:p w14:paraId="3AF0FCA7" w14:textId="77777777" w:rsidR="00AD3BDF" w:rsidRDefault="00AD3BDF" w:rsidP="00970431">
          <w:pPr>
            <w:pStyle w:val="steps"/>
            <w:numPr>
              <w:ilvl w:val="0"/>
              <w:numId w:val="0"/>
            </w:numPr>
          </w:pPr>
        </w:p>
        <w:p w14:paraId="208CEFCE" w14:textId="39402BCC" w:rsidR="00AD3BDF" w:rsidRDefault="00EC4AF4" w:rsidP="00AD3BDF">
          <w:pPr>
            <w:pStyle w:val="steps"/>
          </w:pPr>
          <w:r>
            <w:t>Using this</w:t>
          </w:r>
          <w:r w:rsidR="00AD3BDF" w:rsidRPr="00AD3BDF">
            <w:t xml:space="preserve"> function call, all entities generated by PLPROC are recorded in file </w:t>
          </w:r>
          <w:r w:rsidR="00AD3BDF" w:rsidRPr="0000723F">
            <w:rPr>
              <w:i/>
              <w:iCs/>
            </w:rPr>
            <w:t>report1.dat</w:t>
          </w:r>
          <w:r w:rsidR="00AD3BDF" w:rsidRPr="00AD3BDF">
            <w:t xml:space="preserve">, while the coordinates of all points that comprise the </w:t>
          </w:r>
          <w:r w:rsidR="00AD3BDF" w:rsidRPr="0000723F">
            <w:rPr>
              <w:i/>
              <w:iCs/>
            </w:rPr>
            <w:t>cl_mf</w:t>
          </w:r>
          <w:r w:rsidR="00AD3BDF" w:rsidRPr="00AD3BDF">
            <w:t xml:space="preserve"> CLIST, and the values of all SLISTS which have this CLIST as its parent, are reported in file </w:t>
          </w:r>
          <w:r w:rsidR="00AD3BDF" w:rsidRPr="0000723F">
            <w:rPr>
              <w:i/>
              <w:iCs/>
            </w:rPr>
            <w:t>report2.dat</w:t>
          </w:r>
          <w:r w:rsidR="00AD3BDF" w:rsidRPr="00AD3BDF">
            <w:t>.</w:t>
          </w:r>
        </w:p>
        <w:p w14:paraId="1AFE1589" w14:textId="0F1FFE9D" w:rsidR="00AD3BDF" w:rsidRDefault="00EC4AF4" w:rsidP="00AD3BDF">
          <w:pPr>
            <w:pStyle w:val="steps"/>
          </w:pPr>
          <w:r>
            <w:t>Go ahead and save the file. You can now run PLPROC.</w:t>
          </w:r>
        </w:p>
        <w:p w14:paraId="5C11C1FA" w14:textId="5179ADD3" w:rsidR="00EC4AF4" w:rsidRDefault="00EC4AF4" w:rsidP="00EC4AF4">
          <w:pPr>
            <w:pStyle w:val="steps"/>
          </w:pPr>
          <w:r>
            <w:t xml:space="preserve">Open the command line in your working folder. Type </w:t>
          </w:r>
          <w:r>
            <w:rPr>
              <w:i/>
              <w:iCs/>
            </w:rPr>
            <w:t>plproc plproc.dat</w:t>
          </w:r>
          <w:r>
            <w:t xml:space="preserve"> and press &lt;enter&gt;. If all went well, you should see the following.</w:t>
          </w:r>
        </w:p>
        <w:p w14:paraId="2E8AA006" w14:textId="77777777" w:rsidR="00EC4AF4" w:rsidRDefault="00EC4AF4" w:rsidP="00EC4AF4">
          <w:pPr>
            <w:pStyle w:val="commandlinetext"/>
          </w:pPr>
        </w:p>
        <w:p w14:paraId="1729D11C" w14:textId="77777777" w:rsidR="00EC4AF4" w:rsidRDefault="00EC4AF4" w:rsidP="00EC4AF4">
          <w:pPr>
            <w:pStyle w:val="commandlinetext"/>
          </w:pPr>
          <w:r>
            <w:t>PLPROC Version 3.00. Watermark Numerical Computing.</w:t>
          </w:r>
        </w:p>
        <w:p w14:paraId="3A47EB3A" w14:textId="77777777" w:rsidR="00EC4AF4" w:rsidRDefault="00EC4AF4" w:rsidP="00EC4AF4">
          <w:pPr>
            <w:pStyle w:val="commandlinetext"/>
          </w:pPr>
        </w:p>
        <w:p w14:paraId="7417D18E" w14:textId="77777777" w:rsidR="00EC4AF4" w:rsidRDefault="00EC4AF4" w:rsidP="00EC4AF4">
          <w:pPr>
            <w:pStyle w:val="commandlinetext"/>
          </w:pPr>
          <w:r>
            <w:t>Reading and storing contents of PLPROC script file plproc1.dat...</w:t>
          </w:r>
        </w:p>
        <w:p w14:paraId="50CF2B59" w14:textId="77777777" w:rsidR="00EC4AF4" w:rsidRDefault="00EC4AF4" w:rsidP="00EC4AF4">
          <w:pPr>
            <w:pStyle w:val="commandlinetext"/>
          </w:pPr>
          <w:r>
            <w:t>Processing commands in PLPROC script file...</w:t>
          </w:r>
        </w:p>
        <w:p w14:paraId="36BECB6D" w14:textId="77777777" w:rsidR="00EC4AF4" w:rsidRDefault="00EC4AF4" w:rsidP="00EC4AF4">
          <w:pPr>
            <w:pStyle w:val="commandlinetext"/>
          </w:pPr>
        </w:p>
        <w:p w14:paraId="508EE31F" w14:textId="77777777" w:rsidR="00EC4AF4" w:rsidRDefault="00EC4AF4" w:rsidP="00EC4AF4">
          <w:pPr>
            <w:pStyle w:val="commandlinetext"/>
          </w:pPr>
          <w:r>
            <w:t>&gt; cl_mf=read_mf6_grid_specs(file=model.disv.grb,dimensions=2,slist_laye...</w:t>
          </w:r>
        </w:p>
        <w:p w14:paraId="14AC03E4" w14:textId="77777777" w:rsidR="00EC4AF4" w:rsidRDefault="00EC4AF4" w:rsidP="00EC4AF4">
          <w:pPr>
            <w:pStyle w:val="commandlinetext"/>
          </w:pPr>
          <w:r>
            <w:t>&gt; report_all_entities(file=report1.dat)</w:t>
          </w:r>
        </w:p>
        <w:p w14:paraId="261DFD53" w14:textId="77777777" w:rsidR="00EC4AF4" w:rsidRDefault="00EC4AF4" w:rsidP="00EC4AF4">
          <w:pPr>
            <w:pStyle w:val="commandlinetext"/>
          </w:pPr>
          <w:r>
            <w:t>&gt; cl_mf.report_dependent_lists(file='report2.dat')</w:t>
          </w:r>
        </w:p>
        <w:p w14:paraId="678C152B" w14:textId="77777777" w:rsidR="00EC4AF4" w:rsidRDefault="00EC4AF4" w:rsidP="00EC4AF4">
          <w:pPr>
            <w:pStyle w:val="commandlinetext"/>
          </w:pPr>
        </w:p>
        <w:p w14:paraId="1C1D5BFC" w14:textId="34977BD2" w:rsidR="00EC4AF4" w:rsidRDefault="00EC4AF4" w:rsidP="00EC4AF4">
          <w:pPr>
            <w:pStyle w:val="commandlinetext"/>
          </w:pPr>
          <w:r>
            <w:t>End of file: no more commands to process.</w:t>
          </w:r>
        </w:p>
        <w:p w14:paraId="3275F9DC" w14:textId="77777777" w:rsidR="00EC4AF4" w:rsidRDefault="00EC4AF4" w:rsidP="00970431">
          <w:pPr>
            <w:pStyle w:val="commandlinetext"/>
          </w:pPr>
        </w:p>
        <w:p w14:paraId="40D901CF" w14:textId="0B0D36C1" w:rsidR="00EC4AF4" w:rsidRDefault="00EC4AF4" w:rsidP="00970431">
          <w:pPr>
            <w:pStyle w:val="steps"/>
          </w:pPr>
          <w:r>
            <w:t xml:space="preserve">Go ahead and inspect files </w:t>
          </w:r>
          <w:r>
            <w:rPr>
              <w:i/>
            </w:rPr>
            <w:t>report1.dat</w:t>
          </w:r>
          <w:r>
            <w:t xml:space="preserve"> and </w:t>
          </w:r>
          <w:r>
            <w:rPr>
              <w:i/>
            </w:rPr>
            <w:t>report2.dat</w:t>
          </w:r>
          <w:r>
            <w:rPr>
              <w:iCs/>
            </w:rPr>
            <w:t xml:space="preserve"> using any text editor</w:t>
          </w:r>
          <w:r>
            <w:t>.</w:t>
          </w:r>
        </w:p>
        <w:p w14:paraId="3F624B08" w14:textId="77777777" w:rsidR="00AD3BDF" w:rsidRDefault="00AD3BDF" w:rsidP="00970431">
          <w:pPr>
            <w:pStyle w:val="steps"/>
            <w:numPr>
              <w:ilvl w:val="0"/>
              <w:numId w:val="0"/>
            </w:numPr>
          </w:pPr>
        </w:p>
        <w:p w14:paraId="4B3D0A77" w14:textId="3BDC286A" w:rsidR="00AD3BDF" w:rsidRDefault="00AD3BDF" w:rsidP="00AD3BDF">
          <w:pPr>
            <w:pStyle w:val="Heading2"/>
          </w:pPr>
          <w:bookmarkStart w:id="318" w:name="_Toc57184303"/>
          <w:r>
            <w:t>Reading Pilot Points</w:t>
          </w:r>
          <w:bookmarkEnd w:id="318"/>
        </w:p>
        <w:p w14:paraId="4D8EF77E" w14:textId="30601B61" w:rsidR="00120BAA" w:rsidRDefault="00AD3BDF" w:rsidP="00AD3BDF">
          <w:r>
            <w:t>Next, we need to instruct PLPR</w:t>
          </w:r>
          <w:r w:rsidR="00207F4F">
            <w:t>O</w:t>
          </w:r>
          <w:r>
            <w:t xml:space="preserve">C to read the </w:t>
          </w:r>
          <w:r w:rsidR="00120BAA">
            <w:t xml:space="preserve">list </w:t>
          </w:r>
          <w:r>
            <w:t xml:space="preserve">file </w:t>
          </w:r>
          <w:r>
            <w:rPr>
              <w:i/>
              <w:iCs/>
            </w:rPr>
            <w:t>ppoints.dat</w:t>
          </w:r>
          <w:r w:rsidR="00120BAA">
            <w:t xml:space="preserve">, which </w:t>
          </w:r>
          <w:r>
            <w:t>contain</w:t>
          </w:r>
          <w:r w:rsidR="00120BAA">
            <w:t>s</w:t>
          </w:r>
          <w:r>
            <w:t xml:space="preserve"> pilot point data. We </w:t>
          </w:r>
          <w:r w:rsidR="00A10224">
            <w:t>accomplish this</w:t>
          </w:r>
          <w:r>
            <w:t xml:space="preserve"> </w:t>
          </w:r>
          <w:r w:rsidR="00207F4F">
            <w:t xml:space="preserve">using </w:t>
          </w:r>
          <w:r>
            <w:t xml:space="preserve">the </w:t>
          </w:r>
          <w:r>
            <w:rPr>
              <w:i/>
              <w:iCs/>
            </w:rPr>
            <w:t>read_list_file()</w:t>
          </w:r>
          <w:r>
            <w:t xml:space="preserve"> function.</w:t>
          </w:r>
          <w:r w:rsidR="00120BAA">
            <w:t xml:space="preserve"> As previously described, file </w:t>
          </w:r>
          <w:r w:rsidR="00120BAA">
            <w:rPr>
              <w:i/>
              <w:iCs/>
            </w:rPr>
            <w:t>ppoints.dat</w:t>
          </w:r>
          <w:r w:rsidR="00120BAA">
            <w:t xml:space="preserve"> contains the location and hydraulic property value</w:t>
          </w:r>
          <w:r w:rsidR="00141D3A">
            <w:t>s</w:t>
          </w:r>
          <w:r w:rsidR="00207F4F">
            <w:t xml:space="preserve"> associated</w:t>
          </w:r>
          <w:r w:rsidR="00120BAA">
            <w:t xml:space="preserve"> </w:t>
          </w:r>
          <w:r w:rsidR="00207F4F">
            <w:t xml:space="preserve">with </w:t>
          </w:r>
          <w:r w:rsidR="00120BAA">
            <w:t xml:space="preserve">each pilot point.  </w:t>
          </w:r>
        </w:p>
        <w:p w14:paraId="55218B5C" w14:textId="19D6B268" w:rsidR="00513485" w:rsidRPr="00E7683F" w:rsidRDefault="00513485" w:rsidP="00970431">
          <w:pPr>
            <w:pStyle w:val="steps"/>
          </w:pPr>
          <w:r>
            <w:t xml:space="preserve">Open </w:t>
          </w:r>
          <w:r>
            <w:rPr>
              <w:i/>
              <w:iCs/>
            </w:rPr>
            <w:t>ppoints.dat</w:t>
          </w:r>
          <w:r>
            <w:t xml:space="preserve"> in a text editor or spreadsheet </w:t>
          </w:r>
          <w:r w:rsidR="00141D3A">
            <w:t xml:space="preserve">and take a look. </w:t>
          </w:r>
        </w:p>
        <w:p w14:paraId="00EE91B2" w14:textId="2263413B" w:rsidR="00513485" w:rsidRDefault="00141D3A" w:rsidP="00970431">
          <w:pPr>
            <w:pStyle w:val="steps"/>
          </w:pPr>
          <w:r>
            <w:t>Now, a</w:t>
          </w:r>
          <w:r w:rsidR="00120BAA">
            <w:t xml:space="preserve">dd the following function to the </w:t>
          </w:r>
          <w:r w:rsidR="00120BAA" w:rsidRPr="00970431">
            <w:rPr>
              <w:i/>
              <w:iCs/>
            </w:rPr>
            <w:t>plproc1.dat</w:t>
          </w:r>
          <w:r w:rsidR="00120BAA">
            <w:t xml:space="preserve"> script. </w:t>
          </w:r>
          <w:r w:rsidR="00513485">
            <w:t>Place it</w:t>
          </w:r>
          <w:r w:rsidR="00120BAA">
            <w:t xml:space="preserve"> above the reporting functions. </w:t>
          </w:r>
          <w:r w:rsidR="00513485">
            <w:t>(</w:t>
          </w:r>
          <w:r w:rsidR="00120BAA">
            <w:t>Henceforth, the reporting function shall always be kept at the end of the script file.</w:t>
          </w:r>
          <w:r w:rsidR="00513485">
            <w:t>)</w:t>
          </w:r>
        </w:p>
        <w:tbl>
          <w:tblPr>
            <w:tblStyle w:val="TableGrid"/>
            <w:tblW w:w="9776" w:type="dxa"/>
            <w:tblLook w:val="04A0" w:firstRow="1" w:lastRow="0" w:firstColumn="1" w:lastColumn="0" w:noHBand="0" w:noVBand="1"/>
          </w:tblPr>
          <w:tblGrid>
            <w:gridCol w:w="9776"/>
          </w:tblGrid>
          <w:tr w:rsidR="00513485" w:rsidRPr="008635DE" w14:paraId="07C5CF13" w14:textId="77777777" w:rsidTr="00AB19A3">
            <w:trPr>
              <w:cantSplit/>
            </w:trPr>
            <w:tc>
              <w:tcPr>
                <w:tcW w:w="9776" w:type="dxa"/>
              </w:tcPr>
              <w:p w14:paraId="0416A7F4" w14:textId="10659989" w:rsidR="00513485" w:rsidRDefault="00513485" w:rsidP="00513485">
                <w:pPr>
                  <w:pStyle w:val="commandlinetext"/>
                </w:pPr>
                <w:r>
                  <w:t xml:space="preserve">cl_pp = read_list_file(file=ppoints.dat,      </w:t>
                </w:r>
                <w:r w:rsidR="00207F4F">
                  <w:t xml:space="preserve"> </w:t>
                </w:r>
                <w:r>
                  <w:t xml:space="preserve">              &amp;</w:t>
                </w:r>
              </w:p>
              <w:p w14:paraId="7435F508" w14:textId="77777777" w:rsidR="00513485" w:rsidRDefault="00513485" w:rsidP="00513485">
                <w:pPr>
                  <w:pStyle w:val="commandlinetext"/>
                </w:pPr>
                <w:r>
                  <w:t xml:space="preserve">                        id_type=character,                   &amp;</w:t>
                </w:r>
              </w:p>
              <w:p w14:paraId="5506395A" w14:textId="77777777" w:rsidR="00513485" w:rsidRDefault="00513485" w:rsidP="00513485">
                <w:pPr>
                  <w:pStyle w:val="commandlinetext"/>
                </w:pPr>
                <w:r>
                  <w:t xml:space="preserve">                        dimensions=2,                        &amp;</w:t>
                </w:r>
              </w:p>
              <w:p w14:paraId="6AD31EDD" w14:textId="77777777" w:rsidR="00513485" w:rsidRDefault="00513485" w:rsidP="00513485">
                <w:pPr>
                  <w:pStyle w:val="commandlinetext"/>
                </w:pPr>
                <w:r>
                  <w:t xml:space="preserve">                        skiplines=1,                         &amp;</w:t>
                </w:r>
              </w:p>
              <w:p w14:paraId="4053F713" w14:textId="6F82EC9A" w:rsidR="00513485" w:rsidRDefault="00513485" w:rsidP="00513485">
                <w:pPr>
                  <w:pStyle w:val="commandlinetext"/>
                </w:pPr>
                <w:r>
                  <w:t xml:space="preserve">                        slist=</w:t>
                </w:r>
                <w:r w:rsidR="00141D3A">
                  <w:t>z</w:t>
                </w:r>
                <w:r w:rsidR="00841685">
                  <w:t>one</w:t>
                </w:r>
                <w:r>
                  <w:t>;    column=4,             &amp;</w:t>
                </w:r>
              </w:p>
              <w:p w14:paraId="703A783B" w14:textId="77777777" w:rsidR="00513485" w:rsidRDefault="00513485" w:rsidP="00513485">
                <w:pPr>
                  <w:pStyle w:val="commandlinetext"/>
                </w:pPr>
                <w:r>
                  <w:t xml:space="preserve">                        plist=kh1_pp;   column=5,            &amp;</w:t>
                </w:r>
              </w:p>
              <w:p w14:paraId="0E235198" w14:textId="77777777" w:rsidR="00513485" w:rsidRDefault="00513485" w:rsidP="00513485">
                <w:pPr>
                  <w:pStyle w:val="commandlinetext"/>
                </w:pPr>
                <w:r>
                  <w:t xml:space="preserve">                        plist=sy1_pp;   column=6,            &amp;</w:t>
                </w:r>
              </w:p>
              <w:p w14:paraId="7BFDE5E5" w14:textId="77777777" w:rsidR="00513485" w:rsidRDefault="00513485" w:rsidP="00513485">
                <w:pPr>
                  <w:pStyle w:val="commandlinetext"/>
                </w:pPr>
                <w:r>
                  <w:t xml:space="preserve">                        plist=kh2_pp;   column=7,            &amp;</w:t>
                </w:r>
              </w:p>
              <w:p w14:paraId="56696C70" w14:textId="77777777" w:rsidR="00513485" w:rsidRDefault="00513485" w:rsidP="00513485">
                <w:pPr>
                  <w:pStyle w:val="commandlinetext"/>
                </w:pPr>
                <w:r>
                  <w:t xml:space="preserve">                        plist=kh3_pp;   column=8,            &amp;</w:t>
                </w:r>
              </w:p>
              <w:p w14:paraId="5B6D3637" w14:textId="2571F468" w:rsidR="00513485" w:rsidRPr="008635DE" w:rsidRDefault="00513485" w:rsidP="00513485">
                <w:pPr>
                  <w:pStyle w:val="commandlinetext"/>
                </w:pPr>
                <w:r>
                  <w:t xml:space="preserve">                        plist=ss3_pp;   column=9)</w:t>
                </w:r>
              </w:p>
            </w:tc>
          </w:tr>
        </w:tbl>
        <w:p w14:paraId="08AB670D" w14:textId="4F1FDFE5" w:rsidR="00AD3BDF" w:rsidRDefault="00AD3BDF" w:rsidP="00AD3BDF">
          <w:pPr>
            <w:pStyle w:val="steps"/>
            <w:numPr>
              <w:ilvl w:val="0"/>
              <w:numId w:val="0"/>
            </w:numPr>
          </w:pPr>
        </w:p>
        <w:p w14:paraId="38726690" w14:textId="34E6036C" w:rsidR="00513485" w:rsidRDefault="00513485" w:rsidP="00513485">
          <w:pPr>
            <w:pStyle w:val="steps"/>
          </w:pPr>
          <w:r>
            <w:t xml:space="preserve">The above </w:t>
          </w:r>
          <w:r w:rsidRPr="00C77F07">
            <w:rPr>
              <w:i/>
            </w:rPr>
            <w:t>read_list_file()</w:t>
          </w:r>
          <w:r>
            <w:t xml:space="preserve"> function call instructs PLPROC to read file </w:t>
          </w:r>
          <w:r>
            <w:rPr>
              <w:i/>
            </w:rPr>
            <w:t>ppoints.dat</w:t>
          </w:r>
          <w:r>
            <w:t xml:space="preserve"> containing data for pilot points. This function knows that the </w:t>
          </w:r>
          <w:r w:rsidRPr="00207F4F">
            <w:rPr>
              <w:i/>
              <w:iCs/>
            </w:rPr>
            <w:t>x</w:t>
          </w:r>
          <w:r>
            <w:t xml:space="preserve"> and </w:t>
          </w:r>
          <w:r w:rsidRPr="00F40832">
            <w:rPr>
              <w:i/>
              <w:iCs/>
            </w:rPr>
            <w:t>y</w:t>
          </w:r>
          <w:r>
            <w:t xml:space="preserve"> coordinates of these points reside in the second and third columns of the file. These coordinates are used to create a new</w:t>
          </w:r>
          <w:r w:rsidR="00723ED4">
            <w:t xml:space="preserve"> two-dimensional</w:t>
          </w:r>
          <w:r>
            <w:t xml:space="preserve"> CLIST, in this case named </w:t>
          </w:r>
          <w:r w:rsidRPr="00CA5CBC">
            <w:rPr>
              <w:i/>
            </w:rPr>
            <w:t>cl_</w:t>
          </w:r>
          <w:r>
            <w:rPr>
              <w:i/>
            </w:rPr>
            <w:t>pp</w:t>
          </w:r>
          <w:r>
            <w:t xml:space="preserve">. </w:t>
          </w:r>
          <w:r w:rsidR="00723ED4">
            <w:t xml:space="preserve">(Note that entries in file </w:t>
          </w:r>
          <w:r w:rsidR="00723ED4">
            <w:rPr>
              <w:i/>
              <w:iCs/>
            </w:rPr>
            <w:t>ppoints.dat</w:t>
          </w:r>
          <w:r w:rsidR="00723ED4">
            <w:t xml:space="preserve"> are both tab and space delimited. PLPROC allows either. Tab delimiters can make a file look untidy when viewed in a text editor. PLPROC does not object to multiple spaces/tabs between numbers; </w:t>
          </w:r>
          <w:r w:rsidR="00B91AA3">
            <w:t>however,</w:t>
          </w:r>
          <w:r w:rsidR="00723ED4">
            <w:t xml:space="preserve"> it does not tolerate missing numbers. Use of multiple spaces instead of tabs allows file like this to be tidied up if you would like this.)</w:t>
          </w:r>
          <w:r w:rsidR="00207F4F">
            <w:t xml:space="preserve"> </w:t>
          </w:r>
        </w:p>
        <w:p w14:paraId="3A4E7451" w14:textId="5C86EF5C" w:rsidR="00141D3A" w:rsidRDefault="00141D3A" w:rsidP="00513485">
          <w:pPr>
            <w:pStyle w:val="steps"/>
          </w:pPr>
          <w:r>
            <w:t xml:space="preserve">As </w:t>
          </w:r>
          <w:r>
            <w:rPr>
              <w:i/>
              <w:iCs/>
            </w:rPr>
            <w:t>ppoints.dat</w:t>
          </w:r>
          <w:r>
            <w:t xml:space="preserve"> contains column headers, PLPROC is instructed to skip the first line when reading this file</w:t>
          </w:r>
          <w:r w:rsidR="00723ED4">
            <w:t>; this is done using</w:t>
          </w:r>
          <w:r>
            <w:t xml:space="preserve"> the “</w:t>
          </w:r>
          <w:r>
            <w:rPr>
              <w:i/>
              <w:iCs/>
            </w:rPr>
            <w:t>skiplines=1</w:t>
          </w:r>
          <w:r w:rsidRPr="00141D3A">
            <w:t>”</w:t>
          </w:r>
          <w:r>
            <w:t xml:space="preserve"> argument.</w:t>
          </w:r>
        </w:p>
        <w:p w14:paraId="505F79F8" w14:textId="51C39A8D" w:rsidR="00C54F11" w:rsidRDefault="00C54F11" w:rsidP="00513485">
          <w:pPr>
            <w:pStyle w:val="steps"/>
          </w:pPr>
          <w:r>
            <w:t xml:space="preserve">An SLIST named </w:t>
          </w:r>
          <w:r w:rsidR="00141D3A">
            <w:rPr>
              <w:i/>
              <w:iCs/>
            </w:rPr>
            <w:t>z</w:t>
          </w:r>
          <w:r w:rsidR="00841685">
            <w:rPr>
              <w:i/>
              <w:iCs/>
            </w:rPr>
            <w:t>one</w:t>
          </w:r>
          <w:r>
            <w:t xml:space="preserve"> is created using values</w:t>
          </w:r>
          <w:r w:rsidR="00723ED4">
            <w:t xml:space="preserve"> read from</w:t>
          </w:r>
          <w:r>
            <w:t xml:space="preserve"> column 4</w:t>
          </w:r>
          <w:r w:rsidR="00723ED4">
            <w:t xml:space="preserve"> of the file</w:t>
          </w:r>
          <w:r>
            <w:t>. If you check the file</w:t>
          </w:r>
          <w:r w:rsidR="00723ED4">
            <w:t>,</w:t>
          </w:r>
          <w:r>
            <w:t xml:space="preserve"> you will see that this column contains </w:t>
          </w:r>
          <w:r w:rsidR="00723ED4">
            <w:t>z</w:t>
          </w:r>
          <w:r w:rsidR="00841685">
            <w:t>one</w:t>
          </w:r>
          <w:r>
            <w:t xml:space="preserve"> numbers. Note that it only contains the numbers 1 and 4. This is because all the pilot points </w:t>
          </w:r>
          <w:r w:rsidR="00723ED4">
            <w:t>have been assigned to</w:t>
          </w:r>
          <w:r>
            <w:t xml:space="preserve"> </w:t>
          </w:r>
          <w:r w:rsidR="00723ED4">
            <w:t>zones 1</w:t>
          </w:r>
          <w:r>
            <w:t xml:space="preserve"> and </w:t>
          </w:r>
          <w:r w:rsidR="00723ED4">
            <w:t>4</w:t>
          </w:r>
          <w:r>
            <w:t>.</w:t>
          </w:r>
        </w:p>
        <w:p w14:paraId="7AA6EF8E" w14:textId="7EB6B86F" w:rsidR="00513485" w:rsidRDefault="00513485" w:rsidP="00513485">
          <w:pPr>
            <w:pStyle w:val="steps"/>
          </w:pPr>
          <w:r>
            <w:t xml:space="preserve">At the same time, </w:t>
          </w:r>
          <w:r w:rsidRPr="000D64A7">
            <w:rPr>
              <w:i/>
            </w:rPr>
            <w:t>cl_</w:t>
          </w:r>
          <w:r w:rsidRPr="00513485">
            <w:rPr>
              <w:i/>
            </w:rPr>
            <w:t xml:space="preserve"> </w:t>
          </w:r>
          <w:r>
            <w:rPr>
              <w:i/>
            </w:rPr>
            <w:t>pp</w:t>
          </w:r>
          <w:r>
            <w:t xml:space="preserve"> dependent PLISTs are created for each of the hydraulic properties listed in </w:t>
          </w:r>
          <w:r>
            <w:rPr>
              <w:i/>
              <w:iCs/>
            </w:rPr>
            <w:t>ppoints.dat</w:t>
          </w:r>
          <w:r>
            <w:t xml:space="preserve">. These are named </w:t>
          </w:r>
          <w:r>
            <w:rPr>
              <w:i/>
              <w:iCs/>
            </w:rPr>
            <w:t>kh1_pp, sy1_pp</w:t>
          </w:r>
          <w:r>
            <w:t xml:space="preserve"> and so on. PLPROC is instructed to read the </w:t>
          </w:r>
          <w:r w:rsidR="00723ED4">
            <w:lastRenderedPageBreak/>
            <w:t xml:space="preserve">pertinent </w:t>
          </w:r>
          <w:r>
            <w:t>column in</w:t>
          </w:r>
          <w:r w:rsidR="00723ED4">
            <w:t xml:space="preserve"> file</w:t>
          </w:r>
          <w:r>
            <w:t xml:space="preserve"> </w:t>
          </w:r>
          <w:r>
            <w:rPr>
              <w:i/>
              <w:iCs/>
            </w:rPr>
            <w:t>ppoints.dat</w:t>
          </w:r>
          <w:r>
            <w:t xml:space="preserve"> </w:t>
          </w:r>
          <w:r w:rsidR="00723ED4">
            <w:t xml:space="preserve">in order </w:t>
          </w:r>
          <w:r>
            <w:t>to assign values to the</w:t>
          </w:r>
          <w:r w:rsidR="00723ED4">
            <w:t xml:space="preserve"> respective</w:t>
          </w:r>
          <w:r>
            <w:t xml:space="preserve"> PLIST. For example, a PLIST </w:t>
          </w:r>
          <w:r w:rsidR="00141D3A">
            <w:t xml:space="preserve">named </w:t>
          </w:r>
          <w:r>
            <w:rPr>
              <w:i/>
              <w:iCs/>
            </w:rPr>
            <w:t>kh1_pp</w:t>
          </w:r>
          <w:r>
            <w:t xml:space="preserve"> is created using the values in column </w:t>
          </w:r>
          <w:r w:rsidR="00723ED4">
            <w:t xml:space="preserve">5 using </w:t>
          </w:r>
          <w:r w:rsidR="004B6F48">
            <w:t>the argument: “</w:t>
          </w:r>
          <w:r w:rsidRPr="00970431">
            <w:rPr>
              <w:i/>
              <w:iCs/>
            </w:rPr>
            <w:t>plist=kh1_pp;</w:t>
          </w:r>
          <w:r w:rsidR="004B6F48">
            <w:rPr>
              <w:i/>
              <w:iCs/>
            </w:rPr>
            <w:t xml:space="preserve"> </w:t>
          </w:r>
          <w:r w:rsidRPr="00970431">
            <w:rPr>
              <w:i/>
              <w:iCs/>
            </w:rPr>
            <w:t>column=5</w:t>
          </w:r>
          <w:r w:rsidR="004B6F48" w:rsidRPr="00970431">
            <w:t>”</w:t>
          </w:r>
        </w:p>
        <w:p w14:paraId="6741063B" w14:textId="03653FA4" w:rsidR="00513485" w:rsidRDefault="00513485" w:rsidP="00513485">
          <w:pPr>
            <w:pStyle w:val="steps"/>
          </w:pPr>
          <w:r>
            <w:t>If desired in later PLPROC processing, individual pilot points can be identified through the pilot point name comprising the first column of this file</w:t>
          </w:r>
          <w:r w:rsidR="00723ED4">
            <w:t>. Pilot points can be identif</w:t>
          </w:r>
          <w:r w:rsidR="00605912">
            <w:t>ied</w:t>
          </w:r>
          <w:r w:rsidR="00723ED4">
            <w:t xml:space="preserve"> by position in the list; user-supplied integer</w:t>
          </w:r>
          <w:r w:rsidR="00605912">
            <w:t>s</w:t>
          </w:r>
          <w:r w:rsidR="00723ED4">
            <w:t>, or user-supplied character string</w:t>
          </w:r>
          <w:r w:rsidR="00605912">
            <w:t>s</w:t>
          </w:r>
          <w:r w:rsidR="00723ED4">
            <w:t xml:space="preserve">. In this case </w:t>
          </w:r>
          <w:r w:rsidR="00605912">
            <w:t>the</w:t>
          </w:r>
          <w:r w:rsidR="00723ED4">
            <w:t xml:space="preserve"> character</w:t>
          </w:r>
          <w:r w:rsidR="00605912">
            <w:t xml:space="preserve"> string options is adopted.</w:t>
          </w:r>
          <w:r>
            <w:t xml:space="preserve"> </w:t>
          </w:r>
          <w:r w:rsidR="00605912">
            <w:t xml:space="preserve">This </w:t>
          </w:r>
          <w:r>
            <w:t xml:space="preserve">is established using the </w:t>
          </w:r>
          <w:r w:rsidR="004B6F48">
            <w:t>“</w:t>
          </w:r>
          <w:r w:rsidRPr="000D64A7">
            <w:rPr>
              <w:i/>
            </w:rPr>
            <w:t>id_type=</w:t>
          </w:r>
          <w:r>
            <w:rPr>
              <w:i/>
            </w:rPr>
            <w:t>character</w:t>
          </w:r>
          <w:r w:rsidR="004B6F48">
            <w:rPr>
              <w:i/>
            </w:rPr>
            <w:t>”</w:t>
          </w:r>
          <w:r w:rsidR="004B6F48">
            <w:t xml:space="preserve"> </w:t>
          </w:r>
          <w:r>
            <w:t>argument.</w:t>
          </w:r>
        </w:p>
        <w:p w14:paraId="14DD3D65" w14:textId="21124A54" w:rsidR="00513485" w:rsidRPr="00970431" w:rsidRDefault="004B6F48" w:rsidP="00513485">
          <w:pPr>
            <w:pStyle w:val="steps"/>
          </w:pPr>
          <w:r>
            <w:t xml:space="preserve">Run PLPROC again and inspect files </w:t>
          </w:r>
          <w:r>
            <w:rPr>
              <w:i/>
            </w:rPr>
            <w:t>report1.dat</w:t>
          </w:r>
          <w:r>
            <w:t xml:space="preserve"> and </w:t>
          </w:r>
          <w:r>
            <w:rPr>
              <w:i/>
            </w:rPr>
            <w:t>report2.dat.</w:t>
          </w:r>
        </w:p>
        <w:p w14:paraId="55BA2A91" w14:textId="77777777" w:rsidR="004B6F48" w:rsidRPr="00970431" w:rsidRDefault="004B6F48" w:rsidP="00970431">
          <w:pPr>
            <w:pStyle w:val="steps"/>
            <w:numPr>
              <w:ilvl w:val="0"/>
              <w:numId w:val="0"/>
            </w:numPr>
          </w:pPr>
        </w:p>
        <w:p w14:paraId="6640BA62" w14:textId="56171257" w:rsidR="00BD3CA7" w:rsidRDefault="00BD3CA7" w:rsidP="00BD3CA7">
          <w:pPr>
            <w:pStyle w:val="Heading2"/>
          </w:pPr>
          <w:bookmarkStart w:id="319" w:name="_Toc57184304"/>
          <w:r w:rsidRPr="00BD3CA7">
            <w:t xml:space="preserve">Calculate </w:t>
          </w:r>
          <w:r w:rsidR="00B91AA3">
            <w:t>I</w:t>
          </w:r>
          <w:r w:rsidRPr="00BD3CA7">
            <w:t xml:space="preserve">nterpolation </w:t>
          </w:r>
          <w:r w:rsidR="00B91AA3">
            <w:t>F</w:t>
          </w:r>
          <w:r w:rsidRPr="00BD3CA7">
            <w:t>actors</w:t>
          </w:r>
          <w:bookmarkEnd w:id="319"/>
        </w:p>
        <w:p w14:paraId="1527376A" w14:textId="39C13482" w:rsidR="00A10224" w:rsidRDefault="00095ACD" w:rsidP="004B6F48">
          <w:r>
            <w:t>Next,</w:t>
          </w:r>
          <w:r w:rsidR="00BC7ADD">
            <w:t xml:space="preserve"> we</w:t>
          </w:r>
          <w:r w:rsidR="004B6F48">
            <w:t xml:space="preserve"> define how values are interpolated from pilot points to model grid nodes. </w:t>
          </w:r>
          <w:r w:rsidR="00A10224">
            <w:t xml:space="preserve">PLPROC has several options to carry out spatial interpolation. Here we use the </w:t>
          </w:r>
          <w:r w:rsidR="00A10224" w:rsidRPr="0000723F">
            <w:rPr>
              <w:i/>
              <w:iCs/>
            </w:rPr>
            <w:t>calc_kriging_factors_auto_2d()</w:t>
          </w:r>
          <w:r w:rsidR="00A10224">
            <w:t xml:space="preserve"> and the </w:t>
          </w:r>
          <w:r w:rsidR="00A10224">
            <w:rPr>
              <w:i/>
              <w:iCs/>
            </w:rPr>
            <w:t xml:space="preserve">krige_using_file() </w:t>
          </w:r>
          <w:r w:rsidR="00A10224">
            <w:t xml:space="preserve">functions. This is a two-step process. First, </w:t>
          </w:r>
          <w:r w:rsidR="00A10224" w:rsidRPr="0000723F">
            <w:rPr>
              <w:i/>
              <w:iCs/>
            </w:rPr>
            <w:t>calc_kriging_factors_auto_2d()</w:t>
          </w:r>
          <w:r w:rsidR="00A10224">
            <w:t xml:space="preserve"> writes a file which links elements in a source CLIST (i.e. </w:t>
          </w:r>
          <w:r w:rsidR="00A10224">
            <w:rPr>
              <w:i/>
              <w:iCs/>
            </w:rPr>
            <w:t>cl</w:t>
          </w:r>
          <w:r w:rsidR="00A10224" w:rsidRPr="00E7683F">
            <w:rPr>
              <w:i/>
              <w:iCs/>
            </w:rPr>
            <w:t>_mf</w:t>
          </w:r>
          <w:r w:rsidR="00A10224">
            <w:t xml:space="preserve">) </w:t>
          </w:r>
          <w:r w:rsidR="00A10224" w:rsidRPr="00E7683F">
            <w:t>to</w:t>
          </w:r>
          <w:r w:rsidR="00A10224">
            <w:t xml:space="preserve"> elements in a target CLIST (i.e. </w:t>
          </w:r>
          <w:r w:rsidR="00A10224">
            <w:rPr>
              <w:i/>
              <w:iCs/>
            </w:rPr>
            <w:t>cl_pp</w:t>
          </w:r>
          <w:r w:rsidR="00A10224">
            <w:t xml:space="preserve">). Then, </w:t>
          </w:r>
          <w:r w:rsidR="00A10224">
            <w:rPr>
              <w:i/>
              <w:iCs/>
            </w:rPr>
            <w:t xml:space="preserve">krige_using_file() </w:t>
          </w:r>
          <w:r w:rsidR="00A10224">
            <w:t>carries out the interpolation to calculate element values of one PLIST from those of another PLIST.</w:t>
          </w:r>
        </w:p>
        <w:p w14:paraId="71227626" w14:textId="4608B500" w:rsidR="004B6F48" w:rsidRDefault="004B6F48" w:rsidP="004B6F48">
          <w:r>
            <w:t xml:space="preserve">Recall </w:t>
          </w:r>
          <w:r w:rsidR="000770DE">
            <w:t xml:space="preserve">that </w:t>
          </w:r>
          <w:r>
            <w:t xml:space="preserve">we are working in two-dimensions. Therefore, the </w:t>
          </w:r>
          <w:r w:rsidRPr="00B91AA3">
            <w:rPr>
              <w:i/>
              <w:iCs/>
            </w:rPr>
            <w:t>x</w:t>
          </w:r>
          <w:r>
            <w:t xml:space="preserve"> and </w:t>
          </w:r>
          <w:r w:rsidRPr="00B91AA3">
            <w:rPr>
              <w:i/>
              <w:iCs/>
            </w:rPr>
            <w:t>y</w:t>
          </w:r>
          <w:r>
            <w:t xml:space="preserve"> coordinates of our model nodes are the same for each layer. Furthermore, we are using the same pilot points for each layer</w:t>
          </w:r>
          <w:r w:rsidR="000770DE">
            <w:t>;</w:t>
          </w:r>
          <w:r>
            <w:t xml:space="preserve"> </w:t>
          </w:r>
          <w:r w:rsidR="00B91AA3">
            <w:t>so,</w:t>
          </w:r>
          <w:r>
            <w:t xml:space="preserve"> their </w:t>
          </w:r>
          <w:r w:rsidRPr="00B91AA3">
            <w:rPr>
              <w:i/>
              <w:iCs/>
            </w:rPr>
            <w:t>x</w:t>
          </w:r>
          <w:r>
            <w:t xml:space="preserve"> and </w:t>
          </w:r>
          <w:r w:rsidRPr="00B91AA3">
            <w:rPr>
              <w:i/>
              <w:iCs/>
            </w:rPr>
            <w:t>y</w:t>
          </w:r>
          <w:r>
            <w:t xml:space="preserve"> coordinates are also the same. However, in </w:t>
          </w:r>
          <w:r w:rsidR="000770DE">
            <w:t xml:space="preserve">layer </w:t>
          </w:r>
          <w:r>
            <w:t xml:space="preserve">1 we have two distinct </w:t>
          </w:r>
          <w:r w:rsidR="000770DE">
            <w:t>z</w:t>
          </w:r>
          <w:r w:rsidR="00841685">
            <w:t>one</w:t>
          </w:r>
          <w:r>
            <w:t>s</w:t>
          </w:r>
          <w:r w:rsidR="000770DE">
            <w:t>, that is z</w:t>
          </w:r>
          <w:r w:rsidR="00841685">
            <w:t>one</w:t>
          </w:r>
          <w:r w:rsidR="00FD462F">
            <w:t xml:space="preserve"> 1 and </w:t>
          </w:r>
          <w:r w:rsidR="000770DE">
            <w:t>z</w:t>
          </w:r>
          <w:r w:rsidR="00841685">
            <w:t>one</w:t>
          </w:r>
          <w:r w:rsidR="00FD462F">
            <w:t xml:space="preserve"> 4)</w:t>
          </w:r>
          <w:r>
            <w:t xml:space="preserve">. </w:t>
          </w:r>
        </w:p>
        <w:p w14:paraId="255A497B" w14:textId="6BB59B7B" w:rsidR="00FD462F" w:rsidRDefault="000770DE" w:rsidP="004B6F48">
          <w:r>
            <w:t>Because</w:t>
          </w:r>
          <w:r w:rsidR="004B6F48">
            <w:t xml:space="preserve"> interpolation between pilot points and model nodes in </w:t>
          </w:r>
          <w:r>
            <w:t>l</w:t>
          </w:r>
          <w:r w:rsidR="004B6F48">
            <w:t xml:space="preserve">ayer 2 </w:t>
          </w:r>
          <w:r>
            <w:t xml:space="preserve">is the same as that in layer </w:t>
          </w:r>
          <w:r w:rsidR="004B6F48">
            <w:t>3</w:t>
          </w:r>
          <w:r w:rsidR="00A10224">
            <w:t>, the same kriging factors can be used</w:t>
          </w:r>
          <w:r>
            <w:t xml:space="preserve"> for interpolation to cells in each of these layers</w:t>
          </w:r>
          <w:r w:rsidR="00A10224">
            <w:t>.</w:t>
          </w:r>
          <w:r w:rsidR="00BC7ADD">
            <w:t xml:space="preserve"> </w:t>
          </w:r>
          <w:r w:rsidR="00FD462F">
            <w:t>However, this is not the case for</w:t>
          </w:r>
          <w:r>
            <w:t xml:space="preserve"> layer 1, as it contains two zones.</w:t>
          </w:r>
          <w:r w:rsidR="00FD462F">
            <w:t xml:space="preserve"> </w:t>
          </w:r>
          <w:r>
            <w:t xml:space="preserve">Because </w:t>
          </w:r>
          <w:r w:rsidR="00FD462F">
            <w:t xml:space="preserve">each </w:t>
          </w:r>
          <w:r>
            <w:t>z</w:t>
          </w:r>
          <w:r w:rsidR="00841685">
            <w:t>one</w:t>
          </w:r>
          <w:r w:rsidR="00FD462F">
            <w:t xml:space="preserve"> has different node</w:t>
          </w:r>
          <w:r>
            <w:t>s</w:t>
          </w:r>
          <w:r w:rsidR="00FD462F">
            <w:t xml:space="preserve"> and pilot points, </w:t>
          </w:r>
          <w:r>
            <w:t xml:space="preserve">a different set of </w:t>
          </w:r>
          <w:r w:rsidR="00FD462F">
            <w:t xml:space="preserve">kriging factors must be calculated for each </w:t>
          </w:r>
          <w:r>
            <w:t>z</w:t>
          </w:r>
          <w:r w:rsidR="00841685">
            <w:t>one</w:t>
          </w:r>
          <w:r w:rsidR="00FD462F">
            <w:t>.</w:t>
          </w:r>
        </w:p>
        <w:p w14:paraId="69E0FF90" w14:textId="311A9B92" w:rsidR="00FD462F" w:rsidRDefault="00FD462F" w:rsidP="004B6F48">
          <w:r>
            <w:t xml:space="preserve">Let us start with the kriging factors for </w:t>
          </w:r>
          <w:r w:rsidR="000770DE">
            <w:t>l</w:t>
          </w:r>
          <w:r>
            <w:t>ayer</w:t>
          </w:r>
          <w:r w:rsidR="000770DE">
            <w:t>s</w:t>
          </w:r>
          <w:r>
            <w:t xml:space="preserve"> 2 and 3.</w:t>
          </w:r>
        </w:p>
        <w:p w14:paraId="372B76CC" w14:textId="145A6373" w:rsidR="00FD462F" w:rsidRDefault="00FD462F" w:rsidP="00E7683F">
          <w:pPr>
            <w:pStyle w:val="steps"/>
          </w:pPr>
          <w:r>
            <w:t xml:space="preserve">Add the following function to the </w:t>
          </w:r>
          <w:r w:rsidRPr="0000723F">
            <w:rPr>
              <w:i/>
              <w:iCs/>
            </w:rPr>
            <w:t>plproc1.dat</w:t>
          </w:r>
          <w:r>
            <w:t xml:space="preserve"> script.</w:t>
          </w:r>
        </w:p>
        <w:tbl>
          <w:tblPr>
            <w:tblStyle w:val="TableGrid"/>
            <w:tblW w:w="9776" w:type="dxa"/>
            <w:tblLook w:val="04A0" w:firstRow="1" w:lastRow="0" w:firstColumn="1" w:lastColumn="0" w:noHBand="0" w:noVBand="1"/>
          </w:tblPr>
          <w:tblGrid>
            <w:gridCol w:w="9776"/>
          </w:tblGrid>
          <w:tr w:rsidR="00FD462F" w:rsidRPr="008635DE" w14:paraId="3531F49B" w14:textId="77777777" w:rsidTr="00450528">
            <w:trPr>
              <w:cantSplit/>
            </w:trPr>
            <w:tc>
              <w:tcPr>
                <w:tcW w:w="9776" w:type="dxa"/>
              </w:tcPr>
              <w:p w14:paraId="6A5B4039" w14:textId="77777777" w:rsidR="00FD462F" w:rsidRDefault="00FD462F" w:rsidP="00970431">
                <w:pPr>
                  <w:pStyle w:val="commandlinetext"/>
                </w:pPr>
                <w:r>
                  <w:t>calc_kriging_factors_auto_2d(                                 &amp;</w:t>
                </w:r>
              </w:p>
              <w:p w14:paraId="49BBB51B" w14:textId="77777777" w:rsidR="00FD462F" w:rsidRDefault="00FD462F" w:rsidP="00970431">
                <w:pPr>
                  <w:pStyle w:val="commandlinetext"/>
                </w:pPr>
                <w:r>
                  <w:t xml:space="preserve">           target_clist=cl_mf;select=(idomain3.ne.0),         &amp;</w:t>
                </w:r>
              </w:p>
              <w:p w14:paraId="411FA3F3" w14:textId="77777777" w:rsidR="00FD462F" w:rsidRDefault="00FD462F" w:rsidP="00970431">
                <w:pPr>
                  <w:pStyle w:val="commandlinetext"/>
                </w:pPr>
                <w:r>
                  <w:t xml:space="preserve">           source_clist=cl_pp,                                &amp;</w:t>
                </w:r>
              </w:p>
              <w:p w14:paraId="10840EA1" w14:textId="6DC22628" w:rsidR="00FD462F" w:rsidRPr="008635DE" w:rsidRDefault="00FD462F" w:rsidP="00970431">
                <w:pPr>
                  <w:pStyle w:val="commandlinetext"/>
                </w:pPr>
                <w:r>
                  <w:t xml:space="preserve">           file=factors</w:t>
                </w:r>
                <w:r w:rsidR="00450528">
                  <w:t>23</w:t>
                </w:r>
                <w:r>
                  <w:t>.dat)</w:t>
                </w:r>
              </w:p>
            </w:tc>
          </w:tr>
        </w:tbl>
        <w:p w14:paraId="10CDC4B7" w14:textId="77777777" w:rsidR="00FD462F" w:rsidRDefault="00FD462F" w:rsidP="00970431">
          <w:pPr>
            <w:pStyle w:val="steps"/>
            <w:numPr>
              <w:ilvl w:val="0"/>
              <w:numId w:val="0"/>
            </w:numPr>
            <w:ind w:left="360" w:hanging="360"/>
          </w:pPr>
        </w:p>
        <w:p w14:paraId="0C8B34B9" w14:textId="6B6EE348" w:rsidR="00FD462F" w:rsidRDefault="00FD462F" w:rsidP="00FD462F">
          <w:pPr>
            <w:pStyle w:val="steps"/>
          </w:pPr>
          <w:r>
            <w:t>Th</w:t>
          </w:r>
          <w:r w:rsidR="003E692F">
            <w:t xml:space="preserve">e first argument in the </w:t>
          </w:r>
          <w:r>
            <w:t>function</w:t>
          </w:r>
          <w:r w:rsidR="00450528">
            <w:t xml:space="preserve"> (</w:t>
          </w:r>
          <w:r w:rsidR="00450528" w:rsidRPr="00970431">
            <w:rPr>
              <w:i/>
              <w:iCs/>
            </w:rPr>
            <w:t>target_clist=cl_mf;select=(idomain3.ne.0)</w:t>
          </w:r>
          <w:r w:rsidR="00450528" w:rsidRPr="00E7683F">
            <w:t>)</w:t>
          </w:r>
          <w:r w:rsidR="00450528">
            <w:t xml:space="preserve"> </w:t>
          </w:r>
          <w:r>
            <w:t>instructs PLPROC to</w:t>
          </w:r>
          <w:r w:rsidR="000770DE">
            <w:t xml:space="preserve"> interpolate from pilot points to a </w:t>
          </w:r>
          <w:r>
            <w:t>sub</w:t>
          </w:r>
          <w:r w:rsidR="000770DE">
            <w:t>set</w:t>
          </w:r>
          <w:r>
            <w:t xml:space="preserve"> of elements in </w:t>
          </w:r>
          <w:r>
            <w:rPr>
              <w:i/>
              <w:iCs/>
            </w:rPr>
            <w:t>cl_mf</w:t>
          </w:r>
          <w:r>
            <w:t xml:space="preserve"> (the model grid CLIST)</w:t>
          </w:r>
          <w:r w:rsidR="000770DE">
            <w:t>. This subset is comprised of those for which</w:t>
          </w:r>
          <w:r>
            <w:t xml:space="preserve"> the IDOMAIN value is “not equal” to zero</w:t>
          </w:r>
          <w:r w:rsidR="000770DE">
            <w:t>.</w:t>
          </w:r>
          <w:r w:rsidR="006F67B9">
            <w:t xml:space="preserve"> (The string “!=” could be used instead of “.ne.”)</w:t>
          </w:r>
          <w:r w:rsidR="000770DE">
            <w:t xml:space="preserve"> These are identified in the idomain3</w:t>
          </w:r>
          <w:r>
            <w:t xml:space="preserve"> SLIST. </w:t>
          </w:r>
          <w:r w:rsidR="003E692F">
            <w:t>(</w:t>
          </w:r>
          <w:r>
            <w:t xml:space="preserve">In this case, we could also use </w:t>
          </w:r>
          <w:r>
            <w:rPr>
              <w:i/>
              <w:iCs/>
            </w:rPr>
            <w:t>idomain1</w:t>
          </w:r>
          <w:r>
            <w:t xml:space="preserve"> or </w:t>
          </w:r>
          <w:r>
            <w:rPr>
              <w:i/>
              <w:iCs/>
            </w:rPr>
            <w:t>idomain2</w:t>
          </w:r>
          <w:r>
            <w:t xml:space="preserve"> </w:t>
          </w:r>
          <w:r w:rsidR="000770DE">
            <w:t xml:space="preserve">as our selector SLISTS </w:t>
          </w:r>
          <w:r>
            <w:t xml:space="preserve">as they </w:t>
          </w:r>
          <w:r w:rsidR="003E692F">
            <w:t>all have IDOMAIN=0 in the same cells</w:t>
          </w:r>
          <w:r>
            <w:t>.</w:t>
          </w:r>
          <w:r w:rsidR="003E692F">
            <w:t>) All this selection sub</w:t>
          </w:r>
          <w:r w:rsidR="00095ACD">
            <w:t>-</w:t>
          </w:r>
          <w:r w:rsidR="003E692F">
            <w:t xml:space="preserve">argument is doing, is constraining the interpolation to cells that are active (i.e. IDOMAIN </w:t>
          </w:r>
          <w:r w:rsidR="003E692F">
            <w:rPr>
              <w:rFonts w:cstheme="minorHAnsi"/>
            </w:rPr>
            <w:t>≠</w:t>
          </w:r>
          <w:r w:rsidR="003E692F">
            <w:t xml:space="preserve"> 0) in the MODFLOW 6 model. </w:t>
          </w:r>
          <w:r w:rsidR="000B4EE4">
            <w:t xml:space="preserve">This is not essential, as no damage is done when interpolation takes place to cells that are not used by the model. </w:t>
          </w:r>
          <w:r w:rsidR="00B91AA3">
            <w:t>However,</w:t>
          </w:r>
          <w:r w:rsidR="000B4EE4">
            <w:t xml:space="preserve"> if there are many such cells then calculation of kriging factors can take time. </w:t>
          </w:r>
          <w:r w:rsidR="00B91AA3">
            <w:t>Also,</w:t>
          </w:r>
          <w:r w:rsidR="000B4EE4">
            <w:t xml:space="preserve"> the file that is used to store interpolation factors can become unnecessarily large.)</w:t>
          </w:r>
        </w:p>
        <w:p w14:paraId="2FD24F0B" w14:textId="22907F9B" w:rsidR="003E692F" w:rsidRDefault="003E692F" w:rsidP="00FD462F">
          <w:pPr>
            <w:pStyle w:val="steps"/>
          </w:pPr>
          <w:r>
            <w:t xml:space="preserve">The second argument defines the source CLIST as the pilot point CLIST </w:t>
          </w:r>
          <w:r>
            <w:rPr>
              <w:i/>
              <w:iCs/>
            </w:rPr>
            <w:t>cl_pp</w:t>
          </w:r>
          <w:r>
            <w:t>. No selection is defined, meaning that</w:t>
          </w:r>
          <w:r w:rsidR="000B4EE4">
            <w:t xml:space="preserve"> interpolation can take place from</w:t>
          </w:r>
          <w:r>
            <w:t xml:space="preserve"> all pilot points </w:t>
          </w:r>
          <w:r w:rsidR="000B4EE4">
            <w:t>to the model grid</w:t>
          </w:r>
          <w:r>
            <w:t>.</w:t>
          </w:r>
        </w:p>
        <w:p w14:paraId="2E0D0438" w14:textId="1C7C1D13" w:rsidR="003E692F" w:rsidRDefault="003E692F" w:rsidP="00FD462F">
          <w:pPr>
            <w:pStyle w:val="steps"/>
          </w:pPr>
          <w:r>
            <w:lastRenderedPageBreak/>
            <w:t>Lastly, PLPROC is instructed to save the kriging factors</w:t>
          </w:r>
          <w:r w:rsidR="000B4EE4">
            <w:t xml:space="preserve"> that it calculates</w:t>
          </w:r>
          <w:r>
            <w:t xml:space="preserve"> in an external file named </w:t>
          </w:r>
          <w:r>
            <w:rPr>
              <w:i/>
              <w:iCs/>
            </w:rPr>
            <w:t>factors</w:t>
          </w:r>
          <w:r w:rsidR="00450528">
            <w:rPr>
              <w:i/>
              <w:iCs/>
            </w:rPr>
            <w:t>23</w:t>
          </w:r>
          <w:r>
            <w:rPr>
              <w:i/>
              <w:iCs/>
            </w:rPr>
            <w:t>.dat</w:t>
          </w:r>
          <w:r>
            <w:t xml:space="preserve">. This will allow us to re-use </w:t>
          </w:r>
          <w:r w:rsidR="00450528">
            <w:t>these factors</w:t>
          </w:r>
          <w:r>
            <w:t xml:space="preserve"> without having to re-calculate them </w:t>
          </w:r>
          <w:r w:rsidR="000B4EE4">
            <w:t>on each occasion that we need to undertake interpolation from pilot points to the model grid (which is very often, when PEST is used to estimate the values that are assigned to pilot points)</w:t>
          </w:r>
          <w:r>
            <w:t>.</w:t>
          </w:r>
        </w:p>
        <w:p w14:paraId="5D69F18A" w14:textId="63B4F5C2" w:rsidR="003E692F" w:rsidRDefault="003E692F" w:rsidP="003E692F">
          <w:pPr>
            <w:pStyle w:val="steps"/>
            <w:numPr>
              <w:ilvl w:val="0"/>
              <w:numId w:val="0"/>
            </w:numPr>
            <w:ind w:left="360" w:hanging="360"/>
          </w:pPr>
          <w:r>
            <w:t xml:space="preserve">Now let us define the function for </w:t>
          </w:r>
          <w:r w:rsidR="000B4EE4">
            <w:t>z</w:t>
          </w:r>
          <w:r w:rsidR="00841685">
            <w:t>one</w:t>
          </w:r>
          <w:r w:rsidR="00BD3CA7">
            <w:t>1</w:t>
          </w:r>
          <w:r>
            <w:t xml:space="preserve"> in </w:t>
          </w:r>
          <w:r w:rsidR="000B4EE4">
            <w:t>l</w:t>
          </w:r>
          <w:r>
            <w:t>ayer 1.</w:t>
          </w:r>
        </w:p>
        <w:p w14:paraId="29E8EB96" w14:textId="77777777" w:rsidR="003E692F" w:rsidRDefault="003E692F" w:rsidP="003E692F">
          <w:pPr>
            <w:pStyle w:val="steps"/>
          </w:pPr>
          <w:r>
            <w:t xml:space="preserve">Add the following function to the </w:t>
          </w:r>
          <w:r w:rsidRPr="0000723F">
            <w:rPr>
              <w:i/>
              <w:iCs/>
            </w:rPr>
            <w:t>plproc1.dat</w:t>
          </w:r>
          <w:r>
            <w:t xml:space="preserve"> script.</w:t>
          </w:r>
        </w:p>
        <w:tbl>
          <w:tblPr>
            <w:tblStyle w:val="TableGrid"/>
            <w:tblW w:w="9776" w:type="dxa"/>
            <w:tblLook w:val="04A0" w:firstRow="1" w:lastRow="0" w:firstColumn="1" w:lastColumn="0" w:noHBand="0" w:noVBand="1"/>
          </w:tblPr>
          <w:tblGrid>
            <w:gridCol w:w="9776"/>
          </w:tblGrid>
          <w:tr w:rsidR="003E692F" w:rsidRPr="008635DE" w14:paraId="6A029C14" w14:textId="77777777" w:rsidTr="00952F90">
            <w:tc>
              <w:tcPr>
                <w:tcW w:w="9776" w:type="dxa"/>
              </w:tcPr>
              <w:p w14:paraId="48BC7F34" w14:textId="77777777" w:rsidR="003E692F" w:rsidRDefault="003E692F" w:rsidP="003E692F">
                <w:pPr>
                  <w:pStyle w:val="commandlinetext"/>
                </w:pPr>
                <w:r>
                  <w:t>calc_kriging_factors_auto_2d(                                 &amp;</w:t>
                </w:r>
              </w:p>
              <w:p w14:paraId="0268CABB" w14:textId="77777777" w:rsidR="003E692F" w:rsidRDefault="003E692F" w:rsidP="003E692F">
                <w:pPr>
                  <w:pStyle w:val="commandlinetext"/>
                </w:pPr>
                <w:r>
                  <w:t xml:space="preserve">           target_clist=cl_mf;select=(idomain1==1),           &amp;</w:t>
                </w:r>
              </w:p>
              <w:p w14:paraId="09361D70" w14:textId="2BE9BD89" w:rsidR="003E692F" w:rsidRDefault="003E692F" w:rsidP="003E692F">
                <w:pPr>
                  <w:pStyle w:val="commandlinetext"/>
                </w:pPr>
                <w:r>
                  <w:t xml:space="preserve">           source_clist=cl_pp;select=(</w:t>
                </w:r>
                <w:r w:rsidR="00450528">
                  <w:t>z</w:t>
                </w:r>
                <w:r w:rsidR="00841685">
                  <w:t>one</w:t>
                </w:r>
                <w:r>
                  <w:t xml:space="preserve">==1),         </w:t>
                </w:r>
                <w:r w:rsidR="000B4EE4">
                  <w:t xml:space="preserve"> </w:t>
                </w:r>
                <w:r>
                  <w:t xml:space="preserve">     &amp;</w:t>
                </w:r>
              </w:p>
              <w:p w14:paraId="1C1B9A7E" w14:textId="0F8DF1FE" w:rsidR="003E692F" w:rsidRPr="008635DE" w:rsidRDefault="003E692F" w:rsidP="00E7683F">
                <w:pPr>
                  <w:pStyle w:val="commandlinetext"/>
                </w:pPr>
                <w:r>
                  <w:t xml:space="preserve">           file=factors</w:t>
                </w:r>
                <w:r w:rsidR="00450528">
                  <w:t>1</w:t>
                </w:r>
                <w:r>
                  <w:t>.dat)</w:t>
                </w:r>
              </w:p>
            </w:tc>
          </w:tr>
        </w:tbl>
        <w:p w14:paraId="3603DE86" w14:textId="77777777" w:rsidR="003E692F" w:rsidRDefault="003E692F" w:rsidP="00970431">
          <w:pPr>
            <w:pStyle w:val="steps"/>
            <w:numPr>
              <w:ilvl w:val="0"/>
              <w:numId w:val="0"/>
            </w:numPr>
            <w:ind w:left="360" w:hanging="360"/>
          </w:pPr>
        </w:p>
        <w:p w14:paraId="1F6D2306" w14:textId="58830EDC" w:rsidR="00FD462F" w:rsidRDefault="003E692F" w:rsidP="003E692F">
          <w:pPr>
            <w:pStyle w:val="steps"/>
          </w:pPr>
          <w:r>
            <w:t xml:space="preserve">Here, the target CLIST has a different selection argument. Recall in step </w:t>
          </w:r>
          <w:r>
            <w:fldChar w:fldCharType="begin"/>
          </w:r>
          <w:r>
            <w:instrText xml:space="preserve"> REF _Ref56697637 \r \h </w:instrText>
          </w:r>
          <w:r>
            <w:fldChar w:fldCharType="separate"/>
          </w:r>
          <w:r w:rsidR="0025120C">
            <w:t>4</w:t>
          </w:r>
          <w:r>
            <w:fldChar w:fldCharType="end"/>
          </w:r>
          <w:r w:rsidR="000B4EE4">
            <w:t xml:space="preserve"> that</w:t>
          </w:r>
          <w:r w:rsidR="00C54F11">
            <w:t xml:space="preserve"> IDOMAIN values in </w:t>
          </w:r>
          <w:r w:rsidR="000B4EE4">
            <w:t>l</w:t>
          </w:r>
          <w:r w:rsidR="00C54F11">
            <w:t xml:space="preserve">ayer 1 were </w:t>
          </w:r>
          <w:r w:rsidR="000B4EE4">
            <w:t>ascribed to elements of</w:t>
          </w:r>
          <w:r w:rsidR="00C54F11">
            <w:t xml:space="preserve"> an SLIST named </w:t>
          </w:r>
          <w:r w:rsidR="00C54F11">
            <w:rPr>
              <w:i/>
              <w:iCs/>
            </w:rPr>
            <w:t>idomain1</w:t>
          </w:r>
          <w:r w:rsidR="00C54F11">
            <w:t xml:space="preserve">. In the current function, the target CLIST elements are defined as only those which have an </w:t>
          </w:r>
          <w:r w:rsidR="00C54F11">
            <w:rPr>
              <w:i/>
              <w:iCs/>
            </w:rPr>
            <w:t>idomain1</w:t>
          </w:r>
          <w:r w:rsidR="00C54F11">
            <w:t xml:space="preserve"> value equal to 1 (</w:t>
          </w:r>
          <w:r w:rsidR="00C54F11" w:rsidRPr="00970431">
            <w:rPr>
              <w:i/>
              <w:iCs/>
            </w:rPr>
            <w:t>idomain1==1</w:t>
          </w:r>
          <w:r w:rsidR="00C54F11">
            <w:t>). These are model cells</w:t>
          </w:r>
          <w:r w:rsidR="000B4EE4">
            <w:t xml:space="preserve"> which belong to</w:t>
          </w:r>
          <w:r w:rsidR="00C54F11">
            <w:t xml:space="preserve"> </w:t>
          </w:r>
          <w:r w:rsidR="000B4EE4">
            <w:t>z</w:t>
          </w:r>
          <w:r w:rsidR="00841685">
            <w:t>one</w:t>
          </w:r>
          <w:r w:rsidR="00C54F11">
            <w:t xml:space="preserve"> 1.</w:t>
          </w:r>
          <w:r w:rsidR="000B4EE4">
            <w:t xml:space="preserve"> (Note that “.EQ.” could be used instead of “==”.) </w:t>
          </w:r>
          <w:r w:rsidR="00B91AA3">
            <w:t>Thus,</w:t>
          </w:r>
          <w:r w:rsidR="000B4EE4">
            <w:t xml:space="preserve"> interpolation takes place from pilot points that are assigned to zone 1, to model cells that are assigned to zone 1. It is the user’s responsibility to ensure that pilot point emplacement is appropriate for this.</w:t>
          </w:r>
        </w:p>
        <w:p w14:paraId="74036B69" w14:textId="514EB36F" w:rsidR="00C54F11" w:rsidRDefault="00C54F11" w:rsidP="003E692F">
          <w:pPr>
            <w:pStyle w:val="steps"/>
          </w:pPr>
          <w:r>
            <w:t>Next, the source CLIST (the pilot point CLIST) is also subject to a selection argument. In this case we only want to interpolate from pilot points</w:t>
          </w:r>
          <w:r w:rsidR="006F67B9">
            <w:t xml:space="preserve"> that are designates as belonging to</w:t>
          </w:r>
          <w:r>
            <w:t xml:space="preserve"> </w:t>
          </w:r>
          <w:r w:rsidR="006F67B9">
            <w:t>z</w:t>
          </w:r>
          <w:r w:rsidR="00841685">
            <w:t>one</w:t>
          </w:r>
          <w:r>
            <w:t xml:space="preserve"> 1. Therefore, only elements</w:t>
          </w:r>
          <w:r w:rsidR="00BD3CA7">
            <w:t xml:space="preserve"> from the source CLIST</w:t>
          </w:r>
          <w:r>
            <w:t xml:space="preserve"> that have a </w:t>
          </w:r>
          <w:r w:rsidR="00450528">
            <w:rPr>
              <w:i/>
              <w:iCs/>
            </w:rPr>
            <w:t>z</w:t>
          </w:r>
          <w:r w:rsidR="00841685">
            <w:rPr>
              <w:i/>
              <w:iCs/>
            </w:rPr>
            <w:t>one</w:t>
          </w:r>
          <w:r>
            <w:rPr>
              <w:i/>
              <w:iCs/>
            </w:rPr>
            <w:t xml:space="preserve"> </w:t>
          </w:r>
          <w:r>
            <w:t>SLIST value equal to 1 are used</w:t>
          </w:r>
          <w:r w:rsidR="00BD3CA7">
            <w:t>.</w:t>
          </w:r>
        </w:p>
        <w:p w14:paraId="29FF10BD" w14:textId="172C5C4B" w:rsidR="00BD3CA7" w:rsidRDefault="00BD3CA7" w:rsidP="003E692F">
          <w:pPr>
            <w:pStyle w:val="steps"/>
          </w:pPr>
          <w:r>
            <w:t xml:space="preserve">Factors are saved in the file </w:t>
          </w:r>
          <w:r>
            <w:rPr>
              <w:i/>
              <w:iCs/>
            </w:rPr>
            <w:t>factors</w:t>
          </w:r>
          <w:r w:rsidR="00450528">
            <w:rPr>
              <w:i/>
              <w:iCs/>
            </w:rPr>
            <w:t>1</w:t>
          </w:r>
          <w:r>
            <w:rPr>
              <w:i/>
              <w:iCs/>
            </w:rPr>
            <w:t>.dat</w:t>
          </w:r>
          <w:r w:rsidR="00450528">
            <w:rPr>
              <w:i/>
              <w:iCs/>
            </w:rPr>
            <w:t>.</w:t>
          </w:r>
        </w:p>
        <w:p w14:paraId="7981009E" w14:textId="52F4B5FF" w:rsidR="00BD3CA7" w:rsidRDefault="00BD3CA7" w:rsidP="00BD3CA7">
          <w:r>
            <w:t xml:space="preserve">The function for </w:t>
          </w:r>
          <w:r w:rsidR="006F67B9">
            <w:t>z</w:t>
          </w:r>
          <w:r w:rsidR="00841685">
            <w:t>one</w:t>
          </w:r>
          <w:r>
            <w:t xml:space="preserve"> 4 in </w:t>
          </w:r>
          <w:r w:rsidR="006F67B9">
            <w:t>l</w:t>
          </w:r>
          <w:r>
            <w:t>ayer 1 is similar.</w:t>
          </w:r>
        </w:p>
        <w:p w14:paraId="5C54AF55" w14:textId="77777777" w:rsidR="00BD3CA7" w:rsidRDefault="00BD3CA7" w:rsidP="00BD3CA7">
          <w:pPr>
            <w:pStyle w:val="steps"/>
          </w:pPr>
          <w:r>
            <w:t xml:space="preserve">Add the following function to the </w:t>
          </w:r>
          <w:r w:rsidRPr="0000723F">
            <w:rPr>
              <w:i/>
              <w:iCs/>
            </w:rPr>
            <w:t>plproc1.dat</w:t>
          </w:r>
          <w:r>
            <w:t xml:space="preserve"> script.</w:t>
          </w:r>
        </w:p>
        <w:tbl>
          <w:tblPr>
            <w:tblStyle w:val="TableGrid"/>
            <w:tblW w:w="9776" w:type="dxa"/>
            <w:tblLook w:val="04A0" w:firstRow="1" w:lastRow="0" w:firstColumn="1" w:lastColumn="0" w:noHBand="0" w:noVBand="1"/>
          </w:tblPr>
          <w:tblGrid>
            <w:gridCol w:w="9776"/>
          </w:tblGrid>
          <w:tr w:rsidR="00BD3CA7" w:rsidRPr="008635DE" w14:paraId="7CD62A14" w14:textId="77777777" w:rsidTr="00952F90">
            <w:tc>
              <w:tcPr>
                <w:tcW w:w="9776" w:type="dxa"/>
              </w:tcPr>
              <w:p w14:paraId="1E648B89" w14:textId="77777777" w:rsidR="00BD3CA7" w:rsidRDefault="00BD3CA7" w:rsidP="00970431">
                <w:pPr>
                  <w:pStyle w:val="commandlinetext"/>
                </w:pPr>
                <w:r>
                  <w:t>calc_kriging_factors_auto_2d(                                 &amp;</w:t>
                </w:r>
              </w:p>
              <w:p w14:paraId="1249C21E" w14:textId="77777777" w:rsidR="00BD3CA7" w:rsidRDefault="00BD3CA7" w:rsidP="00970431">
                <w:pPr>
                  <w:pStyle w:val="commandlinetext"/>
                </w:pPr>
                <w:r>
                  <w:t xml:space="preserve">           target_clist=cl_mf;select=(idomain1==4),           &amp;</w:t>
                </w:r>
              </w:p>
              <w:p w14:paraId="32A8A6FB" w14:textId="55637D36" w:rsidR="00BD3CA7" w:rsidRDefault="00BD3CA7" w:rsidP="00970431">
                <w:pPr>
                  <w:pStyle w:val="commandlinetext"/>
                </w:pPr>
                <w:r>
                  <w:t xml:space="preserve">           source_clist=cl_pp;select=(</w:t>
                </w:r>
                <w:r w:rsidR="00841685">
                  <w:t>Zone</w:t>
                </w:r>
                <w:r>
                  <w:t xml:space="preserve">==4),             </w:t>
                </w:r>
                <w:r w:rsidR="006F67B9">
                  <w:t xml:space="preserve"> </w:t>
                </w:r>
                <w:r>
                  <w:t xml:space="preserve"> &amp;</w:t>
                </w:r>
              </w:p>
              <w:p w14:paraId="349615FC" w14:textId="54DD7394" w:rsidR="00BD3CA7" w:rsidRPr="008635DE" w:rsidRDefault="00BD3CA7" w:rsidP="00970431">
                <w:pPr>
                  <w:pStyle w:val="commandlinetext"/>
                </w:pPr>
                <w:r>
                  <w:t xml:space="preserve">           file=factors</w:t>
                </w:r>
                <w:r w:rsidR="00450528">
                  <w:t>4</w:t>
                </w:r>
                <w:r>
                  <w:t>.dat)</w:t>
                </w:r>
              </w:p>
            </w:tc>
          </w:tr>
        </w:tbl>
        <w:p w14:paraId="1A3A4B57" w14:textId="47577509" w:rsidR="00BD3CA7" w:rsidRDefault="00BD3CA7" w:rsidP="00BD3CA7"/>
        <w:p w14:paraId="6CA07347" w14:textId="6BDF982D" w:rsidR="00BD3CA7" w:rsidRDefault="00BD3CA7" w:rsidP="00BD3CA7">
          <w:pPr>
            <w:pStyle w:val="steps"/>
          </w:pPr>
          <w:r>
            <w:t>In this case, the select</w:t>
          </w:r>
          <w:r w:rsidR="006F67B9">
            <w:t>ion</w:t>
          </w:r>
          <w:r>
            <w:t xml:space="preserve"> arguments for target and source CLISTs specify </w:t>
          </w:r>
          <w:r w:rsidRPr="00970431">
            <w:rPr>
              <w:i/>
              <w:iCs/>
            </w:rPr>
            <w:t>i</w:t>
          </w:r>
          <w:r>
            <w:rPr>
              <w:i/>
              <w:iCs/>
            </w:rPr>
            <w:t>domain1</w:t>
          </w:r>
          <w:r>
            <w:t xml:space="preserve"> and </w:t>
          </w:r>
          <w:r w:rsidR="006F67B9">
            <w:rPr>
              <w:i/>
              <w:iCs/>
            </w:rPr>
            <w:t>z</w:t>
          </w:r>
          <w:r w:rsidR="00841685">
            <w:rPr>
              <w:i/>
              <w:iCs/>
            </w:rPr>
            <w:t>one</w:t>
          </w:r>
          <w:r>
            <w:rPr>
              <w:i/>
              <w:iCs/>
            </w:rPr>
            <w:t xml:space="preserve"> </w:t>
          </w:r>
          <w:r>
            <w:t>SLIST</w:t>
          </w:r>
          <w:r w:rsidR="006F67B9">
            <w:t xml:space="preserve"> values that are</w:t>
          </w:r>
          <w:r>
            <w:rPr>
              <w:i/>
              <w:iCs/>
            </w:rPr>
            <w:t xml:space="preserve"> </w:t>
          </w:r>
          <w:r>
            <w:t>equal to 4.</w:t>
          </w:r>
        </w:p>
        <w:p w14:paraId="5F1838BF" w14:textId="17BC258D" w:rsidR="00BD3CA7" w:rsidRDefault="00BD3CA7" w:rsidP="00E7683F">
          <w:pPr>
            <w:pStyle w:val="steps"/>
          </w:pPr>
          <w:r>
            <w:t xml:space="preserve">Factors are saved in the file </w:t>
          </w:r>
          <w:r>
            <w:rPr>
              <w:i/>
              <w:iCs/>
            </w:rPr>
            <w:t>factors</w:t>
          </w:r>
          <w:r w:rsidR="00450528">
            <w:rPr>
              <w:i/>
              <w:iCs/>
            </w:rPr>
            <w:t>4</w:t>
          </w:r>
          <w:r>
            <w:rPr>
              <w:i/>
              <w:iCs/>
            </w:rPr>
            <w:t>.dat</w:t>
          </w:r>
          <w:r w:rsidR="00450528">
            <w:rPr>
              <w:i/>
              <w:iCs/>
            </w:rPr>
            <w:t>.</w:t>
          </w:r>
        </w:p>
        <w:p w14:paraId="531CEEA1" w14:textId="2FCBFE90" w:rsidR="00FD462F" w:rsidRDefault="00BD3CA7" w:rsidP="00BD3CA7">
          <w:pPr>
            <w:pStyle w:val="steps"/>
          </w:pPr>
          <w:r>
            <w:t>Go ahead and run PLPROC again. You should now see the three</w:t>
          </w:r>
          <w:r w:rsidR="006F67B9">
            <w:t xml:space="preserve"> interpolation</w:t>
          </w:r>
          <w:r>
            <w:t xml:space="preserve"> </w:t>
          </w:r>
          <w:r w:rsidR="00450528">
            <w:t>factor</w:t>
          </w:r>
          <w:r>
            <w:t xml:space="preserve"> files</w:t>
          </w:r>
          <w:r w:rsidR="006F67B9">
            <w:t xml:space="preserve"> that it creates</w:t>
          </w:r>
          <w:r w:rsidR="00450528">
            <w:t xml:space="preserve"> in your working folder. Open them in a text editor and take a look if you wish.</w:t>
          </w:r>
        </w:p>
        <w:p w14:paraId="14814442" w14:textId="77777777" w:rsidR="00BC7ADD" w:rsidRPr="0000723F" w:rsidRDefault="00BC7ADD" w:rsidP="00BC7ADD">
          <w:pPr>
            <w:pStyle w:val="Heading2"/>
          </w:pPr>
          <w:bookmarkStart w:id="320" w:name="_Toc57184305"/>
          <w:r>
            <w:t>Interpolation from Pilot Points to Model Grid Nodes</w:t>
          </w:r>
          <w:bookmarkEnd w:id="320"/>
        </w:p>
        <w:p w14:paraId="1FA19296" w14:textId="676D0F2A" w:rsidR="00BC7ADD" w:rsidRDefault="00486712" w:rsidP="00BC7ADD">
          <w:pPr>
            <w:spacing w:before="240"/>
          </w:pPr>
          <w:r>
            <w:t>So far, we have only instructed PLPROC to calculate interpolation factors. A nice thing about kriging is that the interpolation process is independent of the values that are actually interpolated. Hence interpolation factors can be calculated once, and then used forever more. So f</w:t>
          </w:r>
          <w:r w:rsidR="00BC7ADD">
            <w:t xml:space="preserve">inally, we instruct PLPROC to interpolate values from pilot point </w:t>
          </w:r>
          <w:r w:rsidR="00450528">
            <w:t xml:space="preserve">PLISTs </w:t>
          </w:r>
          <w:r w:rsidR="00BC7ADD">
            <w:t>to model PLISTs</w:t>
          </w:r>
          <w:r>
            <w:t>,</w:t>
          </w:r>
          <w:r w:rsidR="00BC7ADD">
            <w:t xml:space="preserve"> and </w:t>
          </w:r>
          <w:r>
            <w:t xml:space="preserve">then to record </w:t>
          </w:r>
          <w:r w:rsidR="00450528">
            <w:t>the latter</w:t>
          </w:r>
          <w:r w:rsidR="00BC7ADD">
            <w:t xml:space="preserve"> </w:t>
          </w:r>
          <w:r w:rsidR="00450528">
            <w:t>in</w:t>
          </w:r>
          <w:r w:rsidR="00BC7ADD">
            <w:t xml:space="preserve"> </w:t>
          </w:r>
          <w:r w:rsidR="00450528">
            <w:t>model input</w:t>
          </w:r>
          <w:r w:rsidR="00BC7ADD">
            <w:t xml:space="preserve"> files. We accomplish this using the </w:t>
          </w:r>
          <w:r w:rsidR="00BC7ADD">
            <w:rPr>
              <w:i/>
              <w:iCs/>
            </w:rPr>
            <w:t xml:space="preserve">krige_using_file() </w:t>
          </w:r>
          <w:r w:rsidR="00BC7ADD">
            <w:t>and</w:t>
          </w:r>
          <w:r w:rsidR="00BC7ADD">
            <w:rPr>
              <w:i/>
              <w:iCs/>
            </w:rPr>
            <w:t xml:space="preserve"> write_model_input_file()</w:t>
          </w:r>
          <w:r w:rsidR="00BC7ADD">
            <w:t xml:space="preserve"> functions.</w:t>
          </w:r>
        </w:p>
        <w:p w14:paraId="65C7C0B3" w14:textId="35D45F1D" w:rsidR="00BC7ADD" w:rsidRDefault="00BC7ADD" w:rsidP="00BC7ADD">
          <w:pPr>
            <w:pStyle w:val="steps"/>
          </w:pPr>
          <w:r>
            <w:lastRenderedPageBreak/>
            <w:t xml:space="preserve">Start off by creating a dummy PLIST associated </w:t>
          </w:r>
          <w:r w:rsidR="00486712">
            <w:t xml:space="preserve">with </w:t>
          </w:r>
          <w:r>
            <w:t>the model CLI</w:t>
          </w:r>
          <w:r w:rsidR="00486712">
            <w:t>S</w:t>
          </w:r>
          <w:r>
            <w:t xml:space="preserve">T </w:t>
          </w:r>
          <w:r w:rsidRPr="00BC7ADD">
            <w:rPr>
              <w:i/>
              <w:iCs/>
            </w:rPr>
            <w:t>cl_mf</w:t>
          </w:r>
          <w:r>
            <w:t xml:space="preserve">. Add the following function to the </w:t>
          </w:r>
          <w:r w:rsidRPr="0000723F">
            <w:rPr>
              <w:i/>
              <w:iCs/>
            </w:rPr>
            <w:t>plproc1.dat</w:t>
          </w:r>
          <w:r>
            <w:t xml:space="preserve"> script.</w:t>
          </w:r>
        </w:p>
        <w:tbl>
          <w:tblPr>
            <w:tblStyle w:val="TableGrid"/>
            <w:tblW w:w="9776" w:type="dxa"/>
            <w:tblLook w:val="04A0" w:firstRow="1" w:lastRow="0" w:firstColumn="1" w:lastColumn="0" w:noHBand="0" w:noVBand="1"/>
          </w:tblPr>
          <w:tblGrid>
            <w:gridCol w:w="9776"/>
          </w:tblGrid>
          <w:tr w:rsidR="00BC7ADD" w:rsidRPr="008635DE" w14:paraId="17D90C18" w14:textId="77777777" w:rsidTr="00952F90">
            <w:tc>
              <w:tcPr>
                <w:tcW w:w="9776" w:type="dxa"/>
              </w:tcPr>
              <w:p w14:paraId="38A472E8" w14:textId="6A298951" w:rsidR="00BC7ADD" w:rsidRPr="008635DE" w:rsidRDefault="00BC7ADD" w:rsidP="00952F90">
                <w:pPr>
                  <w:pStyle w:val="commandlinetext"/>
                </w:pPr>
                <w:r w:rsidRPr="00BC7ADD">
                  <w:t>prop_mf=new_plist(reference_clist=cl_mf,value=1.0)</w:t>
                </w:r>
              </w:p>
            </w:tc>
          </w:tr>
        </w:tbl>
        <w:p w14:paraId="67183E3D" w14:textId="2818A8CA" w:rsidR="00BC7ADD" w:rsidRDefault="00BC7ADD" w:rsidP="00BC7ADD">
          <w:pPr>
            <w:pStyle w:val="steps"/>
            <w:numPr>
              <w:ilvl w:val="0"/>
              <w:numId w:val="0"/>
            </w:numPr>
            <w:ind w:left="360" w:hanging="360"/>
          </w:pPr>
        </w:p>
        <w:p w14:paraId="5510262C" w14:textId="71C3B80F" w:rsidR="00BC7ADD" w:rsidRDefault="00BC7ADD" w:rsidP="00BC7ADD">
          <w:pPr>
            <w:pStyle w:val="steps"/>
          </w:pPr>
          <w:r>
            <w:t xml:space="preserve">This function simply creates a PLIST named </w:t>
          </w:r>
          <w:r>
            <w:rPr>
              <w:i/>
              <w:iCs/>
            </w:rPr>
            <w:t>prop_mf</w:t>
          </w:r>
          <w:r>
            <w:t xml:space="preserve"> from the model CLIST and assigns the value 1.0 to </w:t>
          </w:r>
          <w:r w:rsidR="00B91AA3">
            <w:t>all of</w:t>
          </w:r>
          <w:r>
            <w:t xml:space="preserve"> its elements. </w:t>
          </w:r>
          <w:r w:rsidR="00486712">
            <w:t xml:space="preserve">This PLIST </w:t>
          </w:r>
          <w:r>
            <w:t xml:space="preserve">is going to serve as a “template” </w:t>
          </w:r>
          <w:r w:rsidR="00952F90">
            <w:t xml:space="preserve">PLIST </w:t>
          </w:r>
          <w:r w:rsidR="00486712">
            <w:t>to make repetitive use of</w:t>
          </w:r>
          <w:r w:rsidR="00952F90">
            <w:t xml:space="preserve"> </w:t>
          </w:r>
          <w:r w:rsidR="00450528">
            <w:t>subsequent</w:t>
          </w:r>
          <w:r>
            <w:t xml:space="preserve"> functions</w:t>
          </w:r>
          <w:r w:rsidR="00486712">
            <w:t xml:space="preserve"> somewhat easier</w:t>
          </w:r>
          <w:r>
            <w:t xml:space="preserve">. </w:t>
          </w:r>
        </w:p>
        <w:p w14:paraId="717D3977" w14:textId="396ADFB2" w:rsidR="00952F90" w:rsidRDefault="00952F90" w:rsidP="00952F90">
          <w:r>
            <w:t>Now we proceed to interpola</w:t>
          </w:r>
          <w:r w:rsidR="00450528">
            <w:t>te</w:t>
          </w:r>
          <w:r>
            <w:t xml:space="preserve"> from each pilot point PLIST to</w:t>
          </w:r>
          <w:r w:rsidR="00486712">
            <w:t xml:space="preserve"> the</w:t>
          </w:r>
          <w:r>
            <w:t xml:space="preserve"> </w:t>
          </w:r>
          <w:r>
            <w:rPr>
              <w:i/>
              <w:iCs/>
            </w:rPr>
            <w:t>prop_mf</w:t>
          </w:r>
          <w:r>
            <w:t xml:space="preserve"> </w:t>
          </w:r>
          <w:r w:rsidR="00486712">
            <w:t xml:space="preserve">PLIST, </w:t>
          </w:r>
          <w:r>
            <w:t>and</w:t>
          </w:r>
          <w:r w:rsidR="00486712">
            <w:t xml:space="preserve"> then record the interpolated values</w:t>
          </w:r>
          <w:r>
            <w:t xml:space="preserve"> </w:t>
          </w:r>
          <w:r w:rsidR="00486712">
            <w:t>in</w:t>
          </w:r>
          <w:r>
            <w:t xml:space="preserve"> an external file</w:t>
          </w:r>
          <w:r w:rsidR="00486712">
            <w:t xml:space="preserve"> ready for reading by MODFLOW 6</w:t>
          </w:r>
          <w:r>
            <w:t xml:space="preserve">. Let us start with K in </w:t>
          </w:r>
          <w:r w:rsidR="00486712">
            <w:t>z</w:t>
          </w:r>
          <w:r w:rsidR="00841685">
            <w:t>one</w:t>
          </w:r>
          <w:r>
            <w:t xml:space="preserve"> 1.</w:t>
          </w:r>
        </w:p>
        <w:p w14:paraId="567397C8" w14:textId="77777777" w:rsidR="00952F90" w:rsidRDefault="00952F90" w:rsidP="00952F90">
          <w:pPr>
            <w:pStyle w:val="steps"/>
          </w:pPr>
          <w:r>
            <w:t xml:space="preserve">Add the following function to the </w:t>
          </w:r>
          <w:r w:rsidRPr="0000723F">
            <w:rPr>
              <w:i/>
              <w:iCs/>
            </w:rPr>
            <w:t>plproc1.dat</w:t>
          </w:r>
          <w:r>
            <w:t xml:space="preserve"> script.</w:t>
          </w:r>
        </w:p>
        <w:tbl>
          <w:tblPr>
            <w:tblStyle w:val="TableGrid"/>
            <w:tblW w:w="9776" w:type="dxa"/>
            <w:tblLook w:val="04A0" w:firstRow="1" w:lastRow="0" w:firstColumn="1" w:lastColumn="0" w:noHBand="0" w:noVBand="1"/>
          </w:tblPr>
          <w:tblGrid>
            <w:gridCol w:w="9776"/>
          </w:tblGrid>
          <w:tr w:rsidR="00952F90" w:rsidRPr="008635DE" w14:paraId="38CE2801" w14:textId="77777777" w:rsidTr="00952F90">
            <w:tc>
              <w:tcPr>
                <w:tcW w:w="9776" w:type="dxa"/>
              </w:tcPr>
              <w:p w14:paraId="2B92C64C" w14:textId="5CF1F184" w:rsidR="00952F90" w:rsidRPr="008635DE" w:rsidRDefault="00952F90" w:rsidP="00970431">
                <w:pPr>
                  <w:pStyle w:val="commandlinetext"/>
                </w:pPr>
                <w:r>
                  <w:t>prop_mf=kh1_pp.krige_using_file(file='factors</w:t>
                </w:r>
                <w:r w:rsidR="00450528">
                  <w:t>1</w:t>
                </w:r>
                <w:r>
                  <w:t>.dat',transform='log')</w:t>
                </w:r>
              </w:p>
            </w:tc>
          </w:tr>
        </w:tbl>
        <w:p w14:paraId="2220F4ED" w14:textId="3484F9FA" w:rsidR="00952F90" w:rsidRDefault="00952F90" w:rsidP="00952F90">
          <w:pPr>
            <w:pStyle w:val="steps"/>
            <w:numPr>
              <w:ilvl w:val="0"/>
              <w:numId w:val="0"/>
            </w:numPr>
            <w:ind w:left="360" w:hanging="360"/>
          </w:pPr>
        </w:p>
        <w:p w14:paraId="16A8970B" w14:textId="6D976224" w:rsidR="00841685" w:rsidRDefault="00952F90" w:rsidP="00952F90">
          <w:pPr>
            <w:pStyle w:val="steps"/>
          </w:pPr>
          <w:r>
            <w:t xml:space="preserve">This function updates the </w:t>
          </w:r>
          <w:r>
            <w:rPr>
              <w:i/>
              <w:iCs/>
            </w:rPr>
            <w:t xml:space="preserve">prop_mf </w:t>
          </w:r>
          <w:r>
            <w:t xml:space="preserve">PLIST (associated </w:t>
          </w:r>
          <w:r w:rsidR="00486712">
            <w:t xml:space="preserve">with </w:t>
          </w:r>
          <w:r>
            <w:t xml:space="preserve">model nodes), by interpolating values from the </w:t>
          </w:r>
          <w:r>
            <w:rPr>
              <w:i/>
              <w:iCs/>
            </w:rPr>
            <w:t>kh1_pp</w:t>
          </w:r>
          <w:r>
            <w:t xml:space="preserve"> PLIST (associated </w:t>
          </w:r>
          <w:r w:rsidR="00486712">
            <w:t xml:space="preserve">with </w:t>
          </w:r>
          <w:r>
            <w:t xml:space="preserve">pilot points) using the interpolation factors housed in file </w:t>
          </w:r>
          <w:r>
            <w:rPr>
              <w:i/>
              <w:iCs/>
            </w:rPr>
            <w:t>factors</w:t>
          </w:r>
          <w:r w:rsidR="00160718">
            <w:rPr>
              <w:i/>
              <w:iCs/>
            </w:rPr>
            <w:t>1</w:t>
          </w:r>
          <w:r>
            <w:rPr>
              <w:i/>
              <w:iCs/>
            </w:rPr>
            <w:t>.dat</w:t>
          </w:r>
          <w:r>
            <w:t xml:space="preserve">. Recall that these are the interpolation factors for </w:t>
          </w:r>
          <w:r w:rsidR="00486712">
            <w:t>z</w:t>
          </w:r>
          <w:r w:rsidR="00841685">
            <w:t>one</w:t>
          </w:r>
          <w:r>
            <w:t xml:space="preserve"> 1.</w:t>
          </w:r>
          <w:r w:rsidR="00841685">
            <w:t xml:space="preserve"> Only elements</w:t>
          </w:r>
          <w:r w:rsidR="00486712">
            <w:t xml:space="preserve"> in </w:t>
          </w:r>
          <w:r w:rsidR="00486712" w:rsidRPr="00B91AA3">
            <w:rPr>
              <w:i/>
              <w:iCs/>
            </w:rPr>
            <w:t>prop_mf</w:t>
          </w:r>
          <w:r w:rsidR="00841685">
            <w:t xml:space="preserve"> that correspond to model nodes within </w:t>
          </w:r>
          <w:r w:rsidR="00486712">
            <w:t>z</w:t>
          </w:r>
          <w:r w:rsidR="00841685">
            <w:t>one 1 will be updated.</w:t>
          </w:r>
        </w:p>
        <w:p w14:paraId="6C76B998" w14:textId="474A7780" w:rsidR="00952F90" w:rsidRDefault="00952F90" w:rsidP="00952F90">
          <w:pPr>
            <w:pStyle w:val="steps"/>
          </w:pPr>
          <w:r w:rsidRPr="00952F90">
            <w:t xml:space="preserve">Actually, </w:t>
          </w:r>
          <w:r w:rsidR="00841685">
            <w:t>the above function</w:t>
          </w:r>
          <w:r w:rsidRPr="00952F90">
            <w:t xml:space="preserve"> interpolates the logs of </w:t>
          </w:r>
          <w:r>
            <w:t>values</w:t>
          </w:r>
          <w:r w:rsidRPr="00952F90">
            <w:t xml:space="preserve"> and then back-transforms to the domain of natural numbers after interpolation has taken place (this is effected using the </w:t>
          </w:r>
          <w:r w:rsidRPr="00970431">
            <w:rPr>
              <w:i/>
              <w:iCs/>
            </w:rPr>
            <w:t>transform=’log’</w:t>
          </w:r>
          <w:r w:rsidRPr="00952F90">
            <w:t xml:space="preserve"> argument).</w:t>
          </w:r>
          <w:r w:rsidR="00486712">
            <w:t xml:space="preserve"> This is appropriate for interpolating quantities like hydraulic conductivity, storage coefficient and specific yield whose values can span a very large range.</w:t>
          </w:r>
        </w:p>
        <w:p w14:paraId="789E9343" w14:textId="11466E1E" w:rsidR="00841685" w:rsidRPr="00E7683F" w:rsidRDefault="00841685" w:rsidP="00970431">
          <w:pPr>
            <w:pStyle w:val="steps"/>
            <w:numPr>
              <w:ilvl w:val="0"/>
              <w:numId w:val="0"/>
            </w:numPr>
          </w:pPr>
          <w:r>
            <w:t>Before writing values to a</w:t>
          </w:r>
          <w:r w:rsidR="00486712">
            <w:t xml:space="preserve"> layer 1</w:t>
          </w:r>
          <w:r>
            <w:t xml:space="preserve"> model </w:t>
          </w:r>
          <w:r w:rsidR="00160718">
            <w:t xml:space="preserve">input </w:t>
          </w:r>
          <w:r>
            <w:t xml:space="preserve">file, we need to include the K values for </w:t>
          </w:r>
          <w:r w:rsidR="00486712">
            <w:t>z</w:t>
          </w:r>
          <w:r>
            <w:t xml:space="preserve">one 4 in </w:t>
          </w:r>
          <w:r w:rsidR="00486712">
            <w:t>l</w:t>
          </w:r>
          <w:r>
            <w:t>ayer 1</w:t>
          </w:r>
          <w:r w:rsidR="00160718">
            <w:t xml:space="preserve"> in the </w:t>
          </w:r>
          <w:r w:rsidR="00160718" w:rsidRPr="00B91AA3">
            <w:rPr>
              <w:i/>
              <w:iCs/>
            </w:rPr>
            <w:t>prop_mf</w:t>
          </w:r>
          <w:r w:rsidR="00160718">
            <w:t xml:space="preserve"> PLIST</w:t>
          </w:r>
          <w:r>
            <w:t>.</w:t>
          </w:r>
        </w:p>
        <w:p w14:paraId="3B73C72B" w14:textId="77777777" w:rsidR="00841685" w:rsidRDefault="00841685" w:rsidP="00841685">
          <w:pPr>
            <w:pStyle w:val="steps"/>
          </w:pPr>
          <w:r>
            <w:t xml:space="preserve">Add the following function to the </w:t>
          </w:r>
          <w:r w:rsidRPr="0000723F">
            <w:rPr>
              <w:i/>
              <w:iCs/>
            </w:rPr>
            <w:t>plproc1.dat</w:t>
          </w:r>
          <w:r>
            <w:t xml:space="preserve"> script.</w:t>
          </w:r>
        </w:p>
        <w:tbl>
          <w:tblPr>
            <w:tblStyle w:val="TableGrid"/>
            <w:tblW w:w="9776" w:type="dxa"/>
            <w:tblLook w:val="04A0" w:firstRow="1" w:lastRow="0" w:firstColumn="1" w:lastColumn="0" w:noHBand="0" w:noVBand="1"/>
          </w:tblPr>
          <w:tblGrid>
            <w:gridCol w:w="9776"/>
          </w:tblGrid>
          <w:tr w:rsidR="00841685" w:rsidRPr="008635DE" w14:paraId="6FD88421" w14:textId="77777777" w:rsidTr="00EA56A9">
            <w:tc>
              <w:tcPr>
                <w:tcW w:w="9776" w:type="dxa"/>
              </w:tcPr>
              <w:p w14:paraId="63AC9B8E" w14:textId="570EC55E" w:rsidR="00841685" w:rsidRPr="008635DE" w:rsidRDefault="00841685" w:rsidP="00EA56A9">
                <w:pPr>
                  <w:pStyle w:val="commandlinetext"/>
                </w:pPr>
                <w:r w:rsidRPr="00841685">
                  <w:t>prop_mf=kh1_pp.krige_using_file(file='factors</w:t>
                </w:r>
                <w:r w:rsidR="00450528">
                  <w:t>4</w:t>
                </w:r>
                <w:r w:rsidRPr="00841685">
                  <w:t>.dat',transform='log')</w:t>
                </w:r>
              </w:p>
            </w:tc>
          </w:tr>
        </w:tbl>
        <w:p w14:paraId="5BF1B368" w14:textId="77777777" w:rsidR="00BC7ADD" w:rsidRDefault="00BC7ADD" w:rsidP="00970431">
          <w:pPr>
            <w:pStyle w:val="steps"/>
            <w:numPr>
              <w:ilvl w:val="0"/>
              <w:numId w:val="0"/>
            </w:numPr>
            <w:ind w:left="360" w:hanging="360"/>
          </w:pPr>
        </w:p>
        <w:p w14:paraId="6263F307" w14:textId="208AAE11" w:rsidR="00841685" w:rsidRDefault="00841685" w:rsidP="00841685">
          <w:pPr>
            <w:pStyle w:val="steps"/>
          </w:pPr>
          <w:r>
            <w:t xml:space="preserve">The only difference is that the factor file has been changed to </w:t>
          </w:r>
          <w:r>
            <w:rPr>
              <w:i/>
              <w:iCs/>
            </w:rPr>
            <w:t>factors</w:t>
          </w:r>
          <w:r w:rsidR="00160718">
            <w:rPr>
              <w:i/>
              <w:iCs/>
            </w:rPr>
            <w:t>4</w:t>
          </w:r>
          <w:r>
            <w:rPr>
              <w:i/>
              <w:iCs/>
            </w:rPr>
            <w:t>.dat</w:t>
          </w:r>
          <w:r>
            <w:t xml:space="preserve">, which houses interpolation factors for </w:t>
          </w:r>
          <w:r w:rsidR="00160718">
            <w:t>z</w:t>
          </w:r>
          <w:r>
            <w:t>one 4.</w:t>
          </w:r>
        </w:p>
        <w:p w14:paraId="67B2A980" w14:textId="03447402" w:rsidR="00841685" w:rsidRDefault="00841685" w:rsidP="00970431">
          <w:r>
            <w:t xml:space="preserve">We can now </w:t>
          </w:r>
          <w:r w:rsidR="00160718">
            <w:t xml:space="preserve">need </w:t>
          </w:r>
          <w:r>
            <w:t>a function</w:t>
          </w:r>
          <w:r w:rsidR="00160718">
            <w:t xml:space="preserve"> that allows us</w:t>
          </w:r>
          <w:r>
            <w:t xml:space="preserve"> to write</w:t>
          </w:r>
          <w:r w:rsidR="00160718">
            <w:t xml:space="preserve"> values recorded in</w:t>
          </w:r>
          <w:r>
            <w:t xml:space="preserve"> the </w:t>
          </w:r>
          <w:r>
            <w:rPr>
              <w:i/>
              <w:iCs/>
            </w:rPr>
            <w:t xml:space="preserve">prop_mf </w:t>
          </w:r>
          <w:r>
            <w:t>PLIST to a model input file. Like PEST, PLPROC uses template files to transfer the numbers that it generates to model input files. However, template files used by PLPROC can be much more sophisticated than those used by PEST because they can contain embedded PLPROC functions.</w:t>
          </w:r>
          <w:r w:rsidR="00160718">
            <w:t xml:space="preserve"> These allow the transfer of all or part of a PLIST to a model input file, without the need to individually identify each element of the PLIST.</w:t>
          </w:r>
          <w:r>
            <w:t xml:space="preserve"> </w:t>
          </w:r>
          <w:r w:rsidR="00374E4C">
            <w:t>Let us create a template file now.</w:t>
          </w:r>
        </w:p>
        <w:p w14:paraId="33EDA784" w14:textId="5892FCAC" w:rsidR="00841685" w:rsidRDefault="00374E4C" w:rsidP="00970431">
          <w:pPr>
            <w:pStyle w:val="steps"/>
          </w:pPr>
          <w:r>
            <w:t xml:space="preserve">Open a new blank text file and add the function below. Save this file as </w:t>
          </w:r>
          <w:r>
            <w:rPr>
              <w:i/>
              <w:iCs/>
            </w:rPr>
            <w:t>gen_mf_array.tpl.</w:t>
          </w:r>
          <w:r w:rsidR="00160718">
            <w:rPr>
              <w:i/>
              <w:iCs/>
            </w:rPr>
            <w:t xml:space="preserve"> </w:t>
          </w:r>
          <w:r w:rsidR="00160718">
            <w:t>(Note that in this case, the only contents of th</w:t>
          </w:r>
          <w:r w:rsidR="002B5965">
            <w:t>e file which PLPROC will write</w:t>
          </w:r>
          <w:r w:rsidR="00160718">
            <w:t xml:space="preserve"> are elements of a PLPROC PLIST. Hence the template of this file contains only a single embedded function. In general, a template file contains the </w:t>
          </w:r>
          <w:r w:rsidR="002B5965">
            <w:t>entire</w:t>
          </w:r>
          <w:r w:rsidR="00160718">
            <w:t xml:space="preserve"> contents of a model input file</w:t>
          </w:r>
          <w:r w:rsidR="002B5965">
            <w:t>,</w:t>
          </w:r>
          <w:r w:rsidR="00160718">
            <w:t xml:space="preserve"> together with one or more embedded functions. PLPROC inserts the contents of its respective PLISTs at places identified by the embedded functions.</w:t>
          </w:r>
          <w:r w:rsidR="002B5965">
            <w:t xml:space="preserve"> The way in which these contents are recorded is also specified in the embedded function.</w:t>
          </w:r>
          <w:r w:rsidR="00160718">
            <w:t>)</w:t>
          </w:r>
        </w:p>
        <w:tbl>
          <w:tblPr>
            <w:tblStyle w:val="TableGrid"/>
            <w:tblW w:w="9776" w:type="dxa"/>
            <w:tblLook w:val="04A0" w:firstRow="1" w:lastRow="0" w:firstColumn="1" w:lastColumn="0" w:noHBand="0" w:noVBand="1"/>
          </w:tblPr>
          <w:tblGrid>
            <w:gridCol w:w="9776"/>
          </w:tblGrid>
          <w:tr w:rsidR="00841685" w:rsidRPr="008635DE" w14:paraId="1F284C6E" w14:textId="77777777" w:rsidTr="00EA56A9">
            <w:tc>
              <w:tcPr>
                <w:tcW w:w="9776" w:type="dxa"/>
              </w:tcPr>
              <w:p w14:paraId="3F4041C7" w14:textId="4DFE49B8" w:rsidR="00841685" w:rsidRPr="008635DE" w:rsidRDefault="00374E4C" w:rsidP="00EA56A9">
                <w:pPr>
                  <w:pStyle w:val="commandlinetext"/>
                </w:pPr>
                <w:r w:rsidRPr="00374E4C">
                  <w:lastRenderedPageBreak/>
                  <w:t>$#p prop_mf.write_in_sequence(format="(1x,1pg18.11)")</w:t>
                </w:r>
              </w:p>
            </w:tc>
          </w:tr>
        </w:tbl>
        <w:p w14:paraId="3024622C" w14:textId="49748562" w:rsidR="00374E4C" w:rsidRDefault="00374E4C" w:rsidP="00374E4C">
          <w:pPr>
            <w:pStyle w:val="steps"/>
          </w:pPr>
          <w:r w:rsidRPr="00374E4C">
            <w:t>The “$#p” string at the beginning of the above line informs PLPROC that a function call follows</w:t>
          </w:r>
          <w:r w:rsidR="002B5965">
            <w:t>,</w:t>
          </w:r>
          <w:r w:rsidRPr="00374E4C">
            <w:t xml:space="preserve"> and that the contents of this line are not therefore meant to be directly transferred to the model input file. Instead, PLPROC is informed that it must write the contents of the </w:t>
          </w:r>
          <w:r>
            <w:rPr>
              <w:i/>
              <w:iCs/>
            </w:rPr>
            <w:t>prop_mf</w:t>
          </w:r>
          <w:r w:rsidRPr="00374E4C">
            <w:t xml:space="preserve"> PLIST to the model input file, with one element of the PLIST recorded on each line of that file. </w:t>
          </w:r>
          <w:r>
            <w:t xml:space="preserve">The name of the model input file is provided in the </w:t>
          </w:r>
          <w:r w:rsidRPr="00D613EE">
            <w:rPr>
              <w:i/>
            </w:rPr>
            <w:t>write_model_input_file()</w:t>
          </w:r>
          <w:r>
            <w:t xml:space="preserve"> function which we will now add to the </w:t>
          </w:r>
          <w:r>
            <w:rPr>
              <w:i/>
              <w:iCs/>
            </w:rPr>
            <w:t xml:space="preserve">plproc1.dat </w:t>
          </w:r>
          <w:r>
            <w:t>script</w:t>
          </w:r>
          <w:r w:rsidR="002B5965">
            <w:t>.</w:t>
          </w:r>
        </w:p>
        <w:p w14:paraId="404F5A00" w14:textId="77777777" w:rsidR="00374E4C" w:rsidRDefault="00374E4C" w:rsidP="00374E4C">
          <w:pPr>
            <w:pStyle w:val="steps"/>
          </w:pPr>
          <w:r>
            <w:t xml:space="preserve">Add the following function to the </w:t>
          </w:r>
          <w:r w:rsidRPr="0000723F">
            <w:rPr>
              <w:i/>
              <w:iCs/>
            </w:rPr>
            <w:t>plproc1.dat</w:t>
          </w:r>
          <w:r>
            <w:t xml:space="preserve"> script.</w:t>
          </w:r>
        </w:p>
        <w:tbl>
          <w:tblPr>
            <w:tblStyle w:val="TableGrid"/>
            <w:tblW w:w="9776" w:type="dxa"/>
            <w:tblLook w:val="04A0" w:firstRow="1" w:lastRow="0" w:firstColumn="1" w:lastColumn="0" w:noHBand="0" w:noVBand="1"/>
          </w:tblPr>
          <w:tblGrid>
            <w:gridCol w:w="9776"/>
          </w:tblGrid>
          <w:tr w:rsidR="00374E4C" w:rsidRPr="008635DE" w14:paraId="123D783A" w14:textId="77777777" w:rsidTr="00EA56A9">
            <w:tc>
              <w:tcPr>
                <w:tcW w:w="9776" w:type="dxa"/>
              </w:tcPr>
              <w:p w14:paraId="7ADAD88A" w14:textId="77777777" w:rsidR="00374E4C" w:rsidRDefault="00374E4C" w:rsidP="00970431">
                <w:pPr>
                  <w:pStyle w:val="commandlinetext"/>
                </w:pPr>
                <w:r>
                  <w:t>write_model_input_file(template_file=gen_mf_array.tpl,                 &amp;</w:t>
                </w:r>
              </w:p>
              <w:p w14:paraId="3F3C956E" w14:textId="38B221EA" w:rsidR="00374E4C" w:rsidRPr="008635DE" w:rsidRDefault="00374E4C" w:rsidP="00970431">
                <w:pPr>
                  <w:pStyle w:val="commandlinetext"/>
                </w:pPr>
                <w:r>
                  <w:t xml:space="preserve">                       model_input_file=npf_k_layer1.ref)</w:t>
                </w:r>
              </w:p>
            </w:tc>
          </w:tr>
        </w:tbl>
        <w:p w14:paraId="5B3A05B0" w14:textId="77777777" w:rsidR="00374E4C" w:rsidRDefault="00374E4C" w:rsidP="00374E4C">
          <w:pPr>
            <w:pStyle w:val="steps"/>
            <w:numPr>
              <w:ilvl w:val="0"/>
              <w:numId w:val="0"/>
            </w:numPr>
            <w:ind w:left="360" w:hanging="360"/>
          </w:pPr>
        </w:p>
        <w:p w14:paraId="52327AD2" w14:textId="78021602" w:rsidR="00374E4C" w:rsidRDefault="00374E4C" w:rsidP="00374E4C">
          <w:pPr>
            <w:pStyle w:val="steps"/>
          </w:pPr>
          <w:r>
            <w:t xml:space="preserve">This function instructs PLPROC to use </w:t>
          </w:r>
          <w:r>
            <w:rPr>
              <w:i/>
              <w:iCs/>
            </w:rPr>
            <w:t>gen_mf_array.tpl</w:t>
          </w:r>
          <w:r>
            <w:t xml:space="preserve"> (which we just created)</w:t>
          </w:r>
          <w:r w:rsidRPr="00374E4C">
            <w:t xml:space="preserve"> </w:t>
          </w:r>
          <w:r>
            <w:t xml:space="preserve">as a template file to write a model input file named </w:t>
          </w:r>
          <w:r>
            <w:rPr>
              <w:i/>
              <w:iCs/>
            </w:rPr>
            <w:t>npf_k_layer1.ref</w:t>
          </w:r>
          <w:r>
            <w:t xml:space="preserve">. </w:t>
          </w:r>
        </w:p>
        <w:p w14:paraId="1487D126" w14:textId="4BEC3AA8" w:rsidR="00374E4C" w:rsidRDefault="00374E4C" w:rsidP="00374E4C">
          <w:pPr>
            <w:pStyle w:val="steps"/>
          </w:pPr>
          <w:r>
            <w:t xml:space="preserve">Go ahead and run PLPROC again. You should now see a new file named </w:t>
          </w:r>
          <w:r>
            <w:rPr>
              <w:i/>
              <w:iCs/>
            </w:rPr>
            <w:t>npf_k_layer1.ref</w:t>
          </w:r>
          <w:r>
            <w:t xml:space="preserve">. Open it in a text editor and take a look. You should see a single column of values with 5011 rows. These are the values of K for every cell in </w:t>
          </w:r>
          <w:r w:rsidR="00B91AA3">
            <w:t>l</w:t>
          </w:r>
          <w:r>
            <w:t>ayer 1</w:t>
          </w:r>
          <w:r w:rsidR="002B5965">
            <w:t xml:space="preserve"> of the model</w:t>
          </w:r>
          <w:r>
            <w:t>.</w:t>
          </w:r>
        </w:p>
        <w:p w14:paraId="03133FEB" w14:textId="66843267" w:rsidR="00374E4C" w:rsidRDefault="00374E4C" w:rsidP="00374E4C">
          <w:pPr>
            <w:pStyle w:val="steps"/>
          </w:pPr>
          <w:r>
            <w:t xml:space="preserve">Great! So now all </w:t>
          </w:r>
          <w:r w:rsidR="002B5965">
            <w:t xml:space="preserve">that </w:t>
          </w:r>
          <w:r>
            <w:t>we need to do is write model input files for all</w:t>
          </w:r>
          <w:r w:rsidR="002B5965">
            <w:t xml:space="preserve"> of</w:t>
          </w:r>
          <w:r>
            <w:t xml:space="preserve"> the other hydraulic properties. </w:t>
          </w:r>
          <w:r w:rsidR="002C21D2">
            <w:t xml:space="preserve">Add the following functions to the </w:t>
          </w:r>
          <w:r w:rsidR="002C21D2">
            <w:rPr>
              <w:i/>
              <w:iCs/>
            </w:rPr>
            <w:t>plproc1.dat</w:t>
          </w:r>
          <w:r w:rsidR="002C21D2">
            <w:t xml:space="preserve"> script.</w:t>
          </w:r>
        </w:p>
        <w:tbl>
          <w:tblPr>
            <w:tblStyle w:val="TableGrid"/>
            <w:tblW w:w="9776" w:type="dxa"/>
            <w:tblLook w:val="04A0" w:firstRow="1" w:lastRow="0" w:firstColumn="1" w:lastColumn="0" w:noHBand="0" w:noVBand="1"/>
          </w:tblPr>
          <w:tblGrid>
            <w:gridCol w:w="9776"/>
          </w:tblGrid>
          <w:tr w:rsidR="002C21D2" w:rsidRPr="008635DE" w14:paraId="2C7D1996" w14:textId="77777777" w:rsidTr="00EA56A9">
            <w:tc>
              <w:tcPr>
                <w:tcW w:w="9776" w:type="dxa"/>
              </w:tcPr>
              <w:p w14:paraId="74778DAB" w14:textId="77777777" w:rsidR="00450528" w:rsidRDefault="00450528" w:rsidP="00450528">
                <w:pPr>
                  <w:pStyle w:val="commandlinetext"/>
                </w:pPr>
                <w:r>
                  <w:t>### sy1 ###</w:t>
                </w:r>
              </w:p>
              <w:p w14:paraId="2982E1F1" w14:textId="77777777" w:rsidR="00450528" w:rsidRDefault="00450528" w:rsidP="00450528">
                <w:pPr>
                  <w:pStyle w:val="commandlinetext"/>
                </w:pPr>
                <w:r>
                  <w:t>prop_mf=0.25</w:t>
                </w:r>
              </w:p>
              <w:p w14:paraId="1D22A81B" w14:textId="77777777" w:rsidR="00450528" w:rsidRDefault="00450528" w:rsidP="00450528">
                <w:pPr>
                  <w:pStyle w:val="commandlinetext"/>
                </w:pPr>
                <w:r>
                  <w:t xml:space="preserve">prop_mf=sy1_pp.krige_using_file(file='factors1.dat',transform='log') </w:t>
                </w:r>
              </w:p>
              <w:p w14:paraId="5597C735" w14:textId="77777777" w:rsidR="00450528" w:rsidRDefault="00450528" w:rsidP="00450528">
                <w:pPr>
                  <w:pStyle w:val="commandlinetext"/>
                </w:pPr>
                <w:r>
                  <w:t xml:space="preserve">prop_mf=sy1_pp.krige_using_file(file='factors4.dat',transform='log') </w:t>
                </w:r>
              </w:p>
              <w:p w14:paraId="3AC22D52" w14:textId="77777777" w:rsidR="00450528" w:rsidRDefault="00450528" w:rsidP="00450528">
                <w:pPr>
                  <w:pStyle w:val="commandlinetext"/>
                </w:pPr>
                <w:r>
                  <w:t>write_model_input_file(template_file=gen_mf_array.tpl,                 &amp;</w:t>
                </w:r>
              </w:p>
              <w:p w14:paraId="4651804D" w14:textId="77777777" w:rsidR="00450528" w:rsidRDefault="00450528" w:rsidP="00450528">
                <w:pPr>
                  <w:pStyle w:val="commandlinetext"/>
                </w:pPr>
                <w:r>
                  <w:t xml:space="preserve">                       model_input_file=sto_sy_layer1.ref)</w:t>
                </w:r>
              </w:p>
              <w:p w14:paraId="3FB3D7D3" w14:textId="77777777" w:rsidR="00450528" w:rsidRDefault="00450528" w:rsidP="00450528">
                <w:pPr>
                  <w:pStyle w:val="commandlinetext"/>
                </w:pPr>
              </w:p>
              <w:p w14:paraId="716B88EC" w14:textId="77777777" w:rsidR="00450528" w:rsidRDefault="00450528" w:rsidP="00450528">
                <w:pPr>
                  <w:pStyle w:val="commandlinetext"/>
                </w:pPr>
                <w:r>
                  <w:t>### kh2 ###</w:t>
                </w:r>
              </w:p>
              <w:p w14:paraId="4570CCAE" w14:textId="77777777" w:rsidR="00450528" w:rsidRDefault="00450528" w:rsidP="00450528">
                <w:pPr>
                  <w:pStyle w:val="commandlinetext"/>
                </w:pPr>
                <w:r>
                  <w:t>prop_mf=1.0E-2</w:t>
                </w:r>
              </w:p>
              <w:p w14:paraId="13690E4C" w14:textId="77777777" w:rsidR="00450528" w:rsidRDefault="00450528" w:rsidP="00450528">
                <w:pPr>
                  <w:pStyle w:val="commandlinetext"/>
                </w:pPr>
                <w:r>
                  <w:t>prop_mf=kh2_pp.krige_using_file(file='factors23.dat',transform='log')</w:t>
                </w:r>
              </w:p>
              <w:p w14:paraId="40564058" w14:textId="77777777" w:rsidR="00450528" w:rsidRDefault="00450528" w:rsidP="00450528">
                <w:pPr>
                  <w:pStyle w:val="commandlinetext"/>
                </w:pPr>
                <w:r>
                  <w:t>write_model_input_file(template_file=gen_mf_array.tpl,                 &amp;</w:t>
                </w:r>
              </w:p>
              <w:p w14:paraId="47EF356D" w14:textId="77777777" w:rsidR="00450528" w:rsidRDefault="00450528" w:rsidP="00450528">
                <w:pPr>
                  <w:pStyle w:val="commandlinetext"/>
                </w:pPr>
                <w:r>
                  <w:t xml:space="preserve">                       model_input_file=npf_k_layer2.ref)</w:t>
                </w:r>
              </w:p>
              <w:p w14:paraId="3EE17F0C" w14:textId="77777777" w:rsidR="00450528" w:rsidRDefault="00450528" w:rsidP="00450528">
                <w:pPr>
                  <w:pStyle w:val="commandlinetext"/>
                </w:pPr>
              </w:p>
              <w:p w14:paraId="6BD3D123" w14:textId="77777777" w:rsidR="00450528" w:rsidRDefault="00450528" w:rsidP="00450528">
                <w:pPr>
                  <w:pStyle w:val="commandlinetext"/>
                </w:pPr>
                <w:r>
                  <w:t>### kh3 ###</w:t>
                </w:r>
              </w:p>
              <w:p w14:paraId="380B2D7E" w14:textId="77777777" w:rsidR="00450528" w:rsidRDefault="00450528" w:rsidP="00450528">
                <w:pPr>
                  <w:pStyle w:val="commandlinetext"/>
                </w:pPr>
                <w:r>
                  <w:t>prop_mf=0.5</w:t>
                </w:r>
              </w:p>
              <w:p w14:paraId="1FDD0554" w14:textId="77777777" w:rsidR="00450528" w:rsidRDefault="00450528" w:rsidP="00450528">
                <w:pPr>
                  <w:pStyle w:val="commandlinetext"/>
                </w:pPr>
                <w:r>
                  <w:t>prop_mf=kh3_pp.krige_using_file(file='factors23.dat',transform='log')</w:t>
                </w:r>
              </w:p>
              <w:p w14:paraId="7D223716" w14:textId="77777777" w:rsidR="00450528" w:rsidRDefault="00450528" w:rsidP="00450528">
                <w:pPr>
                  <w:pStyle w:val="commandlinetext"/>
                </w:pPr>
                <w:r>
                  <w:t>write_model_input_file(template_file=gen_mf_array.tpl,                 &amp;</w:t>
                </w:r>
              </w:p>
              <w:p w14:paraId="24A84373" w14:textId="77777777" w:rsidR="00450528" w:rsidRDefault="00450528" w:rsidP="00450528">
                <w:pPr>
                  <w:pStyle w:val="commandlinetext"/>
                </w:pPr>
                <w:r>
                  <w:t xml:space="preserve">                       model_input_file=npf_k_layer3.ref)</w:t>
                </w:r>
              </w:p>
              <w:p w14:paraId="66306160" w14:textId="77777777" w:rsidR="00450528" w:rsidRDefault="00450528" w:rsidP="00450528">
                <w:pPr>
                  <w:pStyle w:val="commandlinetext"/>
                </w:pPr>
              </w:p>
              <w:p w14:paraId="69148E78" w14:textId="77777777" w:rsidR="00450528" w:rsidRDefault="00450528" w:rsidP="00450528">
                <w:pPr>
                  <w:pStyle w:val="commandlinetext"/>
                </w:pPr>
                <w:r>
                  <w:t>### ss3 ###</w:t>
                </w:r>
              </w:p>
              <w:p w14:paraId="54AA6F54" w14:textId="77777777" w:rsidR="00450528" w:rsidRDefault="00450528" w:rsidP="00450528">
                <w:pPr>
                  <w:pStyle w:val="commandlinetext"/>
                </w:pPr>
                <w:r>
                  <w:t>prop_mf=0.5</w:t>
                </w:r>
              </w:p>
              <w:p w14:paraId="297DCC46" w14:textId="77777777" w:rsidR="00450528" w:rsidRDefault="00450528" w:rsidP="00450528">
                <w:pPr>
                  <w:pStyle w:val="commandlinetext"/>
                </w:pPr>
                <w:r>
                  <w:t>prop_mf=ss3_pp.krige_using_file(file='factors23.dat',transform='log')</w:t>
                </w:r>
              </w:p>
              <w:p w14:paraId="5A125C57" w14:textId="77777777" w:rsidR="00450528" w:rsidRDefault="00450528" w:rsidP="00450528">
                <w:pPr>
                  <w:pStyle w:val="commandlinetext"/>
                </w:pPr>
                <w:r>
                  <w:t>write_model_input_file(template_file=gen_mf_array.tpl,                 &amp;</w:t>
                </w:r>
              </w:p>
              <w:p w14:paraId="1AB1A7BF" w14:textId="0D6D5751" w:rsidR="002C21D2" w:rsidRPr="008635DE" w:rsidRDefault="00450528" w:rsidP="00450528">
                <w:pPr>
                  <w:pStyle w:val="commandlinetext"/>
                </w:pPr>
                <w:r>
                  <w:t xml:space="preserve">                       model_input_file=sto_ss_layer3.ref)</w:t>
                </w:r>
              </w:p>
            </w:tc>
          </w:tr>
        </w:tbl>
        <w:p w14:paraId="327EE628" w14:textId="029300DF" w:rsidR="002C21D2" w:rsidRDefault="002C21D2" w:rsidP="002C21D2">
          <w:pPr>
            <w:pStyle w:val="steps"/>
            <w:numPr>
              <w:ilvl w:val="0"/>
              <w:numId w:val="0"/>
            </w:numPr>
            <w:ind w:left="360" w:hanging="360"/>
          </w:pPr>
        </w:p>
        <w:p w14:paraId="5C951738" w14:textId="788E8337" w:rsidR="002C21D2" w:rsidRDefault="002C21D2" w:rsidP="002C21D2">
          <w:pPr>
            <w:pStyle w:val="steps"/>
          </w:pPr>
          <w:r>
            <w:t>Note that the factor file varies according to which zone</w:t>
          </w:r>
          <w:r w:rsidR="002B5965">
            <w:t xml:space="preserve"> to which hydraulic properties belong</w:t>
          </w:r>
          <w:r>
            <w:t xml:space="preserve">. </w:t>
          </w:r>
        </w:p>
        <w:p w14:paraId="75384BD4" w14:textId="21CC1EA7" w:rsidR="002C21D2" w:rsidRDefault="002C21D2" w:rsidP="002C21D2">
          <w:pPr>
            <w:pStyle w:val="steps"/>
          </w:pPr>
          <w:r>
            <w:t xml:space="preserve">Run PLPROC one last time. You should now see have five </w:t>
          </w:r>
          <w:r w:rsidRPr="00970431">
            <w:rPr>
              <w:i/>
              <w:iCs/>
            </w:rPr>
            <w:t>*.ref</w:t>
          </w:r>
          <w:r>
            <w:t xml:space="preserve"> files in your working folder.</w:t>
          </w:r>
        </w:p>
        <w:p w14:paraId="2EC0BA25" w14:textId="32B1F03D" w:rsidR="002C21D2" w:rsidRDefault="002C21D2" w:rsidP="002C21D2">
          <w:pPr>
            <w:pStyle w:val="steps"/>
            <w:numPr>
              <w:ilvl w:val="0"/>
              <w:numId w:val="0"/>
            </w:numPr>
            <w:ind w:left="360" w:hanging="360"/>
          </w:pPr>
        </w:p>
        <w:p w14:paraId="7C10F3BC" w14:textId="32DCAECF" w:rsidR="002C21D2" w:rsidRDefault="002C21D2" w:rsidP="002C21D2">
          <w:pPr>
            <w:pStyle w:val="Heading2"/>
          </w:pPr>
          <w:bookmarkStart w:id="321" w:name="_Toc57184306"/>
          <w:r>
            <w:lastRenderedPageBreak/>
            <w:t xml:space="preserve">View the </w:t>
          </w:r>
          <w:r w:rsidR="00B91AA3">
            <w:t>M</w:t>
          </w:r>
          <w:r>
            <w:t xml:space="preserve">odel </w:t>
          </w:r>
          <w:r w:rsidR="00B91AA3">
            <w:t>A</w:t>
          </w:r>
          <w:r>
            <w:t>gain</w:t>
          </w:r>
          <w:bookmarkEnd w:id="321"/>
        </w:p>
        <w:p w14:paraId="6F5A22FB" w14:textId="0F5C8342" w:rsidR="002C21D2" w:rsidRDefault="002C21D2" w:rsidP="00124B27">
          <w:r>
            <w:t xml:space="preserve">Repeat the steps in </w:t>
          </w:r>
          <w:r w:rsidR="00FF437E">
            <w:t xml:space="preserve">Section </w:t>
          </w:r>
          <w:r>
            <w:fldChar w:fldCharType="begin"/>
          </w:r>
          <w:r>
            <w:instrText xml:space="preserve"> REF _Ref56701639 \r \h </w:instrText>
          </w:r>
          <w:r>
            <w:fldChar w:fldCharType="separate"/>
          </w:r>
          <w:r w:rsidR="0025120C">
            <w:t>2.2</w:t>
          </w:r>
          <w:r>
            <w:fldChar w:fldCharType="end"/>
          </w:r>
          <w:r>
            <w:t xml:space="preserve"> (or simply execute the </w:t>
          </w:r>
          <w:r>
            <w:rPr>
              <w:i/>
              <w:iCs/>
            </w:rPr>
            <w:t xml:space="preserve">run_mf62vtk.bat </w:t>
          </w:r>
          <w:r>
            <w:t>batch file) and reload</w:t>
          </w:r>
          <w:r w:rsidR="00FF437E">
            <w:t xml:space="preserve"> file</w:t>
          </w:r>
          <w:r>
            <w:t xml:space="preserve"> </w:t>
          </w:r>
          <w:r>
            <w:rPr>
              <w:i/>
              <w:iCs/>
            </w:rPr>
            <w:t xml:space="preserve">model.vtk </w:t>
          </w:r>
          <w:r>
            <w:t>file in PARAVIEW. Display the values for each of the hydraulic properties. Note how they have changed.</w:t>
          </w:r>
        </w:p>
        <w:p w14:paraId="18234936" w14:textId="70EACBAF" w:rsidR="00AB19A3" w:rsidRDefault="00AB19A3" w:rsidP="00124B27">
          <w:r w:rsidRPr="00AB19A3">
            <w:rPr>
              <w:rFonts w:ascii="ArialMT" w:hAnsi="ArialMT"/>
              <w:color w:val="000000"/>
            </w:rPr>
            <w:t xml:space="preserve">All files generated so far can be found in the folder </w:t>
          </w:r>
          <w:r w:rsidRPr="00AB19A3">
            <w:rPr>
              <w:rFonts w:ascii="Arial-ItalicMT" w:hAnsi="Arial-ItalicMT"/>
              <w:i/>
              <w:iCs/>
              <w:color w:val="000000"/>
            </w:rPr>
            <w:t>t</w:t>
          </w:r>
          <w:r>
            <w:rPr>
              <w:rFonts w:ascii="Arial-ItalicMT" w:hAnsi="Arial-ItalicMT"/>
              <w:i/>
              <w:iCs/>
              <w:color w:val="000000"/>
            </w:rPr>
            <w:t>2</w:t>
          </w:r>
          <w:r w:rsidRPr="00AB19A3">
            <w:rPr>
              <w:rFonts w:ascii="ArialMT" w:hAnsi="ArialMT"/>
              <w:color w:val="000000"/>
            </w:rPr>
            <w:t>.</w:t>
          </w:r>
        </w:p>
        <w:p w14:paraId="525B490D" w14:textId="77777777" w:rsidR="00CE1D1D" w:rsidRDefault="00BA1AC2" w:rsidP="004B6F48">
          <w:r>
            <w:rPr>
              <w:noProof/>
            </w:rPr>
            <w:drawing>
              <wp:inline distT="0" distB="0" distL="0" distR="0" wp14:anchorId="1506546B" wp14:editId="25DDBA15">
                <wp:extent cx="6120000" cy="334421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576" t="33266" r="7161" b="3161"/>
                        <a:stretch/>
                      </pic:blipFill>
                      <pic:spPr bwMode="auto">
                        <a:xfrm>
                          <a:off x="0" y="0"/>
                          <a:ext cx="6120000" cy="3344213"/>
                        </a:xfrm>
                        <a:prstGeom prst="rect">
                          <a:avLst/>
                        </a:prstGeom>
                        <a:ln>
                          <a:noFill/>
                        </a:ln>
                        <a:extLst>
                          <a:ext uri="{53640926-AAD7-44D8-BBD7-CCE9431645EC}">
                            <a14:shadowObscured xmlns:a14="http://schemas.microsoft.com/office/drawing/2010/main"/>
                          </a:ext>
                        </a:extLst>
                      </pic:spPr>
                    </pic:pic>
                  </a:graphicData>
                </a:graphic>
              </wp:inline>
            </w:drawing>
          </w:r>
        </w:p>
        <w:p w14:paraId="3288F646" w14:textId="77777777" w:rsidR="00124B27" w:rsidRDefault="00CE1D1D" w:rsidP="00124B27">
          <w:pPr>
            <w:keepNext/>
          </w:pPr>
          <w:r>
            <w:rPr>
              <w:noProof/>
            </w:rPr>
            <w:drawing>
              <wp:inline distT="0" distB="0" distL="0" distR="0" wp14:anchorId="3D522901" wp14:editId="53497697">
                <wp:extent cx="6120000" cy="32849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438" t="31593" r="5202" b="4458"/>
                        <a:stretch/>
                      </pic:blipFill>
                      <pic:spPr bwMode="auto">
                        <a:xfrm>
                          <a:off x="0" y="0"/>
                          <a:ext cx="6120000" cy="3284993"/>
                        </a:xfrm>
                        <a:prstGeom prst="rect">
                          <a:avLst/>
                        </a:prstGeom>
                        <a:ln>
                          <a:noFill/>
                        </a:ln>
                        <a:extLst>
                          <a:ext uri="{53640926-AAD7-44D8-BBD7-CCE9431645EC}">
                            <a14:shadowObscured xmlns:a14="http://schemas.microsoft.com/office/drawing/2010/main"/>
                          </a:ext>
                        </a:extLst>
                      </pic:spPr>
                    </pic:pic>
                  </a:graphicData>
                </a:graphic>
              </wp:inline>
            </w:drawing>
          </w:r>
        </w:p>
        <w:p w14:paraId="6C908D09" w14:textId="654DB2DD" w:rsidR="00124B27" w:rsidRDefault="00124B27" w:rsidP="00124B27">
          <w:pPr>
            <w:pStyle w:val="Caption"/>
          </w:pPr>
          <w:r>
            <w:t xml:space="preserve">Figure </w:t>
          </w:r>
          <w:r w:rsidR="002B2866">
            <w:fldChar w:fldCharType="begin"/>
          </w:r>
          <w:r w:rsidR="002B2866">
            <w:instrText xml:space="preserve"> SEQ Figure \* ARABIC </w:instrText>
          </w:r>
          <w:r w:rsidR="002B2866">
            <w:fldChar w:fldCharType="separate"/>
          </w:r>
          <w:r w:rsidR="0025120C">
            <w:rPr>
              <w:noProof/>
            </w:rPr>
            <w:t>4</w:t>
          </w:r>
          <w:r w:rsidR="002B2866">
            <w:rPr>
              <w:noProof/>
            </w:rPr>
            <w:fldChar w:fldCharType="end"/>
          </w:r>
          <w:r>
            <w:t xml:space="preserve">  Model grid and spatial distribution of hydraulic conductivit</w:t>
          </w:r>
          <w:r w:rsidR="00FF437E">
            <w:t>ies</w:t>
          </w:r>
          <w:r>
            <w:t xml:space="preserve"> </w:t>
          </w:r>
          <w:r w:rsidR="00FF437E">
            <w:t xml:space="preserve">interpolated </w:t>
          </w:r>
          <w:r>
            <w:t xml:space="preserve">from pilot points to </w:t>
          </w:r>
          <w:r w:rsidR="00FF437E">
            <w:t xml:space="preserve">the </w:t>
          </w:r>
          <w:r>
            <w:t>model grid using PLPROC. Vertical scale is exaggerated x10.</w:t>
          </w:r>
        </w:p>
        <w:p w14:paraId="050B4B69" w14:textId="1EA1CD72" w:rsidR="00124B27" w:rsidRDefault="00124B27" w:rsidP="00124B27">
          <w:pPr>
            <w:pStyle w:val="Heading1"/>
          </w:pPr>
          <w:bookmarkStart w:id="322" w:name="_Toc57184307"/>
          <w:r>
            <w:lastRenderedPageBreak/>
            <w:t>Variations</w:t>
          </w:r>
          <w:bookmarkEnd w:id="322"/>
        </w:p>
        <w:p w14:paraId="40535393" w14:textId="330232D2" w:rsidR="00124B27" w:rsidRDefault="002F230A" w:rsidP="00124B27">
          <w:r>
            <w:t xml:space="preserve">Because </w:t>
          </w:r>
          <w:r w:rsidR="00CB769A">
            <w:t>PLPROC is model-independent</w:t>
          </w:r>
          <w:r>
            <w:t>,</w:t>
          </w:r>
          <w:r w:rsidR="00CB769A">
            <w:t xml:space="preserve"> it can be used in conjunction with any model. However certain of its functions are specific to various members of the MODFLOW </w:t>
          </w:r>
          <w:r>
            <w:t>family</w:t>
          </w:r>
          <w:r w:rsidR="00CB769A">
            <w:t xml:space="preserve">. </w:t>
          </w:r>
          <w:r w:rsidR="0025120C">
            <w:t>These were written to simplify</w:t>
          </w:r>
          <w:r>
            <w:t xml:space="preserve"> use of </w:t>
          </w:r>
          <w:r w:rsidR="00CB769A">
            <w:t>PLPROC with MODFLOW.</w:t>
          </w:r>
        </w:p>
        <w:p w14:paraId="3A6B3B63" w14:textId="0F6C0C2E" w:rsidR="00CB769A" w:rsidRDefault="00CB769A" w:rsidP="00124B27">
          <w:r>
            <w:t xml:space="preserve">Function </w:t>
          </w:r>
          <w:r>
            <w:rPr>
              <w:i/>
              <w:iCs/>
            </w:rPr>
            <w:t>read_mf_grid_specs()</w:t>
          </w:r>
          <w:r>
            <w:t xml:space="preserve"> reads a grid specification file for a traditional, structure</w:t>
          </w:r>
          <w:r w:rsidR="002F230A">
            <w:t>d</w:t>
          </w:r>
          <w:r>
            <w:t xml:space="preserve">-grid, </w:t>
          </w:r>
          <w:r w:rsidR="00526A75">
            <w:t xml:space="preserve">version of </w:t>
          </w:r>
          <w:r>
            <w:t>MODFLOW. This grid specification file allows construction of two-dimensional CLIST</w:t>
          </w:r>
          <w:r w:rsidR="0025120C">
            <w:t>s</w:t>
          </w:r>
          <w:r w:rsidR="00526A75">
            <w:t>, and easily-arranged interpolation of pilot points to th</w:t>
          </w:r>
          <w:r w:rsidR="0025120C">
            <w:t>ese</w:t>
          </w:r>
          <w:r w:rsidR="00526A75">
            <w:t xml:space="preserve"> CLIST</w:t>
          </w:r>
          <w:r w:rsidR="0025120C">
            <w:t>s</w:t>
          </w:r>
          <w:r>
            <w:t>. Three-dimensional interpolation</w:t>
          </w:r>
          <w:r w:rsidR="00526A75">
            <w:t xml:space="preserve"> from pilot points to grids of a traditional MODFLOW model</w:t>
          </w:r>
          <w:r w:rsidR="00C72225">
            <w:t xml:space="preserve"> can also be </w:t>
          </w:r>
          <w:r w:rsidR="00B91AA3">
            <w:t>undertaken but</w:t>
          </w:r>
          <w:r w:rsidR="0025120C">
            <w:t xml:space="preserve"> requires a little more effort</w:t>
          </w:r>
          <w:r>
            <w:t xml:space="preserve"> to set up.</w:t>
          </w:r>
        </w:p>
        <w:p w14:paraId="39584EC7" w14:textId="415DBC4B" w:rsidR="00CB769A" w:rsidRDefault="00CB769A" w:rsidP="00CB769A">
          <w:pPr>
            <w:spacing w:before="240"/>
          </w:pPr>
          <w:r>
            <w:t>In contrast, setting up</w:t>
          </w:r>
          <w:r w:rsidR="00C72225">
            <w:t xml:space="preserve"> two- or three-dimensional pilot point interpolation to cells</w:t>
          </w:r>
          <w:r>
            <w:t xml:space="preserve"> </w:t>
          </w:r>
          <w:r w:rsidR="00C72225">
            <w:t xml:space="preserve">of </w:t>
          </w:r>
          <w:r>
            <w:t>MODFLOW 6 and MODFLOW-USG</w:t>
          </w:r>
          <w:r w:rsidR="00C72225">
            <w:t xml:space="preserve"> models</w:t>
          </w:r>
          <w:r>
            <w:t xml:space="preserve"> is an easy matter. </w:t>
          </w:r>
          <w:r w:rsidR="00C72225">
            <w:t xml:space="preserve">A </w:t>
          </w:r>
          <w:r>
            <w:t>MODFLOW-USG grid specification file</w:t>
          </w:r>
          <w:r w:rsidR="00C72225">
            <w:t xml:space="preserve"> can be read</w:t>
          </w:r>
          <w:r>
            <w:t xml:space="preserve"> using </w:t>
          </w:r>
          <w:r w:rsidR="00C72225">
            <w:t>function</w:t>
          </w:r>
          <w:r>
            <w:t xml:space="preserve"> </w:t>
          </w:r>
          <w:r>
            <w:rPr>
              <w:i/>
              <w:iCs/>
            </w:rPr>
            <w:t>read_mfusg_grid_specs()</w:t>
          </w:r>
          <w:r>
            <w:t>.</w:t>
          </w:r>
          <w:r w:rsidR="002F230A">
            <w:t xml:space="preserve"> Prior to three-dimensional MODFLOW 6 interpolation, the </w:t>
          </w:r>
          <w:r w:rsidR="002F230A" w:rsidRPr="00B91AA3">
            <w:rPr>
              <w:i/>
              <w:iCs/>
            </w:rPr>
            <w:t>read_mf6_grid_specs()</w:t>
          </w:r>
          <w:r w:rsidR="002F230A">
            <w:t xml:space="preserve"> function</w:t>
          </w:r>
          <w:r w:rsidR="001971B9">
            <w:t xml:space="preserve"> </w:t>
          </w:r>
          <w:r w:rsidR="002F230A">
            <w:t>can be used</w:t>
          </w:r>
          <w:r w:rsidR="001971B9">
            <w:t>, but in</w:t>
          </w:r>
          <w:r w:rsidR="00C72225">
            <w:t xml:space="preserve"> </w:t>
          </w:r>
          <w:r w:rsidR="0025120C">
            <w:t xml:space="preserve">a </w:t>
          </w:r>
          <w:r w:rsidR="00C72225">
            <w:t>slightly different</w:t>
          </w:r>
          <w:r w:rsidR="001971B9">
            <w:t xml:space="preserve"> way</w:t>
          </w:r>
          <w:r w:rsidR="00C72225">
            <w:t xml:space="preserve"> from that illustrated above</w:t>
          </w:r>
          <w:r w:rsidR="001971B9">
            <w:t>.</w:t>
          </w:r>
        </w:p>
        <w:p w14:paraId="06BACD71" w14:textId="29CD1CB8" w:rsidR="00CB769A" w:rsidRDefault="00CB769A" w:rsidP="00CB769A">
          <w:pPr>
            <w:spacing w:before="240"/>
          </w:pPr>
          <w:r>
            <w:t>When working with traditional, unstructured</w:t>
          </w:r>
          <w:r w:rsidR="001971B9">
            <w:t>-grid</w:t>
          </w:r>
          <w:r>
            <w:t>, MODFLOW models, PLPROC can read integer and real arrays from dedicated array files</w:t>
          </w:r>
          <w:r w:rsidR="001971B9">
            <w:t xml:space="preserve"> that can also be read by MODFLOW</w:t>
          </w:r>
          <w:r w:rsidR="0025120C">
            <w:t xml:space="preserve"> itself</w:t>
          </w:r>
          <w:r>
            <w:t xml:space="preserve">. </w:t>
          </w:r>
          <w:r w:rsidR="001971B9">
            <w:t xml:space="preserve">Integer arrays </w:t>
          </w:r>
          <w:r>
            <w:t>can be used for selection</w:t>
          </w:r>
          <w:r w:rsidR="001971B9">
            <w:t xml:space="preserve"> of grid subareas for special processing, as was demonstrated above.</w:t>
          </w:r>
          <w:r>
            <w:t xml:space="preserve"> </w:t>
          </w:r>
          <w:r w:rsidR="001971B9">
            <w:t>Real arrays</w:t>
          </w:r>
          <w:r>
            <w:t xml:space="preserve"> can hold an existing set of layer-specific hydraulic properties which PLPROC can modify. It can then record modified properties in a new rea</w:t>
          </w:r>
          <w:r w:rsidR="001971B9">
            <w:t>l</w:t>
          </w:r>
          <w:r>
            <w:t xml:space="preserve"> array for the use of MODFLOW.</w:t>
          </w:r>
        </w:p>
        <w:p w14:paraId="78AB39DA" w14:textId="1A6A7C35" w:rsidR="00CB769A" w:rsidRDefault="00890D72" w:rsidP="00CB769A">
          <w:pPr>
            <w:spacing w:before="240"/>
          </w:pPr>
          <w:r>
            <w:t xml:space="preserve">PLPROC can undertake mathematical operations of arbitrary complexity between PLISTS that </w:t>
          </w:r>
          <w:r w:rsidR="002F230A">
            <w:t>represent either pilot points or the cells of a model grid.</w:t>
          </w:r>
          <w:r w:rsidR="008E2674">
            <w:t xml:space="preserve"> Furthermore, it is not necessary for</w:t>
          </w:r>
          <w:r w:rsidR="002F230A">
            <w:t xml:space="preserve"> pilot point parameters</w:t>
          </w:r>
          <w:r w:rsidR="008E2674">
            <w:t xml:space="preserve"> to represent</w:t>
          </w:r>
          <w:r w:rsidR="002F230A">
            <w:t xml:space="preserve"> hydraulic properties; they can </w:t>
          </w:r>
          <w:r w:rsidR="008E2674">
            <w:t>represent</w:t>
          </w:r>
          <w:r w:rsidR="002F230A">
            <w:t xml:space="preserve"> multipliers of existing hydraulic properties. They can multiply another set of pilot point parameters; the resulting pilot-point-based PLIST</w:t>
          </w:r>
          <w:r w:rsidR="001971B9">
            <w:t xml:space="preserve"> can</w:t>
          </w:r>
          <w:r w:rsidR="002F230A">
            <w:t xml:space="preserve"> then be interpolated to a model grid. Alternatively (and often more conveniently), </w:t>
          </w:r>
          <w:r w:rsidR="001971B9">
            <w:t>multiplier</w:t>
          </w:r>
          <w:r w:rsidR="002F230A">
            <w:t xml:space="preserve"> parameters that are associated with pilot points</w:t>
          </w:r>
          <w:r w:rsidR="001971B9">
            <w:t xml:space="preserve"> can</w:t>
          </w:r>
          <w:r w:rsidR="002F230A">
            <w:t xml:space="preserve"> be interpolated to </w:t>
          </w:r>
          <w:r w:rsidR="0025120C">
            <w:t>a</w:t>
          </w:r>
          <w:r w:rsidR="002F230A">
            <w:t xml:space="preserve"> model grid</w:t>
          </w:r>
          <w:r w:rsidR="001971B9">
            <w:t xml:space="preserve"> where parameter multiplication can take place on a model-cell-by-model-cell basis.</w:t>
          </w:r>
        </w:p>
        <w:p w14:paraId="21749792" w14:textId="57F4AF71" w:rsidR="001971B9" w:rsidRDefault="001971B9" w:rsidP="00CB769A">
          <w:pPr>
            <w:spacing w:before="240"/>
          </w:pPr>
          <w:r>
            <w:t xml:space="preserve">PLPROC offers a number of </w:t>
          </w:r>
          <w:r w:rsidR="008E2674">
            <w:t>specialized functions for</w:t>
          </w:r>
          <w:r>
            <w:t xml:space="preserve"> spatial interpolation from pilot points to a model grid. Kriging based on a spatially-varying variogram </w:t>
          </w:r>
          <w:r w:rsidR="0025120C">
            <w:t>is</w:t>
          </w:r>
          <w:r>
            <w:t xml:space="preserve"> demonstrated above</w:t>
          </w:r>
          <w:r w:rsidR="0025120C">
            <w:t xml:space="preserve">; it is implement using the </w:t>
          </w:r>
          <w:r w:rsidR="0025120C" w:rsidRPr="00B91AA3">
            <w:rPr>
              <w:i/>
              <w:iCs/>
            </w:rPr>
            <w:t>calc_kriging_factors_auto_2d()</w:t>
          </w:r>
          <w:r w:rsidR="0025120C">
            <w:t xml:space="preserve"> function</w:t>
          </w:r>
          <w:r>
            <w:t>. Another function allows anisotropy of interpolation to vary with the direction of alluvial boundaries. Radial basis functions and inverse</w:t>
          </w:r>
          <w:r w:rsidR="0025120C">
            <w:t>-</w:t>
          </w:r>
          <w:r>
            <w:t>power</w:t>
          </w:r>
          <w:r w:rsidR="0025120C">
            <w:t>-</w:t>
          </w:r>
          <w:r>
            <w:t>of</w:t>
          </w:r>
          <w:r w:rsidR="0025120C">
            <w:t>-</w:t>
          </w:r>
          <w:r>
            <w:t xml:space="preserve">distance constitute other </w:t>
          </w:r>
          <w:r w:rsidR="008E2674">
            <w:t xml:space="preserve">interpolation </w:t>
          </w:r>
          <w:r>
            <w:t xml:space="preserve">options. </w:t>
          </w:r>
        </w:p>
        <w:p w14:paraId="0435B93A" w14:textId="37AFBBE6" w:rsidR="002F230A" w:rsidRPr="00CB769A" w:rsidRDefault="001971B9" w:rsidP="00B91AA3">
          <w:pPr>
            <w:spacing w:before="240"/>
          </w:pPr>
          <w:r>
            <w:t>Still o</w:t>
          </w:r>
          <w:r w:rsidR="002F230A">
            <w:t>ther PLPROC functions are better tuned to interpolation down linear features such as river</w:t>
          </w:r>
          <w:r>
            <w:t>s</w:t>
          </w:r>
          <w:r w:rsidR="002F230A">
            <w:t xml:space="preserve"> </w:t>
          </w:r>
          <w:r>
            <w:t>and</w:t>
          </w:r>
          <w:r w:rsidR="002F230A">
            <w:t xml:space="preserve"> streams. These are </w:t>
          </w:r>
          <w:r w:rsidR="0025120C">
            <w:t>demonstrated</w:t>
          </w:r>
          <w:r w:rsidR="002F230A">
            <w:t xml:space="preserve"> in another tutorial.</w:t>
          </w:r>
        </w:p>
        <w:p w14:paraId="60886D1C" w14:textId="007F801E" w:rsidR="000164A9" w:rsidRDefault="008020D3" w:rsidP="00970431">
          <w:r>
            <w:br w:type="page"/>
          </w:r>
          <w:bookmarkEnd w:id="13"/>
        </w:p>
        <w:p w14:paraId="6CCEC740" w14:textId="77777777" w:rsidR="009F32AB" w:rsidRDefault="00A433C1">
          <w:r w:rsidRPr="00804641">
            <w:rPr>
              <w:noProof/>
              <w:sz w:val="68"/>
              <w:szCs w:val="68"/>
              <w:lang w:eastAsia="en-AU"/>
            </w:rPr>
            <w:lastRenderedPageBreak/>
            <mc:AlternateContent>
              <mc:Choice Requires="wps">
                <w:drawing>
                  <wp:anchor distT="0" distB="0" distL="114300" distR="114300" simplePos="0" relativeHeight="251664384" behindDoc="0" locked="0" layoutInCell="1" allowOverlap="1" wp14:anchorId="3DF8024F" wp14:editId="6E7D5D46">
                    <wp:simplePos x="0" y="0"/>
                    <wp:positionH relativeFrom="column">
                      <wp:posOffset>-705224</wp:posOffset>
                    </wp:positionH>
                    <wp:positionV relativeFrom="paragraph">
                      <wp:posOffset>-985520</wp:posOffset>
                    </wp:positionV>
                    <wp:extent cx="7557247" cy="10782677"/>
                    <wp:effectExtent l="0" t="0" r="0" b="0"/>
                    <wp:wrapNone/>
                    <wp:docPr id="5" name="Rectangle 5"/>
                    <wp:cNvGraphicFramePr/>
                    <a:graphic xmlns:a="http://schemas.openxmlformats.org/drawingml/2006/main">
                      <a:graphicData uri="http://schemas.microsoft.com/office/word/2010/wordprocessingShape">
                        <wps:wsp>
                          <wps:cNvSpPr/>
                          <wps:spPr>
                            <a:xfrm>
                              <a:off x="0" y="0"/>
                              <a:ext cx="7557247" cy="10782677"/>
                            </a:xfrm>
                            <a:prstGeom prst="rect">
                              <a:avLst/>
                            </a:prstGeom>
                            <a:blipFill dpi="0" rotWithShape="1">
                              <a:blip r:embed="rId27" cstate="email">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88B6A8" id="Rectangle 5" o:spid="_x0000_s1026" style="position:absolute;margin-left:-55.55pt;margin-top:-77.6pt;width:595.05pt;height:849.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" stroked="f" strokeweight="1pt">
                    <v:fill r:id="rId38" o:title="" recolor="t" rotate="t" type="frame"/>
                  </v:rect>
                </w:pict>
              </mc:Fallback>
            </mc:AlternateContent>
          </w:r>
        </w:p>
      </w:sdtContent>
    </w:sdt>
    <w:p w14:paraId="53BEDAA9" w14:textId="77777777" w:rsidR="009F32AB" w:rsidRDefault="009F32AB">
      <w:r>
        <w:rPr>
          <w:noProof/>
          <w:lang w:eastAsia="en-AU"/>
        </w:rPr>
        <mc:AlternateContent>
          <mc:Choice Requires="wps">
            <w:drawing>
              <wp:anchor distT="0" distB="0" distL="114300" distR="114300" simplePos="0" relativeHeight="251661312" behindDoc="0" locked="0" layoutInCell="1" allowOverlap="1" wp14:anchorId="5A7038B2" wp14:editId="1E3BDEA8">
                <wp:simplePos x="0" y="0"/>
                <wp:positionH relativeFrom="page">
                  <wp:align>right</wp:align>
                </wp:positionH>
                <wp:positionV relativeFrom="paragraph">
                  <wp:posOffset>-954741</wp:posOffset>
                </wp:positionV>
                <wp:extent cx="7516383" cy="10730155"/>
                <wp:effectExtent l="0" t="0" r="27940" b="14605"/>
                <wp:wrapNone/>
                <wp:docPr id="4" name="Rectangle 4"/>
                <wp:cNvGraphicFramePr/>
                <a:graphic xmlns:a="http://schemas.openxmlformats.org/drawingml/2006/main">
                  <a:graphicData uri="http://schemas.microsoft.com/office/word/2010/wordprocessingShape">
                    <wps:wsp>
                      <wps:cNvSpPr/>
                      <wps:spPr>
                        <a:xfrm>
                          <a:off x="0" y="0"/>
                          <a:ext cx="7516383" cy="10730155"/>
                        </a:xfrm>
                        <a:prstGeom prst="rect">
                          <a:avLst/>
                        </a:prstGeom>
                        <a:blipFill dpi="0" rotWithShape="1">
                          <a:blip r:embed="rId39" cstate="email">
                            <a:extLst>
                              <a:ext uri="{28A0092B-C50C-407E-A947-70E740481C1C}">
                                <a14:useLocalDpi xmlns:a14="http://schemas.microsoft.com/office/drawing/2010/main"/>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CE9AA" id="Rectangle 4" o:spid="_x0000_s1026" style="position:absolute;margin-left:540.65pt;margin-top:-75.2pt;width:591.85pt;height:844.9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q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" strokecolor="#1f3763 [1604]" strokeweight="1pt">
                <v:fill r:id="rId40" o:title="" recolor="t" rotate="t" type="frame"/>
                <w10:wrap anchorx="page"/>
              </v:rect>
            </w:pict>
          </mc:Fallback>
        </mc:AlternateContent>
      </w:r>
      <w:r>
        <w:t xml:space="preserve"> </w:t>
      </w:r>
    </w:p>
    <w:p w14:paraId="5BD75B56" w14:textId="77777777" w:rsidR="004C667A" w:rsidRDefault="00804641">
      <w:r>
        <w:rPr>
          <w:noProof/>
          <w:lang w:eastAsia="en-AU"/>
        </w:rPr>
        <mc:AlternateContent>
          <mc:Choice Requires="wps">
            <w:drawing>
              <wp:anchor distT="45720" distB="45720" distL="114300" distR="114300" simplePos="0" relativeHeight="251667456" behindDoc="0" locked="1" layoutInCell="1" allowOverlap="1" wp14:anchorId="79D98C46" wp14:editId="29E750F1">
                <wp:simplePos x="0" y="0"/>
                <wp:positionH relativeFrom="margin">
                  <wp:posOffset>1943100</wp:posOffset>
                </wp:positionH>
                <wp:positionV relativeFrom="paragraph">
                  <wp:posOffset>7051040</wp:posOffset>
                </wp:positionV>
                <wp:extent cx="2476800" cy="781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800" cy="781200"/>
                        </a:xfrm>
                        <a:prstGeom prst="rect">
                          <a:avLst/>
                        </a:prstGeom>
                        <a:solidFill>
                          <a:srgbClr val="FFFFFF"/>
                        </a:solidFill>
                        <a:ln w="9525">
                          <a:noFill/>
                          <a:miter lim="800000"/>
                          <a:headEnd/>
                          <a:tailEnd/>
                        </a:ln>
                      </wps:spPr>
                      <wps:txbx>
                        <w:txbxContent>
                          <w:p w14:paraId="0C467665" w14:textId="77777777" w:rsidR="00EA56A9" w:rsidRPr="00804641" w:rsidRDefault="00EA56A9">
                            <w:pPr>
                              <w:rPr>
                                <w:rFonts w:ascii="Doppio One" w:hAnsi="Doppio One"/>
                                <w:sz w:val="68"/>
                                <w:szCs w:val="68"/>
                              </w:rPr>
                            </w:pPr>
                            <w:r w:rsidRPr="00804641">
                              <w:rPr>
                                <w:rFonts w:ascii="Doppio One" w:hAnsi="Doppio One"/>
                                <w:sz w:val="68"/>
                                <w:szCs w:val="68"/>
                              </w:rPr>
                              <w:t>gmdsi.org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98C46" id="_x0000_s1027" type="#_x0000_t202" style="position:absolute;left:0;text-align:left;margin-left:153pt;margin-top:555.2pt;width:195pt;height:61.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" stroked="f">
                <v:textbox>
                  <w:txbxContent>
                    <w:p w14:paraId="0C467665" w14:textId="77777777" w:rsidR="00EA56A9" w:rsidRPr="00804641" w:rsidRDefault="00EA56A9">
                      <w:pPr>
                        <w:rPr>
                          <w:rFonts w:ascii="Doppio One" w:hAnsi="Doppio One"/>
                          <w:sz w:val="68"/>
                          <w:szCs w:val="68"/>
                        </w:rPr>
                      </w:pPr>
                      <w:r w:rsidRPr="00804641">
                        <w:rPr>
                          <w:rFonts w:ascii="Doppio One" w:hAnsi="Doppio One"/>
                          <w:sz w:val="68"/>
                          <w:szCs w:val="68"/>
                        </w:rPr>
                        <w:t>gmdsi.org</w:t>
                      </w:r>
                    </w:p>
                  </w:txbxContent>
                </v:textbox>
                <w10:wrap type="square" anchorx="margin"/>
                <w10:anchorlock/>
              </v:shape>
            </w:pict>
          </mc:Fallback>
        </mc:AlternateContent>
      </w:r>
    </w:p>
    <w:sectPr w:rsidR="004C667A" w:rsidSect="0062617D">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446AC8" w14:textId="77777777" w:rsidR="002B2866" w:rsidRDefault="002B2866" w:rsidP="000164A9">
      <w:pPr>
        <w:spacing w:after="0" w:line="240" w:lineRule="auto"/>
      </w:pPr>
      <w:r>
        <w:separator/>
      </w:r>
    </w:p>
  </w:endnote>
  <w:endnote w:type="continuationSeparator" w:id="0">
    <w:p w14:paraId="170AA965" w14:textId="77777777" w:rsidR="002B2866" w:rsidRDefault="002B2866" w:rsidP="00016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oppio One">
    <w:altName w:val="Calibri"/>
    <w:charset w:val="00"/>
    <w:family w:val="auto"/>
    <w:pitch w:val="variable"/>
    <w:sig w:usb0="A00000AF" w:usb1="4000204A" w:usb2="00000000" w:usb3="00000000" w:csb0="00000093" w:csb1="00000000"/>
  </w:font>
  <w:font w:name="MS PGothic">
    <w:panose1 w:val="020B0600070205080204"/>
    <w:charset w:val="80"/>
    <w:family w:val="swiss"/>
    <w:pitch w:val="variable"/>
    <w:sig w:usb0="E00002FF" w:usb1="6AC7FDFB" w:usb2="08000012" w:usb3="00000000" w:csb0="0002009F" w:csb1="00000000"/>
  </w:font>
  <w:font w:name="Times New Roman (Headings CS)">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Arial-ItalicMT">
    <w:altName w:val="Arial"/>
    <w:panose1 w:val="00000000000000000000"/>
    <w:charset w:val="00"/>
    <w:family w:val="roman"/>
    <w:notTrueType/>
    <w:pitch w:val="default"/>
  </w:font>
  <w:font w:name="Open Sans">
    <w:altName w:val="Segoe UI"/>
    <w:charset w:val="00"/>
    <w:family w:val="swiss"/>
    <w:pitch w:val="variable"/>
    <w:sig w:usb0="E00002EF" w:usb1="4000205B" w:usb2="00000028" w:usb3="00000000" w:csb0="0000019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8203818"/>
      <w:docPartObj>
        <w:docPartGallery w:val="Page Numbers (Bottom of Page)"/>
        <w:docPartUnique/>
      </w:docPartObj>
    </w:sdtPr>
    <w:sdtEndPr>
      <w:rPr>
        <w:noProof/>
      </w:rPr>
    </w:sdtEndPr>
    <w:sdtContent>
      <w:p w14:paraId="7F87876D" w14:textId="77777777" w:rsidR="00EA56A9" w:rsidRDefault="002B2866">
        <w:pPr>
          <w:pStyle w:val="Footer"/>
          <w:jc w:val="center"/>
        </w:pPr>
      </w:p>
    </w:sdtContent>
  </w:sdt>
  <w:p w14:paraId="0D634C0C" w14:textId="77777777" w:rsidR="00EA56A9" w:rsidRDefault="00EA56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9288321"/>
      <w:docPartObj>
        <w:docPartGallery w:val="Page Numbers (Bottom of Page)"/>
        <w:docPartUnique/>
      </w:docPartObj>
    </w:sdtPr>
    <w:sdtEndPr>
      <w:rPr>
        <w:noProof/>
        <w:sz w:val="18"/>
        <w:szCs w:val="18"/>
      </w:rPr>
    </w:sdtEndPr>
    <w:sdtContent>
      <w:p w14:paraId="1F1B12DC" w14:textId="77777777" w:rsidR="00EA56A9" w:rsidRPr="0062617D" w:rsidRDefault="00EA56A9">
        <w:pPr>
          <w:pStyle w:val="Footer"/>
          <w:jc w:val="center"/>
          <w:rPr>
            <w:sz w:val="18"/>
            <w:szCs w:val="18"/>
          </w:rPr>
        </w:pPr>
        <w:r w:rsidRPr="0062617D">
          <w:rPr>
            <w:sz w:val="18"/>
            <w:szCs w:val="18"/>
          </w:rPr>
          <w:fldChar w:fldCharType="begin"/>
        </w:r>
        <w:r w:rsidRPr="0062617D">
          <w:rPr>
            <w:sz w:val="18"/>
            <w:szCs w:val="18"/>
          </w:rPr>
          <w:instrText xml:space="preserve"> PAGE   \* MERGEFORMAT </w:instrText>
        </w:r>
        <w:r w:rsidRPr="0062617D">
          <w:rPr>
            <w:sz w:val="18"/>
            <w:szCs w:val="18"/>
          </w:rPr>
          <w:fldChar w:fldCharType="separate"/>
        </w:r>
        <w:r>
          <w:rPr>
            <w:noProof/>
            <w:sz w:val="18"/>
            <w:szCs w:val="18"/>
          </w:rPr>
          <w:t>52</w:t>
        </w:r>
        <w:r w:rsidRPr="0062617D">
          <w:rPr>
            <w:noProof/>
            <w:sz w:val="18"/>
            <w:szCs w:val="18"/>
          </w:rPr>
          <w:fldChar w:fldCharType="end"/>
        </w:r>
      </w:p>
    </w:sdtContent>
  </w:sdt>
  <w:p w14:paraId="6CAF5337" w14:textId="77777777" w:rsidR="00EA56A9" w:rsidRPr="0062617D" w:rsidRDefault="00EA56A9" w:rsidP="0062617D">
    <w:pPr>
      <w:pStyle w:val="Footer"/>
      <w:jc w:val="center"/>
      <w:rPr>
        <w:noProof/>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3466750"/>
      <w:docPartObj>
        <w:docPartGallery w:val="Page Numbers (Bottom of Page)"/>
        <w:docPartUnique/>
      </w:docPartObj>
    </w:sdtPr>
    <w:sdtEndPr>
      <w:rPr>
        <w:noProof/>
      </w:rPr>
    </w:sdtEndPr>
    <w:sdtContent>
      <w:p w14:paraId="4C646871" w14:textId="77777777" w:rsidR="00EA56A9" w:rsidRDefault="002B2866">
        <w:pPr>
          <w:pStyle w:val="Footer"/>
          <w:jc w:val="center"/>
        </w:pPr>
      </w:p>
    </w:sdtContent>
  </w:sdt>
  <w:p w14:paraId="4307A74B" w14:textId="77777777" w:rsidR="00EA56A9" w:rsidRDefault="00EA56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7076531"/>
      <w:docPartObj>
        <w:docPartGallery w:val="Page Numbers (Bottom of Page)"/>
        <w:docPartUnique/>
      </w:docPartObj>
    </w:sdtPr>
    <w:sdtEndPr>
      <w:rPr>
        <w:noProof/>
        <w:sz w:val="18"/>
        <w:szCs w:val="18"/>
      </w:rPr>
    </w:sdtEndPr>
    <w:sdtContent>
      <w:p w14:paraId="67175132" w14:textId="77777777" w:rsidR="00EA56A9" w:rsidRPr="0062617D" w:rsidRDefault="00EA56A9">
        <w:pPr>
          <w:pStyle w:val="Footer"/>
          <w:jc w:val="center"/>
          <w:rPr>
            <w:sz w:val="18"/>
            <w:szCs w:val="18"/>
          </w:rPr>
        </w:pPr>
        <w:r w:rsidRPr="0062617D">
          <w:rPr>
            <w:sz w:val="18"/>
            <w:szCs w:val="18"/>
          </w:rPr>
          <w:fldChar w:fldCharType="begin"/>
        </w:r>
        <w:r w:rsidRPr="0062617D">
          <w:rPr>
            <w:sz w:val="18"/>
            <w:szCs w:val="18"/>
          </w:rPr>
          <w:instrText xml:space="preserve"> PAGE   \* MERGEFORMAT </w:instrText>
        </w:r>
        <w:r w:rsidRPr="0062617D">
          <w:rPr>
            <w:sz w:val="18"/>
            <w:szCs w:val="18"/>
          </w:rPr>
          <w:fldChar w:fldCharType="separate"/>
        </w:r>
        <w:r>
          <w:rPr>
            <w:noProof/>
            <w:sz w:val="18"/>
            <w:szCs w:val="18"/>
          </w:rPr>
          <w:t>52</w:t>
        </w:r>
        <w:r w:rsidRPr="0062617D">
          <w:rPr>
            <w:noProof/>
            <w:sz w:val="18"/>
            <w:szCs w:val="18"/>
          </w:rPr>
          <w:fldChar w:fldCharType="end"/>
        </w:r>
      </w:p>
    </w:sdtContent>
  </w:sdt>
  <w:p w14:paraId="0492DCAF" w14:textId="77777777" w:rsidR="00EA56A9" w:rsidRPr="0062617D" w:rsidRDefault="00EA56A9" w:rsidP="0062617D">
    <w:pPr>
      <w:pStyle w:val="Footer"/>
      <w:jc w:val="center"/>
      <w:rPr>
        <w:noProof/>
        <w:sz w:val="18"/>
        <w:szCs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098484"/>
      <w:docPartObj>
        <w:docPartGallery w:val="Page Numbers (Bottom of Page)"/>
        <w:docPartUnique/>
      </w:docPartObj>
    </w:sdtPr>
    <w:sdtEndPr>
      <w:rPr>
        <w:rStyle w:val="PageNumber"/>
      </w:rPr>
    </w:sdtEndPr>
    <w:sdtContent>
      <w:p w14:paraId="682CAD1B" w14:textId="77777777" w:rsidR="00EA56A9" w:rsidRDefault="00EA56A9" w:rsidP="001344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F9DCB2" w14:textId="77777777" w:rsidR="00EA56A9" w:rsidRDefault="00EA56A9" w:rsidP="000A2EC7">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1885398"/>
      <w:docPartObj>
        <w:docPartGallery w:val="Page Numbers (Bottom of Page)"/>
        <w:docPartUnique/>
      </w:docPartObj>
    </w:sdtPr>
    <w:sdtEndPr>
      <w:rPr>
        <w:noProof/>
      </w:rPr>
    </w:sdtEndPr>
    <w:sdtContent>
      <w:p w14:paraId="67D1A95D" w14:textId="77777777" w:rsidR="00EA56A9" w:rsidRDefault="00EA56A9">
        <w:pPr>
          <w:pStyle w:val="Footer"/>
          <w:jc w:val="center"/>
        </w:pPr>
        <w:r w:rsidRPr="0062617D">
          <w:rPr>
            <w:sz w:val="18"/>
            <w:szCs w:val="18"/>
          </w:rPr>
          <w:fldChar w:fldCharType="begin"/>
        </w:r>
        <w:r w:rsidRPr="0062617D">
          <w:rPr>
            <w:sz w:val="18"/>
            <w:szCs w:val="18"/>
          </w:rPr>
          <w:instrText xml:space="preserve"> PAGE   \* MERGEFORMAT </w:instrText>
        </w:r>
        <w:r w:rsidRPr="0062617D">
          <w:rPr>
            <w:sz w:val="18"/>
            <w:szCs w:val="18"/>
          </w:rPr>
          <w:fldChar w:fldCharType="separate"/>
        </w:r>
        <w:r>
          <w:rPr>
            <w:noProof/>
            <w:sz w:val="18"/>
            <w:szCs w:val="18"/>
          </w:rPr>
          <w:t>55</w:t>
        </w:r>
        <w:r w:rsidRPr="0062617D">
          <w:rPr>
            <w:noProof/>
            <w:sz w:val="18"/>
            <w:szCs w:val="18"/>
          </w:rPr>
          <w:fldChar w:fldCharType="end"/>
        </w:r>
      </w:p>
    </w:sdtContent>
  </w:sdt>
  <w:p w14:paraId="715B4626" w14:textId="77777777" w:rsidR="00EA56A9" w:rsidRPr="000A2EC7" w:rsidRDefault="00EA56A9" w:rsidP="000A2EC7">
    <w:pPr>
      <w:pStyle w:val="Footer"/>
      <w:ind w:right="360"/>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CA08EB" w14:textId="77777777" w:rsidR="002B2866" w:rsidRDefault="002B2866" w:rsidP="000164A9">
      <w:pPr>
        <w:spacing w:after="0" w:line="240" w:lineRule="auto"/>
      </w:pPr>
      <w:r>
        <w:separator/>
      </w:r>
    </w:p>
  </w:footnote>
  <w:footnote w:type="continuationSeparator" w:id="0">
    <w:p w14:paraId="323B3099" w14:textId="77777777" w:rsidR="002B2866" w:rsidRDefault="002B2866" w:rsidP="000164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0163010"/>
    <w:lvl w:ilvl="0">
      <w:start w:val="1"/>
      <w:numFmt w:val="decimal"/>
      <w:lvlText w:val="%1."/>
      <w:lvlJc w:val="left"/>
      <w:pPr>
        <w:tabs>
          <w:tab w:val="num" w:pos="1492"/>
        </w:tabs>
        <w:ind w:left="1492" w:hanging="360"/>
      </w:pPr>
    </w:lvl>
  </w:abstractNum>
  <w:abstractNum w:abstractNumId="1" w15:restartNumberingAfterBreak="0">
    <w:nsid w:val="FFFFFF7D"/>
    <w:multiLevelType w:val="hybridMultilevel"/>
    <w:tmpl w:val="B5E823AA"/>
    <w:lvl w:ilvl="0" w:tplc="214EEEAE">
      <w:start w:val="1"/>
      <w:numFmt w:val="decimal"/>
      <w:lvlText w:val="%1."/>
      <w:lvlJc w:val="left"/>
      <w:pPr>
        <w:tabs>
          <w:tab w:val="num" w:pos="1209"/>
        </w:tabs>
        <w:ind w:left="1209" w:hanging="360"/>
      </w:pPr>
    </w:lvl>
    <w:lvl w:ilvl="1" w:tplc="1BD4D968">
      <w:numFmt w:val="decimal"/>
      <w:lvlText w:val=""/>
      <w:lvlJc w:val="left"/>
    </w:lvl>
    <w:lvl w:ilvl="2" w:tplc="1676F1EC">
      <w:numFmt w:val="decimal"/>
      <w:lvlText w:val=""/>
      <w:lvlJc w:val="left"/>
    </w:lvl>
    <w:lvl w:ilvl="3" w:tplc="A1244BB2">
      <w:numFmt w:val="decimal"/>
      <w:lvlText w:val=""/>
      <w:lvlJc w:val="left"/>
    </w:lvl>
    <w:lvl w:ilvl="4" w:tplc="4C9C5436">
      <w:numFmt w:val="decimal"/>
      <w:lvlText w:val=""/>
      <w:lvlJc w:val="left"/>
    </w:lvl>
    <w:lvl w:ilvl="5" w:tplc="28349510">
      <w:numFmt w:val="decimal"/>
      <w:lvlText w:val=""/>
      <w:lvlJc w:val="left"/>
    </w:lvl>
    <w:lvl w:ilvl="6" w:tplc="05A625D8">
      <w:numFmt w:val="decimal"/>
      <w:lvlText w:val=""/>
      <w:lvlJc w:val="left"/>
    </w:lvl>
    <w:lvl w:ilvl="7" w:tplc="1DE2A994">
      <w:numFmt w:val="decimal"/>
      <w:lvlText w:val=""/>
      <w:lvlJc w:val="left"/>
    </w:lvl>
    <w:lvl w:ilvl="8" w:tplc="15BADF80">
      <w:numFmt w:val="decimal"/>
      <w:lvlText w:val=""/>
      <w:lvlJc w:val="left"/>
    </w:lvl>
  </w:abstractNum>
  <w:abstractNum w:abstractNumId="2" w15:restartNumberingAfterBreak="0">
    <w:nsid w:val="FFFFFF7E"/>
    <w:multiLevelType w:val="hybridMultilevel"/>
    <w:tmpl w:val="FEA24AD2"/>
    <w:lvl w:ilvl="0" w:tplc="C51C717C">
      <w:start w:val="1"/>
      <w:numFmt w:val="decimal"/>
      <w:lvlText w:val="%1."/>
      <w:lvlJc w:val="left"/>
      <w:pPr>
        <w:tabs>
          <w:tab w:val="num" w:pos="926"/>
        </w:tabs>
        <w:ind w:left="926" w:hanging="360"/>
      </w:pPr>
    </w:lvl>
    <w:lvl w:ilvl="1" w:tplc="3AC26E1C">
      <w:numFmt w:val="decimal"/>
      <w:lvlText w:val=""/>
      <w:lvlJc w:val="left"/>
    </w:lvl>
    <w:lvl w:ilvl="2" w:tplc="ADB6BBD2">
      <w:numFmt w:val="decimal"/>
      <w:lvlText w:val=""/>
      <w:lvlJc w:val="left"/>
    </w:lvl>
    <w:lvl w:ilvl="3" w:tplc="112E823C">
      <w:numFmt w:val="decimal"/>
      <w:lvlText w:val=""/>
      <w:lvlJc w:val="left"/>
    </w:lvl>
    <w:lvl w:ilvl="4" w:tplc="C9B8452E">
      <w:numFmt w:val="decimal"/>
      <w:lvlText w:val=""/>
      <w:lvlJc w:val="left"/>
    </w:lvl>
    <w:lvl w:ilvl="5" w:tplc="735CF588">
      <w:numFmt w:val="decimal"/>
      <w:lvlText w:val=""/>
      <w:lvlJc w:val="left"/>
    </w:lvl>
    <w:lvl w:ilvl="6" w:tplc="F990BB5C">
      <w:numFmt w:val="decimal"/>
      <w:lvlText w:val=""/>
      <w:lvlJc w:val="left"/>
    </w:lvl>
    <w:lvl w:ilvl="7" w:tplc="345C39F0">
      <w:numFmt w:val="decimal"/>
      <w:lvlText w:val=""/>
      <w:lvlJc w:val="left"/>
    </w:lvl>
    <w:lvl w:ilvl="8" w:tplc="086698BC">
      <w:numFmt w:val="decimal"/>
      <w:lvlText w:val=""/>
      <w:lvlJc w:val="left"/>
    </w:lvl>
  </w:abstractNum>
  <w:abstractNum w:abstractNumId="3" w15:restartNumberingAfterBreak="0">
    <w:nsid w:val="FFFFFF7F"/>
    <w:multiLevelType w:val="hybridMultilevel"/>
    <w:tmpl w:val="F8CEB37A"/>
    <w:lvl w:ilvl="0" w:tplc="B5564AFE">
      <w:start w:val="1"/>
      <w:numFmt w:val="decimal"/>
      <w:lvlText w:val="%1."/>
      <w:lvlJc w:val="left"/>
      <w:pPr>
        <w:tabs>
          <w:tab w:val="num" w:pos="643"/>
        </w:tabs>
        <w:ind w:left="643" w:hanging="360"/>
      </w:pPr>
    </w:lvl>
    <w:lvl w:ilvl="1" w:tplc="623C10CE">
      <w:numFmt w:val="decimal"/>
      <w:lvlText w:val=""/>
      <w:lvlJc w:val="left"/>
    </w:lvl>
    <w:lvl w:ilvl="2" w:tplc="0C2C54C4">
      <w:numFmt w:val="decimal"/>
      <w:lvlText w:val=""/>
      <w:lvlJc w:val="left"/>
    </w:lvl>
    <w:lvl w:ilvl="3" w:tplc="45BEE68A">
      <w:numFmt w:val="decimal"/>
      <w:lvlText w:val=""/>
      <w:lvlJc w:val="left"/>
    </w:lvl>
    <w:lvl w:ilvl="4" w:tplc="B838C47C">
      <w:numFmt w:val="decimal"/>
      <w:lvlText w:val=""/>
      <w:lvlJc w:val="left"/>
    </w:lvl>
    <w:lvl w:ilvl="5" w:tplc="7FBEFBCA">
      <w:numFmt w:val="decimal"/>
      <w:lvlText w:val=""/>
      <w:lvlJc w:val="left"/>
    </w:lvl>
    <w:lvl w:ilvl="6" w:tplc="3D986544">
      <w:numFmt w:val="decimal"/>
      <w:lvlText w:val=""/>
      <w:lvlJc w:val="left"/>
    </w:lvl>
    <w:lvl w:ilvl="7" w:tplc="444EAEF4">
      <w:numFmt w:val="decimal"/>
      <w:lvlText w:val=""/>
      <w:lvlJc w:val="left"/>
    </w:lvl>
    <w:lvl w:ilvl="8" w:tplc="705879B0">
      <w:numFmt w:val="decimal"/>
      <w:lvlText w:val=""/>
      <w:lvlJc w:val="left"/>
    </w:lvl>
  </w:abstractNum>
  <w:abstractNum w:abstractNumId="4" w15:restartNumberingAfterBreak="0">
    <w:nsid w:val="FFFFFF80"/>
    <w:multiLevelType w:val="hybridMultilevel"/>
    <w:tmpl w:val="F6ACD628"/>
    <w:lvl w:ilvl="0" w:tplc="55F4E782">
      <w:start w:val="1"/>
      <w:numFmt w:val="bullet"/>
      <w:lvlText w:val=""/>
      <w:lvlJc w:val="left"/>
      <w:pPr>
        <w:tabs>
          <w:tab w:val="num" w:pos="1492"/>
        </w:tabs>
        <w:ind w:left="1492" w:hanging="360"/>
      </w:pPr>
      <w:rPr>
        <w:rFonts w:ascii="Symbol" w:hAnsi="Symbol" w:hint="default"/>
      </w:rPr>
    </w:lvl>
    <w:lvl w:ilvl="1" w:tplc="EA36C5A0">
      <w:numFmt w:val="decimal"/>
      <w:lvlText w:val=""/>
      <w:lvlJc w:val="left"/>
    </w:lvl>
    <w:lvl w:ilvl="2" w:tplc="2BB88E02">
      <w:numFmt w:val="decimal"/>
      <w:lvlText w:val=""/>
      <w:lvlJc w:val="left"/>
    </w:lvl>
    <w:lvl w:ilvl="3" w:tplc="75FEF4DA">
      <w:numFmt w:val="decimal"/>
      <w:lvlText w:val=""/>
      <w:lvlJc w:val="left"/>
    </w:lvl>
    <w:lvl w:ilvl="4" w:tplc="EC865EC4">
      <w:numFmt w:val="decimal"/>
      <w:lvlText w:val=""/>
      <w:lvlJc w:val="left"/>
    </w:lvl>
    <w:lvl w:ilvl="5" w:tplc="0C74FE16">
      <w:numFmt w:val="decimal"/>
      <w:lvlText w:val=""/>
      <w:lvlJc w:val="left"/>
    </w:lvl>
    <w:lvl w:ilvl="6" w:tplc="397A7B00">
      <w:numFmt w:val="decimal"/>
      <w:lvlText w:val=""/>
      <w:lvlJc w:val="left"/>
    </w:lvl>
    <w:lvl w:ilvl="7" w:tplc="4F306024">
      <w:numFmt w:val="decimal"/>
      <w:lvlText w:val=""/>
      <w:lvlJc w:val="left"/>
    </w:lvl>
    <w:lvl w:ilvl="8" w:tplc="ABA2190A">
      <w:numFmt w:val="decimal"/>
      <w:lvlText w:val=""/>
      <w:lvlJc w:val="left"/>
    </w:lvl>
  </w:abstractNum>
  <w:abstractNum w:abstractNumId="5" w15:restartNumberingAfterBreak="0">
    <w:nsid w:val="FFFFFF81"/>
    <w:multiLevelType w:val="hybridMultilevel"/>
    <w:tmpl w:val="C65421EE"/>
    <w:lvl w:ilvl="0" w:tplc="0D3C1F64">
      <w:start w:val="1"/>
      <w:numFmt w:val="bullet"/>
      <w:lvlText w:val=""/>
      <w:lvlJc w:val="left"/>
      <w:pPr>
        <w:tabs>
          <w:tab w:val="num" w:pos="1209"/>
        </w:tabs>
        <w:ind w:left="1209" w:hanging="360"/>
      </w:pPr>
      <w:rPr>
        <w:rFonts w:ascii="Symbol" w:hAnsi="Symbol" w:hint="default"/>
      </w:rPr>
    </w:lvl>
    <w:lvl w:ilvl="1" w:tplc="A3F8CD84">
      <w:numFmt w:val="decimal"/>
      <w:lvlText w:val=""/>
      <w:lvlJc w:val="left"/>
    </w:lvl>
    <w:lvl w:ilvl="2" w:tplc="EB06D428">
      <w:numFmt w:val="decimal"/>
      <w:lvlText w:val=""/>
      <w:lvlJc w:val="left"/>
    </w:lvl>
    <w:lvl w:ilvl="3" w:tplc="B09E0C5E">
      <w:numFmt w:val="decimal"/>
      <w:lvlText w:val=""/>
      <w:lvlJc w:val="left"/>
    </w:lvl>
    <w:lvl w:ilvl="4" w:tplc="E196EE52">
      <w:numFmt w:val="decimal"/>
      <w:lvlText w:val=""/>
      <w:lvlJc w:val="left"/>
    </w:lvl>
    <w:lvl w:ilvl="5" w:tplc="738086BA">
      <w:numFmt w:val="decimal"/>
      <w:lvlText w:val=""/>
      <w:lvlJc w:val="left"/>
    </w:lvl>
    <w:lvl w:ilvl="6" w:tplc="378C786E">
      <w:numFmt w:val="decimal"/>
      <w:lvlText w:val=""/>
      <w:lvlJc w:val="left"/>
    </w:lvl>
    <w:lvl w:ilvl="7" w:tplc="74A4563A">
      <w:numFmt w:val="decimal"/>
      <w:lvlText w:val=""/>
      <w:lvlJc w:val="left"/>
    </w:lvl>
    <w:lvl w:ilvl="8" w:tplc="6EEE316A">
      <w:numFmt w:val="decimal"/>
      <w:lvlText w:val=""/>
      <w:lvlJc w:val="left"/>
    </w:lvl>
  </w:abstractNum>
  <w:abstractNum w:abstractNumId="6" w15:restartNumberingAfterBreak="0">
    <w:nsid w:val="FFFFFF82"/>
    <w:multiLevelType w:val="hybridMultilevel"/>
    <w:tmpl w:val="068C6A56"/>
    <w:lvl w:ilvl="0" w:tplc="3ABC998C">
      <w:start w:val="1"/>
      <w:numFmt w:val="bullet"/>
      <w:lvlText w:val=""/>
      <w:lvlJc w:val="left"/>
      <w:pPr>
        <w:tabs>
          <w:tab w:val="num" w:pos="926"/>
        </w:tabs>
        <w:ind w:left="926" w:hanging="360"/>
      </w:pPr>
      <w:rPr>
        <w:rFonts w:ascii="Symbol" w:hAnsi="Symbol" w:hint="default"/>
      </w:rPr>
    </w:lvl>
    <w:lvl w:ilvl="1" w:tplc="0CE05618">
      <w:numFmt w:val="decimal"/>
      <w:lvlText w:val=""/>
      <w:lvlJc w:val="left"/>
    </w:lvl>
    <w:lvl w:ilvl="2" w:tplc="58BEDB62">
      <w:numFmt w:val="decimal"/>
      <w:lvlText w:val=""/>
      <w:lvlJc w:val="left"/>
    </w:lvl>
    <w:lvl w:ilvl="3" w:tplc="DB7A7662">
      <w:numFmt w:val="decimal"/>
      <w:lvlText w:val=""/>
      <w:lvlJc w:val="left"/>
    </w:lvl>
    <w:lvl w:ilvl="4" w:tplc="F63296FE">
      <w:numFmt w:val="decimal"/>
      <w:lvlText w:val=""/>
      <w:lvlJc w:val="left"/>
    </w:lvl>
    <w:lvl w:ilvl="5" w:tplc="1292F14C">
      <w:numFmt w:val="decimal"/>
      <w:lvlText w:val=""/>
      <w:lvlJc w:val="left"/>
    </w:lvl>
    <w:lvl w:ilvl="6" w:tplc="8C2ABCC2">
      <w:numFmt w:val="decimal"/>
      <w:lvlText w:val=""/>
      <w:lvlJc w:val="left"/>
    </w:lvl>
    <w:lvl w:ilvl="7" w:tplc="0332DE1A">
      <w:numFmt w:val="decimal"/>
      <w:lvlText w:val=""/>
      <w:lvlJc w:val="left"/>
    </w:lvl>
    <w:lvl w:ilvl="8" w:tplc="43B004DE">
      <w:numFmt w:val="decimal"/>
      <w:lvlText w:val=""/>
      <w:lvlJc w:val="left"/>
    </w:lvl>
  </w:abstractNum>
  <w:abstractNum w:abstractNumId="7" w15:restartNumberingAfterBreak="0">
    <w:nsid w:val="FFFFFF83"/>
    <w:multiLevelType w:val="hybridMultilevel"/>
    <w:tmpl w:val="CC64D4D2"/>
    <w:lvl w:ilvl="0" w:tplc="AB66FD7E">
      <w:start w:val="1"/>
      <w:numFmt w:val="bullet"/>
      <w:lvlText w:val=""/>
      <w:lvlJc w:val="left"/>
      <w:pPr>
        <w:tabs>
          <w:tab w:val="num" w:pos="643"/>
        </w:tabs>
        <w:ind w:left="643" w:hanging="360"/>
      </w:pPr>
      <w:rPr>
        <w:rFonts w:ascii="Symbol" w:hAnsi="Symbol" w:hint="default"/>
      </w:rPr>
    </w:lvl>
    <w:lvl w:ilvl="1" w:tplc="8F6A6878">
      <w:numFmt w:val="decimal"/>
      <w:lvlText w:val=""/>
      <w:lvlJc w:val="left"/>
    </w:lvl>
    <w:lvl w:ilvl="2" w:tplc="459E18E8">
      <w:numFmt w:val="decimal"/>
      <w:lvlText w:val=""/>
      <w:lvlJc w:val="left"/>
    </w:lvl>
    <w:lvl w:ilvl="3" w:tplc="FAFAE5D6">
      <w:numFmt w:val="decimal"/>
      <w:lvlText w:val=""/>
      <w:lvlJc w:val="left"/>
    </w:lvl>
    <w:lvl w:ilvl="4" w:tplc="E9EE0E56">
      <w:numFmt w:val="decimal"/>
      <w:lvlText w:val=""/>
      <w:lvlJc w:val="left"/>
    </w:lvl>
    <w:lvl w:ilvl="5" w:tplc="560459BE">
      <w:numFmt w:val="decimal"/>
      <w:lvlText w:val=""/>
      <w:lvlJc w:val="left"/>
    </w:lvl>
    <w:lvl w:ilvl="6" w:tplc="4EB4A478">
      <w:numFmt w:val="decimal"/>
      <w:lvlText w:val=""/>
      <w:lvlJc w:val="left"/>
    </w:lvl>
    <w:lvl w:ilvl="7" w:tplc="17600D36">
      <w:numFmt w:val="decimal"/>
      <w:lvlText w:val=""/>
      <w:lvlJc w:val="left"/>
    </w:lvl>
    <w:lvl w:ilvl="8" w:tplc="5484BD58">
      <w:numFmt w:val="decimal"/>
      <w:lvlText w:val=""/>
      <w:lvlJc w:val="left"/>
    </w:lvl>
  </w:abstractNum>
  <w:abstractNum w:abstractNumId="8" w15:restartNumberingAfterBreak="0">
    <w:nsid w:val="FFFFFF88"/>
    <w:multiLevelType w:val="hybridMultilevel"/>
    <w:tmpl w:val="77A80BA4"/>
    <w:lvl w:ilvl="0" w:tplc="5BAADDF8">
      <w:start w:val="1"/>
      <w:numFmt w:val="decimal"/>
      <w:lvlText w:val="%1."/>
      <w:lvlJc w:val="left"/>
      <w:pPr>
        <w:tabs>
          <w:tab w:val="num" w:pos="360"/>
        </w:tabs>
        <w:ind w:left="360" w:hanging="360"/>
      </w:pPr>
    </w:lvl>
    <w:lvl w:ilvl="1" w:tplc="193093F2">
      <w:numFmt w:val="decimal"/>
      <w:lvlText w:val=""/>
      <w:lvlJc w:val="left"/>
    </w:lvl>
    <w:lvl w:ilvl="2" w:tplc="3C96DA40">
      <w:numFmt w:val="decimal"/>
      <w:lvlText w:val=""/>
      <w:lvlJc w:val="left"/>
    </w:lvl>
    <w:lvl w:ilvl="3" w:tplc="71A43B2C">
      <w:numFmt w:val="decimal"/>
      <w:lvlText w:val=""/>
      <w:lvlJc w:val="left"/>
    </w:lvl>
    <w:lvl w:ilvl="4" w:tplc="818AEEE4">
      <w:numFmt w:val="decimal"/>
      <w:lvlText w:val=""/>
      <w:lvlJc w:val="left"/>
    </w:lvl>
    <w:lvl w:ilvl="5" w:tplc="26B2F21C">
      <w:numFmt w:val="decimal"/>
      <w:lvlText w:val=""/>
      <w:lvlJc w:val="left"/>
    </w:lvl>
    <w:lvl w:ilvl="6" w:tplc="A718C4FE">
      <w:numFmt w:val="decimal"/>
      <w:lvlText w:val=""/>
      <w:lvlJc w:val="left"/>
    </w:lvl>
    <w:lvl w:ilvl="7" w:tplc="C0A89692">
      <w:numFmt w:val="decimal"/>
      <w:lvlText w:val=""/>
      <w:lvlJc w:val="left"/>
    </w:lvl>
    <w:lvl w:ilvl="8" w:tplc="0EE6DBF8">
      <w:numFmt w:val="decimal"/>
      <w:lvlText w:val=""/>
      <w:lvlJc w:val="left"/>
    </w:lvl>
  </w:abstractNum>
  <w:abstractNum w:abstractNumId="9" w15:restartNumberingAfterBreak="0">
    <w:nsid w:val="FFFFFF89"/>
    <w:multiLevelType w:val="hybridMultilevel"/>
    <w:tmpl w:val="34C6EA80"/>
    <w:lvl w:ilvl="0" w:tplc="DC5A24D4">
      <w:start w:val="1"/>
      <w:numFmt w:val="bullet"/>
      <w:lvlText w:val=""/>
      <w:lvlJc w:val="left"/>
      <w:pPr>
        <w:tabs>
          <w:tab w:val="num" w:pos="360"/>
        </w:tabs>
        <w:ind w:left="360" w:hanging="360"/>
      </w:pPr>
      <w:rPr>
        <w:rFonts w:ascii="Symbol" w:hAnsi="Symbol" w:hint="default"/>
      </w:rPr>
    </w:lvl>
    <w:lvl w:ilvl="1" w:tplc="65E80A22">
      <w:numFmt w:val="decimal"/>
      <w:lvlText w:val=""/>
      <w:lvlJc w:val="left"/>
    </w:lvl>
    <w:lvl w:ilvl="2" w:tplc="22463392">
      <w:numFmt w:val="decimal"/>
      <w:lvlText w:val=""/>
      <w:lvlJc w:val="left"/>
    </w:lvl>
    <w:lvl w:ilvl="3" w:tplc="F15E4BE4">
      <w:numFmt w:val="decimal"/>
      <w:lvlText w:val=""/>
      <w:lvlJc w:val="left"/>
    </w:lvl>
    <w:lvl w:ilvl="4" w:tplc="D9E83CF4">
      <w:numFmt w:val="decimal"/>
      <w:lvlText w:val=""/>
      <w:lvlJc w:val="left"/>
    </w:lvl>
    <w:lvl w:ilvl="5" w:tplc="E2440FE4">
      <w:numFmt w:val="decimal"/>
      <w:lvlText w:val=""/>
      <w:lvlJc w:val="left"/>
    </w:lvl>
    <w:lvl w:ilvl="6" w:tplc="F95617DE">
      <w:numFmt w:val="decimal"/>
      <w:lvlText w:val=""/>
      <w:lvlJc w:val="left"/>
    </w:lvl>
    <w:lvl w:ilvl="7" w:tplc="1EE8FED8">
      <w:numFmt w:val="decimal"/>
      <w:lvlText w:val=""/>
      <w:lvlJc w:val="left"/>
    </w:lvl>
    <w:lvl w:ilvl="8" w:tplc="5D8E7770">
      <w:numFmt w:val="decimal"/>
      <w:lvlText w:val=""/>
      <w:lvlJc w:val="left"/>
    </w:lvl>
  </w:abstractNum>
  <w:abstractNum w:abstractNumId="10" w15:restartNumberingAfterBreak="0">
    <w:nsid w:val="03452C58"/>
    <w:multiLevelType w:val="hybridMultilevel"/>
    <w:tmpl w:val="D0E6AD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8DE6D5F"/>
    <w:multiLevelType w:val="hybridMultilevel"/>
    <w:tmpl w:val="3AE02D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0A620A0D"/>
    <w:multiLevelType w:val="hybridMultilevel"/>
    <w:tmpl w:val="83DC2B1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0D39638F"/>
    <w:multiLevelType w:val="hybridMultilevel"/>
    <w:tmpl w:val="5E10FB56"/>
    <w:lvl w:ilvl="0" w:tplc="0C090001">
      <w:start w:val="1"/>
      <w:numFmt w:val="bullet"/>
      <w:lvlText w:val=""/>
      <w:lvlJc w:val="left"/>
      <w:pPr>
        <w:ind w:left="774" w:hanging="360"/>
      </w:pPr>
      <w:rPr>
        <w:rFonts w:ascii="Symbol" w:hAnsi="Symbol" w:hint="default"/>
      </w:rPr>
    </w:lvl>
    <w:lvl w:ilvl="1" w:tplc="0C090003" w:tentative="1">
      <w:start w:val="1"/>
      <w:numFmt w:val="bullet"/>
      <w:lvlText w:val="o"/>
      <w:lvlJc w:val="left"/>
      <w:pPr>
        <w:ind w:left="1494" w:hanging="360"/>
      </w:pPr>
      <w:rPr>
        <w:rFonts w:ascii="Courier New" w:hAnsi="Courier New" w:cs="Courier New" w:hint="default"/>
      </w:rPr>
    </w:lvl>
    <w:lvl w:ilvl="2" w:tplc="0C090005" w:tentative="1">
      <w:start w:val="1"/>
      <w:numFmt w:val="bullet"/>
      <w:lvlText w:val=""/>
      <w:lvlJc w:val="left"/>
      <w:pPr>
        <w:ind w:left="2214" w:hanging="360"/>
      </w:pPr>
      <w:rPr>
        <w:rFonts w:ascii="Wingdings" w:hAnsi="Wingdings" w:hint="default"/>
      </w:rPr>
    </w:lvl>
    <w:lvl w:ilvl="3" w:tplc="0C090001" w:tentative="1">
      <w:start w:val="1"/>
      <w:numFmt w:val="bullet"/>
      <w:lvlText w:val=""/>
      <w:lvlJc w:val="left"/>
      <w:pPr>
        <w:ind w:left="2934" w:hanging="360"/>
      </w:pPr>
      <w:rPr>
        <w:rFonts w:ascii="Symbol" w:hAnsi="Symbol" w:hint="default"/>
      </w:rPr>
    </w:lvl>
    <w:lvl w:ilvl="4" w:tplc="0C090003" w:tentative="1">
      <w:start w:val="1"/>
      <w:numFmt w:val="bullet"/>
      <w:lvlText w:val="o"/>
      <w:lvlJc w:val="left"/>
      <w:pPr>
        <w:ind w:left="3654" w:hanging="360"/>
      </w:pPr>
      <w:rPr>
        <w:rFonts w:ascii="Courier New" w:hAnsi="Courier New" w:cs="Courier New" w:hint="default"/>
      </w:rPr>
    </w:lvl>
    <w:lvl w:ilvl="5" w:tplc="0C090005" w:tentative="1">
      <w:start w:val="1"/>
      <w:numFmt w:val="bullet"/>
      <w:lvlText w:val=""/>
      <w:lvlJc w:val="left"/>
      <w:pPr>
        <w:ind w:left="4374" w:hanging="360"/>
      </w:pPr>
      <w:rPr>
        <w:rFonts w:ascii="Wingdings" w:hAnsi="Wingdings" w:hint="default"/>
      </w:rPr>
    </w:lvl>
    <w:lvl w:ilvl="6" w:tplc="0C090001" w:tentative="1">
      <w:start w:val="1"/>
      <w:numFmt w:val="bullet"/>
      <w:lvlText w:val=""/>
      <w:lvlJc w:val="left"/>
      <w:pPr>
        <w:ind w:left="5094" w:hanging="360"/>
      </w:pPr>
      <w:rPr>
        <w:rFonts w:ascii="Symbol" w:hAnsi="Symbol" w:hint="default"/>
      </w:rPr>
    </w:lvl>
    <w:lvl w:ilvl="7" w:tplc="0C090003" w:tentative="1">
      <w:start w:val="1"/>
      <w:numFmt w:val="bullet"/>
      <w:lvlText w:val="o"/>
      <w:lvlJc w:val="left"/>
      <w:pPr>
        <w:ind w:left="5814" w:hanging="360"/>
      </w:pPr>
      <w:rPr>
        <w:rFonts w:ascii="Courier New" w:hAnsi="Courier New" w:cs="Courier New" w:hint="default"/>
      </w:rPr>
    </w:lvl>
    <w:lvl w:ilvl="8" w:tplc="0C090005" w:tentative="1">
      <w:start w:val="1"/>
      <w:numFmt w:val="bullet"/>
      <w:lvlText w:val=""/>
      <w:lvlJc w:val="left"/>
      <w:pPr>
        <w:ind w:left="6534" w:hanging="360"/>
      </w:pPr>
      <w:rPr>
        <w:rFonts w:ascii="Wingdings" w:hAnsi="Wingdings" w:hint="default"/>
      </w:rPr>
    </w:lvl>
  </w:abstractNum>
  <w:abstractNum w:abstractNumId="14" w15:restartNumberingAfterBreak="0">
    <w:nsid w:val="11620E8D"/>
    <w:multiLevelType w:val="hybridMultilevel"/>
    <w:tmpl w:val="D1CC19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3E208EF"/>
    <w:multiLevelType w:val="hybridMultilevel"/>
    <w:tmpl w:val="D05E2D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48A336E"/>
    <w:multiLevelType w:val="hybridMultilevel"/>
    <w:tmpl w:val="642427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18360054"/>
    <w:multiLevelType w:val="hybridMultilevel"/>
    <w:tmpl w:val="773EF6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18AC2AE8"/>
    <w:multiLevelType w:val="hybridMultilevel"/>
    <w:tmpl w:val="86B8DD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195C1E8C"/>
    <w:multiLevelType w:val="hybridMultilevel"/>
    <w:tmpl w:val="32A089A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1D377529"/>
    <w:multiLevelType w:val="hybridMultilevel"/>
    <w:tmpl w:val="CD9439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1D4E6E3A"/>
    <w:multiLevelType w:val="hybridMultilevel"/>
    <w:tmpl w:val="114622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1F4F626F"/>
    <w:multiLevelType w:val="hybridMultilevel"/>
    <w:tmpl w:val="18EA22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235A62D8"/>
    <w:multiLevelType w:val="hybridMultilevel"/>
    <w:tmpl w:val="8B469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4AC2354"/>
    <w:multiLevelType w:val="hybridMultilevel"/>
    <w:tmpl w:val="1D968A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25B13F36"/>
    <w:multiLevelType w:val="hybridMultilevel"/>
    <w:tmpl w:val="5EF2BC8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2BFD4B6B"/>
    <w:multiLevelType w:val="hybridMultilevel"/>
    <w:tmpl w:val="2F2271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30A73406"/>
    <w:multiLevelType w:val="hybridMultilevel"/>
    <w:tmpl w:val="2F1EFA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2E713E4"/>
    <w:multiLevelType w:val="hybridMultilevel"/>
    <w:tmpl w:val="76ECA8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37C20A8"/>
    <w:multiLevelType w:val="hybridMultilevel"/>
    <w:tmpl w:val="0B6A4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7D85DC5"/>
    <w:multiLevelType w:val="hybridMultilevel"/>
    <w:tmpl w:val="2744AFA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1" w15:restartNumberingAfterBreak="0">
    <w:nsid w:val="4B111CF9"/>
    <w:multiLevelType w:val="hybridMultilevel"/>
    <w:tmpl w:val="55ECBAE4"/>
    <w:lvl w:ilvl="0" w:tplc="0EF64D28">
      <w:numFmt w:val="bullet"/>
      <w:lvlText w:val="•"/>
      <w:lvlJc w:val="left"/>
      <w:pPr>
        <w:ind w:left="774" w:hanging="360"/>
      </w:pPr>
      <w:rPr>
        <w:rFonts w:ascii="Calibri" w:eastAsiaTheme="minorHAnsi" w:hAnsi="Calibri" w:cs="Calibri" w:hint="default"/>
      </w:rPr>
    </w:lvl>
    <w:lvl w:ilvl="1" w:tplc="1C090003" w:tentative="1">
      <w:start w:val="1"/>
      <w:numFmt w:val="bullet"/>
      <w:lvlText w:val="o"/>
      <w:lvlJc w:val="left"/>
      <w:pPr>
        <w:ind w:left="1494" w:hanging="360"/>
      </w:pPr>
      <w:rPr>
        <w:rFonts w:ascii="Courier New" w:hAnsi="Courier New" w:cs="Courier New" w:hint="default"/>
      </w:rPr>
    </w:lvl>
    <w:lvl w:ilvl="2" w:tplc="1C090005" w:tentative="1">
      <w:start w:val="1"/>
      <w:numFmt w:val="bullet"/>
      <w:lvlText w:val=""/>
      <w:lvlJc w:val="left"/>
      <w:pPr>
        <w:ind w:left="2214" w:hanging="360"/>
      </w:pPr>
      <w:rPr>
        <w:rFonts w:ascii="Wingdings" w:hAnsi="Wingdings" w:hint="default"/>
      </w:rPr>
    </w:lvl>
    <w:lvl w:ilvl="3" w:tplc="1C090001" w:tentative="1">
      <w:start w:val="1"/>
      <w:numFmt w:val="bullet"/>
      <w:lvlText w:val=""/>
      <w:lvlJc w:val="left"/>
      <w:pPr>
        <w:ind w:left="2934" w:hanging="360"/>
      </w:pPr>
      <w:rPr>
        <w:rFonts w:ascii="Symbol" w:hAnsi="Symbol" w:hint="default"/>
      </w:rPr>
    </w:lvl>
    <w:lvl w:ilvl="4" w:tplc="1C090003" w:tentative="1">
      <w:start w:val="1"/>
      <w:numFmt w:val="bullet"/>
      <w:lvlText w:val="o"/>
      <w:lvlJc w:val="left"/>
      <w:pPr>
        <w:ind w:left="3654" w:hanging="360"/>
      </w:pPr>
      <w:rPr>
        <w:rFonts w:ascii="Courier New" w:hAnsi="Courier New" w:cs="Courier New" w:hint="default"/>
      </w:rPr>
    </w:lvl>
    <w:lvl w:ilvl="5" w:tplc="1C090005" w:tentative="1">
      <w:start w:val="1"/>
      <w:numFmt w:val="bullet"/>
      <w:lvlText w:val=""/>
      <w:lvlJc w:val="left"/>
      <w:pPr>
        <w:ind w:left="4374" w:hanging="360"/>
      </w:pPr>
      <w:rPr>
        <w:rFonts w:ascii="Wingdings" w:hAnsi="Wingdings" w:hint="default"/>
      </w:rPr>
    </w:lvl>
    <w:lvl w:ilvl="6" w:tplc="1C090001" w:tentative="1">
      <w:start w:val="1"/>
      <w:numFmt w:val="bullet"/>
      <w:lvlText w:val=""/>
      <w:lvlJc w:val="left"/>
      <w:pPr>
        <w:ind w:left="5094" w:hanging="360"/>
      </w:pPr>
      <w:rPr>
        <w:rFonts w:ascii="Symbol" w:hAnsi="Symbol" w:hint="default"/>
      </w:rPr>
    </w:lvl>
    <w:lvl w:ilvl="7" w:tplc="1C090003" w:tentative="1">
      <w:start w:val="1"/>
      <w:numFmt w:val="bullet"/>
      <w:lvlText w:val="o"/>
      <w:lvlJc w:val="left"/>
      <w:pPr>
        <w:ind w:left="5814" w:hanging="360"/>
      </w:pPr>
      <w:rPr>
        <w:rFonts w:ascii="Courier New" w:hAnsi="Courier New" w:cs="Courier New" w:hint="default"/>
      </w:rPr>
    </w:lvl>
    <w:lvl w:ilvl="8" w:tplc="1C090005" w:tentative="1">
      <w:start w:val="1"/>
      <w:numFmt w:val="bullet"/>
      <w:lvlText w:val=""/>
      <w:lvlJc w:val="left"/>
      <w:pPr>
        <w:ind w:left="6534" w:hanging="360"/>
      </w:pPr>
      <w:rPr>
        <w:rFonts w:ascii="Wingdings" w:hAnsi="Wingdings" w:hint="default"/>
      </w:rPr>
    </w:lvl>
  </w:abstractNum>
  <w:abstractNum w:abstractNumId="32" w15:restartNumberingAfterBreak="0">
    <w:nsid w:val="4EF964CC"/>
    <w:multiLevelType w:val="multilevel"/>
    <w:tmpl w:val="80F6C012"/>
    <w:lvl w:ilvl="0">
      <w:start w:val="1"/>
      <w:numFmt w:val="decimal"/>
      <w:pStyle w:val="steps"/>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FD71F28"/>
    <w:multiLevelType w:val="hybridMultilevel"/>
    <w:tmpl w:val="E9B2D6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0D66881"/>
    <w:multiLevelType w:val="hybridMultilevel"/>
    <w:tmpl w:val="F5869F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546E503C"/>
    <w:multiLevelType w:val="hybridMultilevel"/>
    <w:tmpl w:val="9BFE08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50442D8"/>
    <w:multiLevelType w:val="hybridMultilevel"/>
    <w:tmpl w:val="C166F532"/>
    <w:lvl w:ilvl="0" w:tplc="F672FC3A">
      <w:start w:val="1"/>
      <w:numFmt w:val="decimal"/>
      <w:lvlText w:val="%1."/>
      <w:lvlJc w:val="left"/>
      <w:pPr>
        <w:ind w:left="810" w:hanging="45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7" w15:restartNumberingAfterBreak="0">
    <w:nsid w:val="5E8E2C9F"/>
    <w:multiLevelType w:val="hybridMultilevel"/>
    <w:tmpl w:val="AB2AE926"/>
    <w:lvl w:ilvl="0" w:tplc="638E9F82">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8" w15:restartNumberingAfterBreak="0">
    <w:nsid w:val="63DD5597"/>
    <w:multiLevelType w:val="multilevel"/>
    <w:tmpl w:val="0B504676"/>
    <w:lvl w:ilvl="0">
      <w:start w:val="1"/>
      <w:numFmt w:val="decimal"/>
      <w:pStyle w:val="Heading1"/>
      <w:lvlText w:val="%1."/>
      <w:lvlJc w:val="left"/>
      <w:pPr>
        <w:ind w:left="810" w:hanging="45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9" w15:restartNumberingAfterBreak="0">
    <w:nsid w:val="6B9B64F6"/>
    <w:multiLevelType w:val="hybridMultilevel"/>
    <w:tmpl w:val="E0B65B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D7B5C12"/>
    <w:multiLevelType w:val="hybridMultilevel"/>
    <w:tmpl w:val="BC325B40"/>
    <w:lvl w:ilvl="0" w:tplc="0C090001">
      <w:start w:val="1"/>
      <w:numFmt w:val="bullet"/>
      <w:lvlText w:val=""/>
      <w:lvlJc w:val="left"/>
      <w:pPr>
        <w:ind w:left="774" w:hanging="360"/>
      </w:pPr>
      <w:rPr>
        <w:rFonts w:ascii="Symbol" w:hAnsi="Symbol" w:hint="default"/>
      </w:rPr>
    </w:lvl>
    <w:lvl w:ilvl="1" w:tplc="0C090003" w:tentative="1">
      <w:start w:val="1"/>
      <w:numFmt w:val="bullet"/>
      <w:lvlText w:val="o"/>
      <w:lvlJc w:val="left"/>
      <w:pPr>
        <w:ind w:left="1494" w:hanging="360"/>
      </w:pPr>
      <w:rPr>
        <w:rFonts w:ascii="Courier New" w:hAnsi="Courier New" w:cs="Courier New" w:hint="default"/>
      </w:rPr>
    </w:lvl>
    <w:lvl w:ilvl="2" w:tplc="0C090005" w:tentative="1">
      <w:start w:val="1"/>
      <w:numFmt w:val="bullet"/>
      <w:lvlText w:val=""/>
      <w:lvlJc w:val="left"/>
      <w:pPr>
        <w:ind w:left="2214" w:hanging="360"/>
      </w:pPr>
      <w:rPr>
        <w:rFonts w:ascii="Wingdings" w:hAnsi="Wingdings" w:hint="default"/>
      </w:rPr>
    </w:lvl>
    <w:lvl w:ilvl="3" w:tplc="0C090001" w:tentative="1">
      <w:start w:val="1"/>
      <w:numFmt w:val="bullet"/>
      <w:lvlText w:val=""/>
      <w:lvlJc w:val="left"/>
      <w:pPr>
        <w:ind w:left="2934" w:hanging="360"/>
      </w:pPr>
      <w:rPr>
        <w:rFonts w:ascii="Symbol" w:hAnsi="Symbol" w:hint="default"/>
      </w:rPr>
    </w:lvl>
    <w:lvl w:ilvl="4" w:tplc="0C090003" w:tentative="1">
      <w:start w:val="1"/>
      <w:numFmt w:val="bullet"/>
      <w:lvlText w:val="o"/>
      <w:lvlJc w:val="left"/>
      <w:pPr>
        <w:ind w:left="3654" w:hanging="360"/>
      </w:pPr>
      <w:rPr>
        <w:rFonts w:ascii="Courier New" w:hAnsi="Courier New" w:cs="Courier New" w:hint="default"/>
      </w:rPr>
    </w:lvl>
    <w:lvl w:ilvl="5" w:tplc="0C090005" w:tentative="1">
      <w:start w:val="1"/>
      <w:numFmt w:val="bullet"/>
      <w:lvlText w:val=""/>
      <w:lvlJc w:val="left"/>
      <w:pPr>
        <w:ind w:left="4374" w:hanging="360"/>
      </w:pPr>
      <w:rPr>
        <w:rFonts w:ascii="Wingdings" w:hAnsi="Wingdings" w:hint="default"/>
      </w:rPr>
    </w:lvl>
    <w:lvl w:ilvl="6" w:tplc="0C090001" w:tentative="1">
      <w:start w:val="1"/>
      <w:numFmt w:val="bullet"/>
      <w:lvlText w:val=""/>
      <w:lvlJc w:val="left"/>
      <w:pPr>
        <w:ind w:left="5094" w:hanging="360"/>
      </w:pPr>
      <w:rPr>
        <w:rFonts w:ascii="Symbol" w:hAnsi="Symbol" w:hint="default"/>
      </w:rPr>
    </w:lvl>
    <w:lvl w:ilvl="7" w:tplc="0C090003" w:tentative="1">
      <w:start w:val="1"/>
      <w:numFmt w:val="bullet"/>
      <w:lvlText w:val="o"/>
      <w:lvlJc w:val="left"/>
      <w:pPr>
        <w:ind w:left="5814" w:hanging="360"/>
      </w:pPr>
      <w:rPr>
        <w:rFonts w:ascii="Courier New" w:hAnsi="Courier New" w:cs="Courier New" w:hint="default"/>
      </w:rPr>
    </w:lvl>
    <w:lvl w:ilvl="8" w:tplc="0C090005" w:tentative="1">
      <w:start w:val="1"/>
      <w:numFmt w:val="bullet"/>
      <w:lvlText w:val=""/>
      <w:lvlJc w:val="left"/>
      <w:pPr>
        <w:ind w:left="6534" w:hanging="360"/>
      </w:pPr>
      <w:rPr>
        <w:rFonts w:ascii="Wingdings" w:hAnsi="Wingdings" w:hint="default"/>
      </w:rPr>
    </w:lvl>
  </w:abstractNum>
  <w:abstractNum w:abstractNumId="41" w15:restartNumberingAfterBreak="0">
    <w:nsid w:val="6DBA528F"/>
    <w:multiLevelType w:val="hybridMultilevel"/>
    <w:tmpl w:val="03D8B654"/>
    <w:lvl w:ilvl="0" w:tplc="638E9F82">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2" w15:restartNumberingAfterBreak="0">
    <w:nsid w:val="7B3A2F68"/>
    <w:multiLevelType w:val="hybridMultilevel"/>
    <w:tmpl w:val="C4161A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C023699"/>
    <w:multiLevelType w:val="hybridMultilevel"/>
    <w:tmpl w:val="A420DB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21"/>
  </w:num>
  <w:num w:numId="2">
    <w:abstractNumId w:val="42"/>
  </w:num>
  <w:num w:numId="3">
    <w:abstractNumId w:val="30"/>
  </w:num>
  <w:num w:numId="4">
    <w:abstractNumId w:val="15"/>
  </w:num>
  <w:num w:numId="5">
    <w:abstractNumId w:val="39"/>
  </w:num>
  <w:num w:numId="6">
    <w:abstractNumId w:val="17"/>
  </w:num>
  <w:num w:numId="7">
    <w:abstractNumId w:val="13"/>
  </w:num>
  <w:num w:numId="8">
    <w:abstractNumId w:val="23"/>
  </w:num>
  <w:num w:numId="9">
    <w:abstractNumId w:val="35"/>
  </w:num>
  <w:num w:numId="10">
    <w:abstractNumId w:val="40"/>
  </w:num>
  <w:num w:numId="11">
    <w:abstractNumId w:val="28"/>
  </w:num>
  <w:num w:numId="12">
    <w:abstractNumId w:val="11"/>
  </w:num>
  <w:num w:numId="13">
    <w:abstractNumId w:val="29"/>
  </w:num>
  <w:num w:numId="14">
    <w:abstractNumId w:val="14"/>
  </w:num>
  <w:num w:numId="15">
    <w:abstractNumId w:val="27"/>
  </w:num>
  <w:num w:numId="16">
    <w:abstractNumId w:val="20"/>
  </w:num>
  <w:num w:numId="17">
    <w:abstractNumId w:val="24"/>
  </w:num>
  <w:num w:numId="18">
    <w:abstractNumId w:val="10"/>
  </w:num>
  <w:num w:numId="19">
    <w:abstractNumId w:val="26"/>
  </w:num>
  <w:num w:numId="20">
    <w:abstractNumId w:val="9"/>
  </w:num>
  <w:num w:numId="21">
    <w:abstractNumId w:val="7"/>
  </w:num>
  <w:num w:numId="22">
    <w:abstractNumId w:val="6"/>
  </w:num>
  <w:num w:numId="23">
    <w:abstractNumId w:val="5"/>
  </w:num>
  <w:num w:numId="24">
    <w:abstractNumId w:val="4"/>
  </w:num>
  <w:num w:numId="25">
    <w:abstractNumId w:val="8"/>
  </w:num>
  <w:num w:numId="26">
    <w:abstractNumId w:val="3"/>
  </w:num>
  <w:num w:numId="27">
    <w:abstractNumId w:val="2"/>
  </w:num>
  <w:num w:numId="28">
    <w:abstractNumId w:val="1"/>
  </w:num>
  <w:num w:numId="29">
    <w:abstractNumId w:val="0"/>
  </w:num>
  <w:num w:numId="30">
    <w:abstractNumId w:val="33"/>
  </w:num>
  <w:num w:numId="31">
    <w:abstractNumId w:val="31"/>
  </w:num>
  <w:num w:numId="32">
    <w:abstractNumId w:val="32"/>
  </w:num>
  <w:num w:numId="33">
    <w:abstractNumId w:val="43"/>
  </w:num>
  <w:num w:numId="34">
    <w:abstractNumId w:val="36"/>
  </w:num>
  <w:num w:numId="35">
    <w:abstractNumId w:val="38"/>
  </w:num>
  <w:num w:numId="3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num>
  <w:num w:numId="40">
    <w:abstractNumId w:val="34"/>
  </w:num>
  <w:num w:numId="41">
    <w:abstractNumId w:val="25"/>
  </w:num>
  <w:num w:numId="42">
    <w:abstractNumId w:val="37"/>
  </w:num>
  <w:num w:numId="43">
    <w:abstractNumId w:val="41"/>
  </w:num>
  <w:num w:numId="44">
    <w:abstractNumId w:val="19"/>
  </w:num>
  <w:num w:numId="45">
    <w:abstractNumId w:val="16"/>
  </w:num>
  <w:num w:numId="46">
    <w:abstractNumId w:val="18"/>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256"/>
    <w:rsid w:val="0001000B"/>
    <w:rsid w:val="00010CE0"/>
    <w:rsid w:val="000164A9"/>
    <w:rsid w:val="00021B3A"/>
    <w:rsid w:val="00024E8D"/>
    <w:rsid w:val="000315D9"/>
    <w:rsid w:val="00044190"/>
    <w:rsid w:val="00045D80"/>
    <w:rsid w:val="000664BA"/>
    <w:rsid w:val="00075D53"/>
    <w:rsid w:val="000770DE"/>
    <w:rsid w:val="00080485"/>
    <w:rsid w:val="00084CC0"/>
    <w:rsid w:val="00085468"/>
    <w:rsid w:val="00085BF7"/>
    <w:rsid w:val="00090FBB"/>
    <w:rsid w:val="00095ACD"/>
    <w:rsid w:val="000A09D3"/>
    <w:rsid w:val="000A2EC7"/>
    <w:rsid w:val="000A3E46"/>
    <w:rsid w:val="000A6AA3"/>
    <w:rsid w:val="000B3CAE"/>
    <w:rsid w:val="000B4D06"/>
    <w:rsid w:val="000B4EE4"/>
    <w:rsid w:val="000B5A8C"/>
    <w:rsid w:val="000C5147"/>
    <w:rsid w:val="000D1D04"/>
    <w:rsid w:val="000E09EA"/>
    <w:rsid w:val="000E2328"/>
    <w:rsid w:val="000E3581"/>
    <w:rsid w:val="00120BAA"/>
    <w:rsid w:val="00124B27"/>
    <w:rsid w:val="0013171C"/>
    <w:rsid w:val="00131B21"/>
    <w:rsid w:val="0013449C"/>
    <w:rsid w:val="00136768"/>
    <w:rsid w:val="00141D3A"/>
    <w:rsid w:val="00142A31"/>
    <w:rsid w:val="00160718"/>
    <w:rsid w:val="00173CB7"/>
    <w:rsid w:val="00177DD6"/>
    <w:rsid w:val="001971B9"/>
    <w:rsid w:val="001A15AF"/>
    <w:rsid w:val="001A2438"/>
    <w:rsid w:val="001A322E"/>
    <w:rsid w:val="001A3D31"/>
    <w:rsid w:val="001B1E8E"/>
    <w:rsid w:val="001B7B97"/>
    <w:rsid w:val="001C6C75"/>
    <w:rsid w:val="001D1F29"/>
    <w:rsid w:val="001D2E55"/>
    <w:rsid w:val="001E0C52"/>
    <w:rsid w:val="001F2CDD"/>
    <w:rsid w:val="001F601A"/>
    <w:rsid w:val="002021B8"/>
    <w:rsid w:val="00203BB4"/>
    <w:rsid w:val="00207F4F"/>
    <w:rsid w:val="002136D7"/>
    <w:rsid w:val="00217C5A"/>
    <w:rsid w:val="0022063B"/>
    <w:rsid w:val="002263FE"/>
    <w:rsid w:val="00226CEC"/>
    <w:rsid w:val="00227CFD"/>
    <w:rsid w:val="00230EAB"/>
    <w:rsid w:val="0023149D"/>
    <w:rsid w:val="002318DB"/>
    <w:rsid w:val="00237018"/>
    <w:rsid w:val="0025120C"/>
    <w:rsid w:val="0026082A"/>
    <w:rsid w:val="00261DFF"/>
    <w:rsid w:val="0027342C"/>
    <w:rsid w:val="00280F26"/>
    <w:rsid w:val="00282A6F"/>
    <w:rsid w:val="002836E7"/>
    <w:rsid w:val="00283BF2"/>
    <w:rsid w:val="00290F15"/>
    <w:rsid w:val="002926A2"/>
    <w:rsid w:val="002A2B23"/>
    <w:rsid w:val="002A728C"/>
    <w:rsid w:val="002B2866"/>
    <w:rsid w:val="002B5965"/>
    <w:rsid w:val="002C21D2"/>
    <w:rsid w:val="002C3197"/>
    <w:rsid w:val="002C6B9C"/>
    <w:rsid w:val="002D021F"/>
    <w:rsid w:val="002D523A"/>
    <w:rsid w:val="002E106E"/>
    <w:rsid w:val="002E23E2"/>
    <w:rsid w:val="002E2469"/>
    <w:rsid w:val="002F230A"/>
    <w:rsid w:val="002F4326"/>
    <w:rsid w:val="00301CA3"/>
    <w:rsid w:val="003064A4"/>
    <w:rsid w:val="0030719D"/>
    <w:rsid w:val="003110D2"/>
    <w:rsid w:val="00311256"/>
    <w:rsid w:val="00312BEC"/>
    <w:rsid w:val="00317D2E"/>
    <w:rsid w:val="00317F0C"/>
    <w:rsid w:val="003204D6"/>
    <w:rsid w:val="003233BD"/>
    <w:rsid w:val="00323A03"/>
    <w:rsid w:val="00350F0F"/>
    <w:rsid w:val="00353831"/>
    <w:rsid w:val="00355D4A"/>
    <w:rsid w:val="00355F4D"/>
    <w:rsid w:val="00360B4A"/>
    <w:rsid w:val="00361382"/>
    <w:rsid w:val="00363F96"/>
    <w:rsid w:val="003667C8"/>
    <w:rsid w:val="0037177D"/>
    <w:rsid w:val="00374E4C"/>
    <w:rsid w:val="00376B84"/>
    <w:rsid w:val="003871F7"/>
    <w:rsid w:val="003A6B97"/>
    <w:rsid w:val="003B1072"/>
    <w:rsid w:val="003B1214"/>
    <w:rsid w:val="003C2119"/>
    <w:rsid w:val="003C532B"/>
    <w:rsid w:val="003D333E"/>
    <w:rsid w:val="003E4519"/>
    <w:rsid w:val="003E5F29"/>
    <w:rsid w:val="003E692F"/>
    <w:rsid w:val="003F2561"/>
    <w:rsid w:val="003F4DF6"/>
    <w:rsid w:val="00406D41"/>
    <w:rsid w:val="004079B5"/>
    <w:rsid w:val="00407FA0"/>
    <w:rsid w:val="00423F8F"/>
    <w:rsid w:val="00426891"/>
    <w:rsid w:val="004278B3"/>
    <w:rsid w:val="00430F8A"/>
    <w:rsid w:val="00431095"/>
    <w:rsid w:val="004332B1"/>
    <w:rsid w:val="004358A3"/>
    <w:rsid w:val="00435CC3"/>
    <w:rsid w:val="00442DD4"/>
    <w:rsid w:val="00443D74"/>
    <w:rsid w:val="00450528"/>
    <w:rsid w:val="00456277"/>
    <w:rsid w:val="00461280"/>
    <w:rsid w:val="004730EC"/>
    <w:rsid w:val="00473C22"/>
    <w:rsid w:val="00474E60"/>
    <w:rsid w:val="0048280B"/>
    <w:rsid w:val="00483E8D"/>
    <w:rsid w:val="00486712"/>
    <w:rsid w:val="00491590"/>
    <w:rsid w:val="004955F5"/>
    <w:rsid w:val="004972BE"/>
    <w:rsid w:val="00497BDA"/>
    <w:rsid w:val="004A0940"/>
    <w:rsid w:val="004B05CC"/>
    <w:rsid w:val="004B0A6B"/>
    <w:rsid w:val="004B6F48"/>
    <w:rsid w:val="004C667A"/>
    <w:rsid w:val="004D0237"/>
    <w:rsid w:val="004D3189"/>
    <w:rsid w:val="004D5140"/>
    <w:rsid w:val="004D6F7D"/>
    <w:rsid w:val="004E30A9"/>
    <w:rsid w:val="004F4864"/>
    <w:rsid w:val="004F5DD8"/>
    <w:rsid w:val="005019A8"/>
    <w:rsid w:val="00502DAF"/>
    <w:rsid w:val="0050309A"/>
    <w:rsid w:val="00504B55"/>
    <w:rsid w:val="00504C43"/>
    <w:rsid w:val="005073F4"/>
    <w:rsid w:val="00510207"/>
    <w:rsid w:val="00513485"/>
    <w:rsid w:val="00516741"/>
    <w:rsid w:val="00521D45"/>
    <w:rsid w:val="00526A75"/>
    <w:rsid w:val="00526F96"/>
    <w:rsid w:val="0052717C"/>
    <w:rsid w:val="005279EC"/>
    <w:rsid w:val="0053150B"/>
    <w:rsid w:val="00537B72"/>
    <w:rsid w:val="00541A58"/>
    <w:rsid w:val="0057098F"/>
    <w:rsid w:val="00575A92"/>
    <w:rsid w:val="00577B9F"/>
    <w:rsid w:val="005805C5"/>
    <w:rsid w:val="005A4393"/>
    <w:rsid w:val="005A6800"/>
    <w:rsid w:val="005B64CF"/>
    <w:rsid w:val="005C0523"/>
    <w:rsid w:val="005C5AB8"/>
    <w:rsid w:val="005D1F1D"/>
    <w:rsid w:val="005D6079"/>
    <w:rsid w:val="005E2796"/>
    <w:rsid w:val="005E2D54"/>
    <w:rsid w:val="005E69CB"/>
    <w:rsid w:val="005F7749"/>
    <w:rsid w:val="00605912"/>
    <w:rsid w:val="006243A7"/>
    <w:rsid w:val="0062617D"/>
    <w:rsid w:val="00627259"/>
    <w:rsid w:val="0062758E"/>
    <w:rsid w:val="00627CC3"/>
    <w:rsid w:val="00630D6E"/>
    <w:rsid w:val="00643C1B"/>
    <w:rsid w:val="00651E42"/>
    <w:rsid w:val="0065240B"/>
    <w:rsid w:val="00654083"/>
    <w:rsid w:val="00655793"/>
    <w:rsid w:val="00667CDC"/>
    <w:rsid w:val="00670C63"/>
    <w:rsid w:val="00671B3B"/>
    <w:rsid w:val="00686FDE"/>
    <w:rsid w:val="00687D9E"/>
    <w:rsid w:val="006A4E3C"/>
    <w:rsid w:val="006A7B09"/>
    <w:rsid w:val="006C01BC"/>
    <w:rsid w:val="006C4F52"/>
    <w:rsid w:val="006C75AC"/>
    <w:rsid w:val="006D1198"/>
    <w:rsid w:val="006E22DF"/>
    <w:rsid w:val="006E6910"/>
    <w:rsid w:val="006F16C8"/>
    <w:rsid w:val="006F2461"/>
    <w:rsid w:val="006F67B9"/>
    <w:rsid w:val="006F7F71"/>
    <w:rsid w:val="00723ED4"/>
    <w:rsid w:val="00724089"/>
    <w:rsid w:val="00727C01"/>
    <w:rsid w:val="00733282"/>
    <w:rsid w:val="00741E56"/>
    <w:rsid w:val="00762F31"/>
    <w:rsid w:val="00763162"/>
    <w:rsid w:val="007663D5"/>
    <w:rsid w:val="00766861"/>
    <w:rsid w:val="0076756E"/>
    <w:rsid w:val="007703CF"/>
    <w:rsid w:val="00787AE9"/>
    <w:rsid w:val="007A4193"/>
    <w:rsid w:val="007B2F1A"/>
    <w:rsid w:val="007D06E9"/>
    <w:rsid w:val="007D4F66"/>
    <w:rsid w:val="007E4421"/>
    <w:rsid w:val="008020D3"/>
    <w:rsid w:val="00804641"/>
    <w:rsid w:val="00814F56"/>
    <w:rsid w:val="00816BE3"/>
    <w:rsid w:val="008172E0"/>
    <w:rsid w:val="00817513"/>
    <w:rsid w:val="00826D66"/>
    <w:rsid w:val="00835FB4"/>
    <w:rsid w:val="00841685"/>
    <w:rsid w:val="0084518C"/>
    <w:rsid w:val="00847A5C"/>
    <w:rsid w:val="0085295A"/>
    <w:rsid w:val="00853BC0"/>
    <w:rsid w:val="008635DE"/>
    <w:rsid w:val="0086744B"/>
    <w:rsid w:val="00876E4D"/>
    <w:rsid w:val="00887083"/>
    <w:rsid w:val="00890175"/>
    <w:rsid w:val="00890822"/>
    <w:rsid w:val="00890D72"/>
    <w:rsid w:val="008915B4"/>
    <w:rsid w:val="008A08EB"/>
    <w:rsid w:val="008B2DDE"/>
    <w:rsid w:val="008B369E"/>
    <w:rsid w:val="008C6C56"/>
    <w:rsid w:val="008E2674"/>
    <w:rsid w:val="008E36AC"/>
    <w:rsid w:val="008F32E8"/>
    <w:rsid w:val="008F60C3"/>
    <w:rsid w:val="00900B9B"/>
    <w:rsid w:val="00930457"/>
    <w:rsid w:val="009307B8"/>
    <w:rsid w:val="009369D8"/>
    <w:rsid w:val="00943FD3"/>
    <w:rsid w:val="009449B5"/>
    <w:rsid w:val="00946996"/>
    <w:rsid w:val="00951380"/>
    <w:rsid w:val="009513FB"/>
    <w:rsid w:val="00952F90"/>
    <w:rsid w:val="00957565"/>
    <w:rsid w:val="0096095E"/>
    <w:rsid w:val="00970431"/>
    <w:rsid w:val="00970F4E"/>
    <w:rsid w:val="0098110C"/>
    <w:rsid w:val="00983672"/>
    <w:rsid w:val="00986531"/>
    <w:rsid w:val="00990AA0"/>
    <w:rsid w:val="00997BD1"/>
    <w:rsid w:val="009B366F"/>
    <w:rsid w:val="009B5169"/>
    <w:rsid w:val="009C6DDF"/>
    <w:rsid w:val="009F0AC0"/>
    <w:rsid w:val="009F32AB"/>
    <w:rsid w:val="009F6E7F"/>
    <w:rsid w:val="009F7FA3"/>
    <w:rsid w:val="00A01736"/>
    <w:rsid w:val="00A03579"/>
    <w:rsid w:val="00A10224"/>
    <w:rsid w:val="00A11904"/>
    <w:rsid w:val="00A12AAA"/>
    <w:rsid w:val="00A13785"/>
    <w:rsid w:val="00A260FE"/>
    <w:rsid w:val="00A3597D"/>
    <w:rsid w:val="00A433C1"/>
    <w:rsid w:val="00A61B91"/>
    <w:rsid w:val="00A727A2"/>
    <w:rsid w:val="00A75F26"/>
    <w:rsid w:val="00A8335A"/>
    <w:rsid w:val="00AA053A"/>
    <w:rsid w:val="00AA1551"/>
    <w:rsid w:val="00AA7051"/>
    <w:rsid w:val="00AB0035"/>
    <w:rsid w:val="00AB19A3"/>
    <w:rsid w:val="00AB2A6F"/>
    <w:rsid w:val="00AB4A4F"/>
    <w:rsid w:val="00AD3602"/>
    <w:rsid w:val="00AD3BDF"/>
    <w:rsid w:val="00AE13B6"/>
    <w:rsid w:val="00B01EF3"/>
    <w:rsid w:val="00B05071"/>
    <w:rsid w:val="00B1462D"/>
    <w:rsid w:val="00B22B1D"/>
    <w:rsid w:val="00B436E9"/>
    <w:rsid w:val="00B54E6E"/>
    <w:rsid w:val="00B57053"/>
    <w:rsid w:val="00B60E8D"/>
    <w:rsid w:val="00B67BBD"/>
    <w:rsid w:val="00B85312"/>
    <w:rsid w:val="00B91AA3"/>
    <w:rsid w:val="00B91B68"/>
    <w:rsid w:val="00BA152C"/>
    <w:rsid w:val="00BA1AC2"/>
    <w:rsid w:val="00BA63EC"/>
    <w:rsid w:val="00BB6D54"/>
    <w:rsid w:val="00BC20BD"/>
    <w:rsid w:val="00BC642B"/>
    <w:rsid w:val="00BC7ADD"/>
    <w:rsid w:val="00BD3CA7"/>
    <w:rsid w:val="00BD5F9E"/>
    <w:rsid w:val="00BD7F41"/>
    <w:rsid w:val="00BE081D"/>
    <w:rsid w:val="00C04EF7"/>
    <w:rsid w:val="00C11CD7"/>
    <w:rsid w:val="00C15E61"/>
    <w:rsid w:val="00C162D4"/>
    <w:rsid w:val="00C24A66"/>
    <w:rsid w:val="00C26226"/>
    <w:rsid w:val="00C309F9"/>
    <w:rsid w:val="00C30B58"/>
    <w:rsid w:val="00C31864"/>
    <w:rsid w:val="00C35CD7"/>
    <w:rsid w:val="00C50B59"/>
    <w:rsid w:val="00C511B4"/>
    <w:rsid w:val="00C54F11"/>
    <w:rsid w:val="00C70D6A"/>
    <w:rsid w:val="00C712D9"/>
    <w:rsid w:val="00C72225"/>
    <w:rsid w:val="00C903DB"/>
    <w:rsid w:val="00C97E93"/>
    <w:rsid w:val="00CA1587"/>
    <w:rsid w:val="00CB5378"/>
    <w:rsid w:val="00CB769A"/>
    <w:rsid w:val="00CC1414"/>
    <w:rsid w:val="00CD005F"/>
    <w:rsid w:val="00CD6E92"/>
    <w:rsid w:val="00CE1D1D"/>
    <w:rsid w:val="00CF2A2B"/>
    <w:rsid w:val="00CF43AA"/>
    <w:rsid w:val="00CF5ECC"/>
    <w:rsid w:val="00CF732C"/>
    <w:rsid w:val="00D0628A"/>
    <w:rsid w:val="00D21396"/>
    <w:rsid w:val="00D27F73"/>
    <w:rsid w:val="00D41A7A"/>
    <w:rsid w:val="00D50F89"/>
    <w:rsid w:val="00D55A25"/>
    <w:rsid w:val="00D84DC9"/>
    <w:rsid w:val="00D901FF"/>
    <w:rsid w:val="00DA59D5"/>
    <w:rsid w:val="00DB3DDA"/>
    <w:rsid w:val="00DB47D4"/>
    <w:rsid w:val="00DB5072"/>
    <w:rsid w:val="00DB75FC"/>
    <w:rsid w:val="00DC4A1A"/>
    <w:rsid w:val="00DC51F8"/>
    <w:rsid w:val="00DD3D8B"/>
    <w:rsid w:val="00DF3718"/>
    <w:rsid w:val="00DF5BA6"/>
    <w:rsid w:val="00E00714"/>
    <w:rsid w:val="00E00E48"/>
    <w:rsid w:val="00E03C5A"/>
    <w:rsid w:val="00E1788B"/>
    <w:rsid w:val="00E220CD"/>
    <w:rsid w:val="00E24F2D"/>
    <w:rsid w:val="00E31083"/>
    <w:rsid w:val="00E42E5F"/>
    <w:rsid w:val="00E518D8"/>
    <w:rsid w:val="00E520C3"/>
    <w:rsid w:val="00E5362E"/>
    <w:rsid w:val="00E57B38"/>
    <w:rsid w:val="00E63C68"/>
    <w:rsid w:val="00E7683F"/>
    <w:rsid w:val="00E769F3"/>
    <w:rsid w:val="00E80D45"/>
    <w:rsid w:val="00E90A45"/>
    <w:rsid w:val="00EA56A9"/>
    <w:rsid w:val="00EA5906"/>
    <w:rsid w:val="00EB0576"/>
    <w:rsid w:val="00EB1C7F"/>
    <w:rsid w:val="00EB29EA"/>
    <w:rsid w:val="00EC4AF4"/>
    <w:rsid w:val="00EC73DB"/>
    <w:rsid w:val="00ED256B"/>
    <w:rsid w:val="00ED53B2"/>
    <w:rsid w:val="00EE0CCD"/>
    <w:rsid w:val="00EE0F2C"/>
    <w:rsid w:val="00EF47F5"/>
    <w:rsid w:val="00F011AB"/>
    <w:rsid w:val="00F1325D"/>
    <w:rsid w:val="00F24445"/>
    <w:rsid w:val="00F25A34"/>
    <w:rsid w:val="00F35D23"/>
    <w:rsid w:val="00F37900"/>
    <w:rsid w:val="00F37F79"/>
    <w:rsid w:val="00F40832"/>
    <w:rsid w:val="00F46C85"/>
    <w:rsid w:val="00F6261B"/>
    <w:rsid w:val="00F65FE3"/>
    <w:rsid w:val="00F94FA6"/>
    <w:rsid w:val="00F95474"/>
    <w:rsid w:val="00FA750C"/>
    <w:rsid w:val="00FB02A1"/>
    <w:rsid w:val="00FC3A07"/>
    <w:rsid w:val="00FC4EC7"/>
    <w:rsid w:val="00FD462F"/>
    <w:rsid w:val="00FD7759"/>
    <w:rsid w:val="00FE0838"/>
    <w:rsid w:val="00FE1D2F"/>
    <w:rsid w:val="00FE2139"/>
    <w:rsid w:val="00FF437E"/>
    <w:rsid w:val="00FF56AB"/>
    <w:rsid w:val="43018D0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5F804"/>
  <w15:chartTrackingRefBased/>
  <w15:docId w15:val="{05ED7CE6-CB7E-449A-84A0-10B981A6F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Copy"/>
    <w:qFormat/>
    <w:rsid w:val="000B5A8C"/>
    <w:pPr>
      <w:spacing w:before="120"/>
    </w:pPr>
    <w:rPr>
      <w:color w:val="000000" w:themeColor="text1"/>
    </w:rPr>
  </w:style>
  <w:style w:type="paragraph" w:styleId="Heading1">
    <w:name w:val="heading 1"/>
    <w:basedOn w:val="Normal"/>
    <w:next w:val="Normal"/>
    <w:link w:val="Heading1Char"/>
    <w:uiPriority w:val="9"/>
    <w:qFormat/>
    <w:rsid w:val="00FE2139"/>
    <w:pPr>
      <w:keepNext/>
      <w:keepLines/>
      <w:numPr>
        <w:numId w:val="35"/>
      </w:numPr>
      <w:spacing w:before="440" w:line="240" w:lineRule="auto"/>
      <w:ind w:left="426" w:hanging="426"/>
      <w:outlineLvl w:val="0"/>
    </w:pPr>
    <w:rPr>
      <w:rFonts w:ascii="Doppio One" w:eastAsiaTheme="majorEastAsia" w:hAnsi="Doppio One" w:cstheme="majorBidi"/>
      <w:bCs/>
      <w:caps/>
      <w:spacing w:val="4"/>
      <w:sz w:val="44"/>
      <w:szCs w:val="36"/>
    </w:rPr>
  </w:style>
  <w:style w:type="paragraph" w:styleId="Heading2">
    <w:name w:val="heading 2"/>
    <w:basedOn w:val="Normal"/>
    <w:next w:val="Normal"/>
    <w:link w:val="Heading2Char"/>
    <w:uiPriority w:val="9"/>
    <w:unhideWhenUsed/>
    <w:qFormat/>
    <w:rsid w:val="005A4393"/>
    <w:pPr>
      <w:keepNext/>
      <w:keepLines/>
      <w:numPr>
        <w:ilvl w:val="1"/>
        <w:numId w:val="35"/>
      </w:numPr>
      <w:spacing w:after="0"/>
      <w:ind w:left="0" w:firstLine="0"/>
      <w:outlineLvl w:val="1"/>
    </w:pPr>
    <w:rPr>
      <w:rFonts w:ascii="Doppio One" w:eastAsiaTheme="majorEastAsia" w:hAnsi="Doppio One" w:cstheme="majorBidi"/>
      <w:bCs/>
      <w:sz w:val="36"/>
      <w:szCs w:val="28"/>
    </w:rPr>
  </w:style>
  <w:style w:type="paragraph" w:styleId="Heading3">
    <w:name w:val="heading 3"/>
    <w:basedOn w:val="Normal"/>
    <w:next w:val="Normal"/>
    <w:link w:val="Heading3Char"/>
    <w:uiPriority w:val="9"/>
    <w:unhideWhenUsed/>
    <w:qFormat/>
    <w:rsid w:val="00FE0838"/>
    <w:pPr>
      <w:keepNext/>
      <w:keepLines/>
      <w:spacing w:before="40" w:after="0" w:line="259" w:lineRule="auto"/>
      <w:jc w:val="left"/>
      <w:outlineLvl w:val="2"/>
    </w:pPr>
    <w:rPr>
      <w:rFonts w:ascii="Doppio One" w:eastAsiaTheme="majorEastAsia" w:hAnsi="Doppio One" w:cstheme="majorBidi"/>
      <w:b/>
      <w:i/>
      <w:sz w:val="24"/>
      <w:szCs w:val="24"/>
    </w:rPr>
  </w:style>
  <w:style w:type="paragraph" w:styleId="Heading4">
    <w:name w:val="heading 4"/>
    <w:basedOn w:val="Normal"/>
    <w:next w:val="Normal"/>
    <w:link w:val="Heading4Char"/>
    <w:uiPriority w:val="9"/>
    <w:semiHidden/>
    <w:unhideWhenUsed/>
    <w:qFormat/>
    <w:rsid w:val="005D1F1D"/>
    <w:pPr>
      <w:keepNext/>
      <w:keepLines/>
      <w:spacing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5D1F1D"/>
    <w:pPr>
      <w:keepNext/>
      <w:keepLines/>
      <w:spacing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5D1F1D"/>
    <w:pPr>
      <w:keepNext/>
      <w:keepLines/>
      <w:spacing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D1F1D"/>
    <w:pPr>
      <w:keepNext/>
      <w:keepLines/>
      <w:spacing w:after="0"/>
      <w:outlineLvl w:val="6"/>
    </w:pPr>
    <w:rPr>
      <w:i/>
      <w:iCs/>
    </w:rPr>
  </w:style>
  <w:style w:type="paragraph" w:styleId="Heading8">
    <w:name w:val="heading 8"/>
    <w:basedOn w:val="Normal"/>
    <w:next w:val="Normal"/>
    <w:link w:val="Heading8Char"/>
    <w:uiPriority w:val="9"/>
    <w:semiHidden/>
    <w:unhideWhenUsed/>
    <w:qFormat/>
    <w:rsid w:val="005D1F1D"/>
    <w:pPr>
      <w:keepNext/>
      <w:keepLines/>
      <w:spacing w:after="0"/>
      <w:outlineLvl w:val="7"/>
    </w:pPr>
    <w:rPr>
      <w:b/>
      <w:bCs/>
    </w:rPr>
  </w:style>
  <w:style w:type="paragraph" w:styleId="Heading9">
    <w:name w:val="heading 9"/>
    <w:basedOn w:val="Normal"/>
    <w:next w:val="Normal"/>
    <w:link w:val="Heading9Char"/>
    <w:uiPriority w:val="9"/>
    <w:semiHidden/>
    <w:unhideWhenUsed/>
    <w:qFormat/>
    <w:rsid w:val="005D1F1D"/>
    <w:pPr>
      <w:keepNext/>
      <w:keepLines/>
      <w:spacing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139"/>
    <w:rPr>
      <w:rFonts w:ascii="Doppio One" w:eastAsiaTheme="majorEastAsia" w:hAnsi="Doppio One" w:cstheme="majorBidi"/>
      <w:bCs/>
      <w:caps/>
      <w:color w:val="000000" w:themeColor="text1"/>
      <w:spacing w:val="4"/>
      <w:sz w:val="44"/>
      <w:szCs w:val="36"/>
    </w:rPr>
  </w:style>
  <w:style w:type="character" w:customStyle="1" w:styleId="Heading2Char">
    <w:name w:val="Heading 2 Char"/>
    <w:basedOn w:val="DefaultParagraphFont"/>
    <w:link w:val="Heading2"/>
    <w:uiPriority w:val="9"/>
    <w:rsid w:val="005A4393"/>
    <w:rPr>
      <w:rFonts w:ascii="Doppio One" w:eastAsiaTheme="majorEastAsia" w:hAnsi="Doppio One" w:cstheme="majorBidi"/>
      <w:bCs/>
      <w:color w:val="000000" w:themeColor="text1"/>
      <w:sz w:val="36"/>
      <w:szCs w:val="28"/>
    </w:rPr>
  </w:style>
  <w:style w:type="character" w:customStyle="1" w:styleId="Heading3Char">
    <w:name w:val="Heading 3 Char"/>
    <w:basedOn w:val="DefaultParagraphFont"/>
    <w:link w:val="Heading3"/>
    <w:uiPriority w:val="9"/>
    <w:rsid w:val="00FE0838"/>
    <w:rPr>
      <w:rFonts w:ascii="Doppio One" w:eastAsiaTheme="majorEastAsia" w:hAnsi="Doppio One" w:cstheme="majorBidi"/>
      <w:b/>
      <w:i/>
      <w:color w:val="000000" w:themeColor="text1"/>
      <w:sz w:val="24"/>
      <w:szCs w:val="24"/>
    </w:rPr>
  </w:style>
  <w:style w:type="character" w:customStyle="1" w:styleId="Heading4Char">
    <w:name w:val="Heading 4 Char"/>
    <w:basedOn w:val="DefaultParagraphFont"/>
    <w:link w:val="Heading4"/>
    <w:uiPriority w:val="9"/>
    <w:semiHidden/>
    <w:rsid w:val="005D1F1D"/>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5D1F1D"/>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5D1F1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5D1F1D"/>
    <w:rPr>
      <w:i/>
      <w:iCs/>
    </w:rPr>
  </w:style>
  <w:style w:type="character" w:customStyle="1" w:styleId="Heading8Char">
    <w:name w:val="Heading 8 Char"/>
    <w:basedOn w:val="DefaultParagraphFont"/>
    <w:link w:val="Heading8"/>
    <w:uiPriority w:val="9"/>
    <w:semiHidden/>
    <w:rsid w:val="005D1F1D"/>
    <w:rPr>
      <w:b/>
      <w:bCs/>
    </w:rPr>
  </w:style>
  <w:style w:type="character" w:customStyle="1" w:styleId="Heading9Char">
    <w:name w:val="Heading 9 Char"/>
    <w:basedOn w:val="DefaultParagraphFont"/>
    <w:link w:val="Heading9"/>
    <w:uiPriority w:val="9"/>
    <w:semiHidden/>
    <w:rsid w:val="005D1F1D"/>
    <w:rPr>
      <w:i/>
      <w:iCs/>
    </w:rPr>
  </w:style>
  <w:style w:type="paragraph" w:styleId="Caption">
    <w:name w:val="caption"/>
    <w:basedOn w:val="Normal"/>
    <w:next w:val="Normal"/>
    <w:link w:val="CaptionChar"/>
    <w:uiPriority w:val="35"/>
    <w:unhideWhenUsed/>
    <w:qFormat/>
    <w:rsid w:val="005D1F1D"/>
    <w:rPr>
      <w:b/>
      <w:bCs/>
      <w:sz w:val="18"/>
      <w:szCs w:val="18"/>
    </w:rPr>
  </w:style>
  <w:style w:type="character" w:customStyle="1" w:styleId="CaptionChar">
    <w:name w:val="Caption Char"/>
    <w:link w:val="Caption"/>
    <w:uiPriority w:val="35"/>
    <w:locked/>
    <w:rsid w:val="0013449C"/>
    <w:rPr>
      <w:b/>
      <w:bCs/>
      <w:color w:val="000000" w:themeColor="text1"/>
      <w:sz w:val="18"/>
      <w:szCs w:val="18"/>
    </w:rPr>
  </w:style>
  <w:style w:type="paragraph" w:styleId="Title">
    <w:name w:val="Title"/>
    <w:basedOn w:val="Normal"/>
    <w:next w:val="Normal"/>
    <w:link w:val="TitleChar"/>
    <w:autoRedefine/>
    <w:uiPriority w:val="10"/>
    <w:qFormat/>
    <w:rsid w:val="00B91B68"/>
    <w:pPr>
      <w:spacing w:before="240" w:after="120" w:line="240" w:lineRule="auto"/>
      <w:contextualSpacing/>
      <w:jc w:val="left"/>
    </w:pPr>
    <w:rPr>
      <w:rFonts w:ascii="Doppio One" w:eastAsiaTheme="majorEastAsia" w:hAnsi="Doppio One" w:cstheme="majorBidi"/>
      <w:spacing w:val="-7"/>
      <w:sz w:val="36"/>
      <w:szCs w:val="48"/>
    </w:rPr>
  </w:style>
  <w:style w:type="character" w:customStyle="1" w:styleId="TitleChar">
    <w:name w:val="Title Char"/>
    <w:basedOn w:val="DefaultParagraphFont"/>
    <w:link w:val="Title"/>
    <w:uiPriority w:val="10"/>
    <w:rsid w:val="00B91B68"/>
    <w:rPr>
      <w:rFonts w:ascii="Doppio One" w:eastAsiaTheme="majorEastAsia" w:hAnsi="Doppio One" w:cstheme="majorBidi"/>
      <w:color w:val="000000" w:themeColor="text1"/>
      <w:spacing w:val="-7"/>
      <w:sz w:val="36"/>
      <w:szCs w:val="48"/>
    </w:rPr>
  </w:style>
  <w:style w:type="paragraph" w:styleId="Subtitle">
    <w:name w:val="Subtitle"/>
    <w:basedOn w:val="Normal"/>
    <w:next w:val="Normal"/>
    <w:link w:val="SubtitleChar"/>
    <w:autoRedefine/>
    <w:uiPriority w:val="11"/>
    <w:qFormat/>
    <w:rsid w:val="00E520C3"/>
    <w:pPr>
      <w:numPr>
        <w:ilvl w:val="1"/>
      </w:numPr>
      <w:spacing w:before="440" w:line="240" w:lineRule="auto"/>
      <w:jc w:val="left"/>
    </w:pPr>
    <w:rPr>
      <w:rFonts w:ascii="Doppio One" w:eastAsiaTheme="majorEastAsia" w:hAnsi="Doppio One" w:cs="Times New Roman (Headings CS)"/>
      <w:caps/>
      <w:sz w:val="24"/>
      <w:szCs w:val="24"/>
    </w:rPr>
  </w:style>
  <w:style w:type="character" w:customStyle="1" w:styleId="SubtitleChar">
    <w:name w:val="Subtitle Char"/>
    <w:basedOn w:val="DefaultParagraphFont"/>
    <w:link w:val="Subtitle"/>
    <w:uiPriority w:val="11"/>
    <w:rsid w:val="00E520C3"/>
    <w:rPr>
      <w:rFonts w:ascii="Doppio One" w:eastAsiaTheme="majorEastAsia" w:hAnsi="Doppio One" w:cs="Times New Roman (Headings CS)"/>
      <w:caps/>
      <w:color w:val="000000" w:themeColor="text1"/>
      <w:sz w:val="24"/>
      <w:szCs w:val="24"/>
    </w:rPr>
  </w:style>
  <w:style w:type="character" w:styleId="Strong">
    <w:name w:val="Strong"/>
    <w:basedOn w:val="DefaultParagraphFont"/>
    <w:uiPriority w:val="22"/>
    <w:rsid w:val="005D1F1D"/>
    <w:rPr>
      <w:b/>
      <w:bCs/>
      <w:color w:val="auto"/>
    </w:rPr>
  </w:style>
  <w:style w:type="character" w:styleId="Emphasis">
    <w:name w:val="Emphasis"/>
    <w:basedOn w:val="DefaultParagraphFont"/>
    <w:uiPriority w:val="20"/>
    <w:rsid w:val="005D1F1D"/>
    <w:rPr>
      <w:i/>
      <w:iCs/>
      <w:color w:val="auto"/>
    </w:rPr>
  </w:style>
  <w:style w:type="paragraph" w:styleId="NoSpacing">
    <w:name w:val="No Spacing"/>
    <w:uiPriority w:val="1"/>
    <w:rsid w:val="005D1F1D"/>
    <w:pPr>
      <w:spacing w:after="0" w:line="240" w:lineRule="auto"/>
    </w:pPr>
  </w:style>
  <w:style w:type="paragraph" w:styleId="Quote">
    <w:name w:val="Quote"/>
    <w:basedOn w:val="Normal"/>
    <w:next w:val="Normal"/>
    <w:link w:val="QuoteChar"/>
    <w:autoRedefine/>
    <w:uiPriority w:val="29"/>
    <w:qFormat/>
    <w:rsid w:val="00E769F3"/>
    <w:pPr>
      <w:spacing w:before="200" w:line="264" w:lineRule="auto"/>
      <w:ind w:left="720" w:right="864"/>
      <w:jc w:val="left"/>
    </w:pPr>
    <w:rPr>
      <w:rFonts w:asciiTheme="majorHAnsi" w:eastAsiaTheme="majorEastAsia" w:hAnsiTheme="majorHAnsi" w:cs="Times New Roman (Headings CS)"/>
      <w:i/>
      <w:iCs/>
      <w:sz w:val="24"/>
      <w:szCs w:val="24"/>
    </w:rPr>
  </w:style>
  <w:style w:type="character" w:customStyle="1" w:styleId="QuoteChar">
    <w:name w:val="Quote Char"/>
    <w:basedOn w:val="DefaultParagraphFont"/>
    <w:link w:val="Quote"/>
    <w:uiPriority w:val="29"/>
    <w:rsid w:val="00E769F3"/>
    <w:rPr>
      <w:rFonts w:asciiTheme="majorHAnsi" w:eastAsiaTheme="majorEastAsia" w:hAnsiTheme="majorHAnsi" w:cs="Times New Roman (Headings CS)"/>
      <w:i/>
      <w:iCs/>
      <w:color w:val="000000" w:themeColor="text1"/>
      <w:sz w:val="24"/>
      <w:szCs w:val="24"/>
    </w:rPr>
  </w:style>
  <w:style w:type="paragraph" w:styleId="IntenseQuote">
    <w:name w:val="Intense Quote"/>
    <w:basedOn w:val="Normal"/>
    <w:next w:val="Normal"/>
    <w:link w:val="IntenseQuoteChar"/>
    <w:uiPriority w:val="30"/>
    <w:rsid w:val="005D1F1D"/>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D1F1D"/>
    <w:rPr>
      <w:rFonts w:asciiTheme="majorHAnsi" w:eastAsiaTheme="majorEastAsia" w:hAnsiTheme="majorHAnsi" w:cstheme="majorBidi"/>
      <w:sz w:val="26"/>
      <w:szCs w:val="26"/>
    </w:rPr>
  </w:style>
  <w:style w:type="character" w:styleId="SubtleEmphasis">
    <w:name w:val="Subtle Emphasis"/>
    <w:basedOn w:val="DefaultParagraphFont"/>
    <w:uiPriority w:val="19"/>
    <w:rsid w:val="005D1F1D"/>
    <w:rPr>
      <w:i/>
      <w:iCs/>
      <w:color w:val="auto"/>
    </w:rPr>
  </w:style>
  <w:style w:type="character" w:styleId="IntenseEmphasis">
    <w:name w:val="Intense Emphasis"/>
    <w:basedOn w:val="DefaultParagraphFont"/>
    <w:uiPriority w:val="21"/>
    <w:rsid w:val="005D1F1D"/>
    <w:rPr>
      <w:b/>
      <w:bCs/>
      <w:i/>
      <w:iCs/>
      <w:color w:val="auto"/>
    </w:rPr>
  </w:style>
  <w:style w:type="character" w:styleId="SubtleReference">
    <w:name w:val="Subtle Reference"/>
    <w:aliases w:val="Reference"/>
    <w:basedOn w:val="DefaultParagraphFont"/>
    <w:uiPriority w:val="31"/>
    <w:qFormat/>
    <w:rsid w:val="006F2461"/>
    <w:rPr>
      <w:rFonts w:ascii="Arial" w:hAnsi="Arial"/>
      <w:b w:val="0"/>
      <w:i w:val="0"/>
      <w:caps w:val="0"/>
      <w:smallCaps w:val="0"/>
      <w:color w:val="000000" w:themeColor="text1"/>
      <w:sz w:val="18"/>
      <w:u w:val="none" w:color="7F7F7F" w:themeColor="text1" w:themeTint="80"/>
    </w:rPr>
  </w:style>
  <w:style w:type="character" w:styleId="IntenseReference">
    <w:name w:val="Intense Reference"/>
    <w:basedOn w:val="DefaultParagraphFont"/>
    <w:uiPriority w:val="32"/>
    <w:rsid w:val="005D1F1D"/>
    <w:rPr>
      <w:b/>
      <w:bCs/>
      <w:smallCaps/>
      <w:color w:val="auto"/>
      <w:u w:val="single"/>
    </w:rPr>
  </w:style>
  <w:style w:type="character" w:styleId="BookTitle">
    <w:name w:val="Book Title"/>
    <w:basedOn w:val="DefaultParagraphFont"/>
    <w:uiPriority w:val="33"/>
    <w:rsid w:val="005D1F1D"/>
    <w:rPr>
      <w:b/>
      <w:bCs/>
      <w:smallCaps/>
      <w:color w:val="auto"/>
    </w:rPr>
  </w:style>
  <w:style w:type="paragraph" w:styleId="TOCHeading">
    <w:name w:val="TOC Heading"/>
    <w:basedOn w:val="Heading1"/>
    <w:next w:val="Normal"/>
    <w:uiPriority w:val="39"/>
    <w:unhideWhenUsed/>
    <w:qFormat/>
    <w:rsid w:val="00FE2139"/>
    <w:pPr>
      <w:numPr>
        <w:numId w:val="0"/>
      </w:numPr>
      <w:outlineLvl w:val="9"/>
    </w:pPr>
  </w:style>
  <w:style w:type="paragraph" w:styleId="Header">
    <w:name w:val="header"/>
    <w:basedOn w:val="Normal"/>
    <w:link w:val="HeaderChar"/>
    <w:uiPriority w:val="99"/>
    <w:unhideWhenUsed/>
    <w:rsid w:val="000164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4A9"/>
  </w:style>
  <w:style w:type="paragraph" w:styleId="Footer">
    <w:name w:val="footer"/>
    <w:basedOn w:val="Normal"/>
    <w:link w:val="FooterChar"/>
    <w:uiPriority w:val="99"/>
    <w:unhideWhenUsed/>
    <w:rsid w:val="000164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4A9"/>
  </w:style>
  <w:style w:type="paragraph" w:styleId="NormalWeb">
    <w:name w:val="Normal (Web)"/>
    <w:basedOn w:val="Normal"/>
    <w:uiPriority w:val="99"/>
    <w:semiHidden/>
    <w:unhideWhenUsed/>
    <w:rsid w:val="00A433C1"/>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0A2EC7"/>
    <w:rPr>
      <w:color w:val="0563C1" w:themeColor="hyperlink"/>
      <w:u w:val="single"/>
    </w:rPr>
  </w:style>
  <w:style w:type="paragraph" w:styleId="ListParagraph">
    <w:name w:val="List Paragraph"/>
    <w:basedOn w:val="Normal"/>
    <w:uiPriority w:val="34"/>
    <w:qFormat/>
    <w:rsid w:val="000A2EC7"/>
    <w:pPr>
      <w:spacing w:line="259" w:lineRule="auto"/>
      <w:ind w:left="720"/>
      <w:contextualSpacing/>
      <w:jc w:val="left"/>
    </w:pPr>
  </w:style>
  <w:style w:type="character" w:styleId="PageNumber">
    <w:name w:val="page number"/>
    <w:basedOn w:val="DefaultParagraphFont"/>
    <w:uiPriority w:val="99"/>
    <w:semiHidden/>
    <w:unhideWhenUsed/>
    <w:rsid w:val="000A2EC7"/>
  </w:style>
  <w:style w:type="table" w:styleId="TableGrid">
    <w:name w:val="Table Grid"/>
    <w:basedOn w:val="TableNormal"/>
    <w:uiPriority w:val="59"/>
    <w:rsid w:val="00B91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2">
    <w:name w:val="List Table 1 Light Accent 2"/>
    <w:basedOn w:val="TableNormal"/>
    <w:uiPriority w:val="46"/>
    <w:rsid w:val="00B91B68"/>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1">
    <w:name w:val="List Table 1 Light Accent 1"/>
    <w:basedOn w:val="TableNormal"/>
    <w:uiPriority w:val="46"/>
    <w:rsid w:val="00787AE9"/>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787AE9"/>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787AE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ref-title">
    <w:name w:val="ref-title"/>
    <w:basedOn w:val="DefaultParagraphFont"/>
    <w:rsid w:val="0013449C"/>
  </w:style>
  <w:style w:type="character" w:customStyle="1" w:styleId="ref-journal">
    <w:name w:val="ref-journal"/>
    <w:basedOn w:val="DefaultParagraphFont"/>
    <w:rsid w:val="0013449C"/>
  </w:style>
  <w:style w:type="character" w:customStyle="1" w:styleId="ref-vol">
    <w:name w:val="ref-vol"/>
    <w:basedOn w:val="DefaultParagraphFont"/>
    <w:rsid w:val="0013449C"/>
  </w:style>
  <w:style w:type="character" w:customStyle="1" w:styleId="ref-iss">
    <w:name w:val="ref-iss"/>
    <w:basedOn w:val="DefaultParagraphFont"/>
    <w:rsid w:val="0013449C"/>
  </w:style>
  <w:style w:type="character" w:customStyle="1" w:styleId="BalloonTextChar">
    <w:name w:val="Balloon Text Char"/>
    <w:basedOn w:val="DefaultParagraphFont"/>
    <w:link w:val="BalloonText"/>
    <w:uiPriority w:val="99"/>
    <w:semiHidden/>
    <w:rsid w:val="0013449C"/>
    <w:rPr>
      <w:rFonts w:ascii="Segoe UI" w:hAnsi="Segoe UI" w:cs="Segoe UI"/>
      <w:sz w:val="18"/>
      <w:szCs w:val="18"/>
    </w:rPr>
  </w:style>
  <w:style w:type="paragraph" w:styleId="BalloonText">
    <w:name w:val="Balloon Text"/>
    <w:basedOn w:val="Normal"/>
    <w:link w:val="BalloonTextChar"/>
    <w:uiPriority w:val="99"/>
    <w:semiHidden/>
    <w:unhideWhenUsed/>
    <w:rsid w:val="0013449C"/>
    <w:pPr>
      <w:spacing w:before="0" w:after="0" w:line="240" w:lineRule="auto"/>
      <w:jc w:val="left"/>
    </w:pPr>
    <w:rPr>
      <w:rFonts w:ascii="Segoe UI" w:hAnsi="Segoe UI" w:cs="Segoe UI"/>
      <w:color w:val="auto"/>
      <w:sz w:val="18"/>
      <w:szCs w:val="18"/>
    </w:rPr>
  </w:style>
  <w:style w:type="paragraph" w:styleId="TOC1">
    <w:name w:val="toc 1"/>
    <w:basedOn w:val="Normal"/>
    <w:next w:val="Normal"/>
    <w:autoRedefine/>
    <w:uiPriority w:val="39"/>
    <w:unhideWhenUsed/>
    <w:rsid w:val="0013449C"/>
    <w:pPr>
      <w:spacing w:before="0" w:after="100" w:line="256" w:lineRule="auto"/>
      <w:jc w:val="left"/>
    </w:pPr>
    <w:rPr>
      <w:color w:val="auto"/>
    </w:rPr>
  </w:style>
  <w:style w:type="paragraph" w:styleId="TOC2">
    <w:name w:val="toc 2"/>
    <w:basedOn w:val="Normal"/>
    <w:next w:val="Normal"/>
    <w:autoRedefine/>
    <w:uiPriority w:val="39"/>
    <w:unhideWhenUsed/>
    <w:rsid w:val="0013449C"/>
    <w:pPr>
      <w:spacing w:before="0" w:after="100" w:line="256" w:lineRule="auto"/>
      <w:ind w:left="220"/>
      <w:jc w:val="left"/>
    </w:pPr>
    <w:rPr>
      <w:color w:val="auto"/>
    </w:rPr>
  </w:style>
  <w:style w:type="paragraph" w:styleId="TOC3">
    <w:name w:val="toc 3"/>
    <w:basedOn w:val="Normal"/>
    <w:next w:val="Normal"/>
    <w:autoRedefine/>
    <w:uiPriority w:val="39"/>
    <w:unhideWhenUsed/>
    <w:rsid w:val="0013449C"/>
    <w:pPr>
      <w:spacing w:before="0" w:after="100" w:line="256" w:lineRule="auto"/>
      <w:ind w:left="440"/>
      <w:jc w:val="left"/>
    </w:pPr>
    <w:rPr>
      <w:color w:val="auto"/>
    </w:rPr>
  </w:style>
  <w:style w:type="character" w:customStyle="1" w:styleId="UnresolvedMention1">
    <w:name w:val="Unresolved Mention1"/>
    <w:basedOn w:val="DefaultParagraphFont"/>
    <w:uiPriority w:val="99"/>
    <w:semiHidden/>
    <w:unhideWhenUsed/>
    <w:rsid w:val="00C24A66"/>
    <w:rPr>
      <w:color w:val="605E5C"/>
      <w:shd w:val="clear" w:color="auto" w:fill="E1DFDD"/>
    </w:rPr>
  </w:style>
  <w:style w:type="character" w:styleId="CommentReference">
    <w:name w:val="annotation reference"/>
    <w:basedOn w:val="DefaultParagraphFont"/>
    <w:uiPriority w:val="99"/>
    <w:semiHidden/>
    <w:unhideWhenUsed/>
    <w:rsid w:val="00473C22"/>
    <w:rPr>
      <w:sz w:val="16"/>
      <w:szCs w:val="16"/>
    </w:rPr>
  </w:style>
  <w:style w:type="paragraph" w:styleId="CommentText">
    <w:name w:val="annotation text"/>
    <w:basedOn w:val="Normal"/>
    <w:link w:val="CommentTextChar"/>
    <w:uiPriority w:val="99"/>
    <w:semiHidden/>
    <w:unhideWhenUsed/>
    <w:rsid w:val="00473C22"/>
    <w:pPr>
      <w:spacing w:line="240" w:lineRule="auto"/>
    </w:pPr>
    <w:rPr>
      <w:sz w:val="20"/>
      <w:szCs w:val="20"/>
    </w:rPr>
  </w:style>
  <w:style w:type="character" w:customStyle="1" w:styleId="CommentTextChar">
    <w:name w:val="Comment Text Char"/>
    <w:basedOn w:val="DefaultParagraphFont"/>
    <w:link w:val="CommentText"/>
    <w:uiPriority w:val="99"/>
    <w:semiHidden/>
    <w:rsid w:val="00473C22"/>
    <w:rPr>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473C22"/>
    <w:rPr>
      <w:b/>
      <w:bCs/>
    </w:rPr>
  </w:style>
  <w:style w:type="character" w:customStyle="1" w:styleId="CommentSubjectChar">
    <w:name w:val="Comment Subject Char"/>
    <w:basedOn w:val="CommentTextChar"/>
    <w:link w:val="CommentSubject"/>
    <w:uiPriority w:val="99"/>
    <w:semiHidden/>
    <w:rsid w:val="00473C22"/>
    <w:rPr>
      <w:b/>
      <w:bCs/>
      <w:color w:val="000000" w:themeColor="text1"/>
      <w:sz w:val="20"/>
      <w:szCs w:val="20"/>
    </w:rPr>
  </w:style>
  <w:style w:type="character" w:customStyle="1" w:styleId="UnresolvedMention2">
    <w:name w:val="Unresolved Mention2"/>
    <w:basedOn w:val="DefaultParagraphFont"/>
    <w:uiPriority w:val="99"/>
    <w:semiHidden/>
    <w:unhideWhenUsed/>
    <w:rsid w:val="00814F56"/>
    <w:rPr>
      <w:color w:val="605E5C"/>
      <w:shd w:val="clear" w:color="auto" w:fill="E1DFDD"/>
    </w:rPr>
  </w:style>
  <w:style w:type="paragraph" w:styleId="Revision">
    <w:name w:val="Revision"/>
    <w:hidden/>
    <w:uiPriority w:val="99"/>
    <w:semiHidden/>
    <w:rsid w:val="0037177D"/>
    <w:pPr>
      <w:spacing w:after="0" w:line="240" w:lineRule="auto"/>
      <w:jc w:val="left"/>
    </w:pPr>
    <w:rPr>
      <w:color w:val="000000" w:themeColor="text1"/>
    </w:rPr>
  </w:style>
  <w:style w:type="character" w:customStyle="1" w:styleId="normaltextrun">
    <w:name w:val="normaltextrun"/>
    <w:basedOn w:val="DefaultParagraphFont"/>
    <w:rsid w:val="00F1325D"/>
  </w:style>
  <w:style w:type="character" w:customStyle="1" w:styleId="eop">
    <w:name w:val="eop"/>
    <w:basedOn w:val="DefaultParagraphFont"/>
    <w:rsid w:val="00F1325D"/>
  </w:style>
  <w:style w:type="character" w:styleId="UnresolvedMention">
    <w:name w:val="Unresolved Mention"/>
    <w:basedOn w:val="DefaultParagraphFont"/>
    <w:uiPriority w:val="99"/>
    <w:semiHidden/>
    <w:unhideWhenUsed/>
    <w:rsid w:val="008020D3"/>
    <w:rPr>
      <w:color w:val="605E5C"/>
      <w:shd w:val="clear" w:color="auto" w:fill="E1DFDD"/>
    </w:rPr>
  </w:style>
  <w:style w:type="character" w:customStyle="1" w:styleId="fontstyle01">
    <w:name w:val="fontstyle01"/>
    <w:basedOn w:val="DefaultParagraphFont"/>
    <w:rsid w:val="00FE2139"/>
    <w:rPr>
      <w:rFonts w:ascii="Calibri" w:hAnsi="Calibri" w:cs="Calibri" w:hint="default"/>
      <w:b w:val="0"/>
      <w:bCs w:val="0"/>
      <w:i w:val="0"/>
      <w:iCs w:val="0"/>
      <w:color w:val="000000"/>
      <w:sz w:val="22"/>
      <w:szCs w:val="22"/>
    </w:rPr>
  </w:style>
  <w:style w:type="paragraph" w:customStyle="1" w:styleId="Tabletext">
    <w:name w:val="Table text"/>
    <w:basedOn w:val="Normal"/>
    <w:link w:val="TabletextChar"/>
    <w:qFormat/>
    <w:rsid w:val="00173CB7"/>
    <w:pPr>
      <w:spacing w:after="120" w:line="240" w:lineRule="auto"/>
      <w:jc w:val="left"/>
    </w:pPr>
    <w:rPr>
      <w:bCs/>
    </w:rPr>
  </w:style>
  <w:style w:type="paragraph" w:customStyle="1" w:styleId="commandlinetext">
    <w:name w:val="commandline text"/>
    <w:basedOn w:val="Normal"/>
    <w:link w:val="commandlinetextChar"/>
    <w:qFormat/>
    <w:rsid w:val="003064A4"/>
    <w:pPr>
      <w:spacing w:after="120" w:line="240" w:lineRule="auto"/>
      <w:ind w:left="284"/>
      <w:contextualSpacing/>
    </w:pPr>
    <w:rPr>
      <w:rFonts w:ascii="Courier New" w:hAnsi="Courier New" w:cs="Courier New"/>
      <w:sz w:val="20"/>
      <w:szCs w:val="20"/>
    </w:rPr>
  </w:style>
  <w:style w:type="character" w:customStyle="1" w:styleId="TabletextChar">
    <w:name w:val="Table text Char"/>
    <w:basedOn w:val="DefaultParagraphFont"/>
    <w:link w:val="Tabletext"/>
    <w:rsid w:val="00173CB7"/>
    <w:rPr>
      <w:bCs/>
      <w:color w:val="000000" w:themeColor="text1"/>
    </w:rPr>
  </w:style>
  <w:style w:type="character" w:customStyle="1" w:styleId="commandlinetextChar">
    <w:name w:val="commandline text Char"/>
    <w:basedOn w:val="DefaultParagraphFont"/>
    <w:link w:val="commandlinetext"/>
    <w:rsid w:val="003064A4"/>
    <w:rPr>
      <w:rFonts w:ascii="Courier New" w:hAnsi="Courier New" w:cs="Courier New"/>
      <w:color w:val="000000" w:themeColor="text1"/>
      <w:sz w:val="20"/>
      <w:szCs w:val="20"/>
    </w:rPr>
  </w:style>
  <w:style w:type="paragraph" w:customStyle="1" w:styleId="steps">
    <w:name w:val="steps"/>
    <w:basedOn w:val="Normal"/>
    <w:link w:val="stepsChar"/>
    <w:qFormat/>
    <w:rsid w:val="002136D7"/>
    <w:pPr>
      <w:numPr>
        <w:numId w:val="32"/>
      </w:numPr>
      <w:spacing w:before="0"/>
    </w:pPr>
  </w:style>
  <w:style w:type="character" w:customStyle="1" w:styleId="stepsChar">
    <w:name w:val="steps Char"/>
    <w:basedOn w:val="DefaultParagraphFont"/>
    <w:link w:val="steps"/>
    <w:rsid w:val="002136D7"/>
    <w:rPr>
      <w:color w:val="000000" w:themeColor="text1"/>
    </w:rPr>
  </w:style>
  <w:style w:type="character" w:customStyle="1" w:styleId="fontstyle21">
    <w:name w:val="fontstyle21"/>
    <w:basedOn w:val="DefaultParagraphFont"/>
    <w:rsid w:val="00AB19A3"/>
    <w:rPr>
      <w:rFonts w:ascii="Arial-ItalicMT" w:hAnsi="Arial-ItalicMT"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4075232">
      <w:bodyDiv w:val="1"/>
      <w:marLeft w:val="0"/>
      <w:marRight w:val="0"/>
      <w:marTop w:val="0"/>
      <w:marBottom w:val="0"/>
      <w:divBdr>
        <w:top w:val="none" w:sz="0" w:space="0" w:color="auto"/>
        <w:left w:val="none" w:sz="0" w:space="0" w:color="auto"/>
        <w:bottom w:val="none" w:sz="0" w:space="0" w:color="auto"/>
        <w:right w:val="none" w:sz="0" w:space="0" w:color="auto"/>
      </w:divBdr>
    </w:div>
    <w:div w:id="1140340836">
      <w:bodyDiv w:val="1"/>
      <w:marLeft w:val="0"/>
      <w:marRight w:val="0"/>
      <w:marTop w:val="0"/>
      <w:marBottom w:val="0"/>
      <w:divBdr>
        <w:top w:val="none" w:sz="0" w:space="0" w:color="auto"/>
        <w:left w:val="none" w:sz="0" w:space="0" w:color="auto"/>
        <w:bottom w:val="none" w:sz="0" w:space="0" w:color="auto"/>
        <w:right w:val="none" w:sz="0" w:space="0" w:color="auto"/>
      </w:divBdr>
    </w:div>
    <w:div w:id="1262643242">
      <w:bodyDiv w:val="1"/>
      <w:marLeft w:val="0"/>
      <w:marRight w:val="0"/>
      <w:marTop w:val="0"/>
      <w:marBottom w:val="0"/>
      <w:divBdr>
        <w:top w:val="none" w:sz="0" w:space="0" w:color="auto"/>
        <w:left w:val="none" w:sz="0" w:space="0" w:color="auto"/>
        <w:bottom w:val="none" w:sz="0" w:space="0" w:color="auto"/>
        <w:right w:val="none" w:sz="0" w:space="0" w:color="auto"/>
      </w:divBdr>
    </w:div>
    <w:div w:id="1338195865">
      <w:bodyDiv w:val="1"/>
      <w:marLeft w:val="0"/>
      <w:marRight w:val="0"/>
      <w:marTop w:val="0"/>
      <w:marBottom w:val="0"/>
      <w:divBdr>
        <w:top w:val="none" w:sz="0" w:space="0" w:color="auto"/>
        <w:left w:val="none" w:sz="0" w:space="0" w:color="auto"/>
        <w:bottom w:val="none" w:sz="0" w:space="0" w:color="auto"/>
        <w:right w:val="none" w:sz="0" w:space="0" w:color="auto"/>
      </w:divBdr>
    </w:div>
    <w:div w:id="1343778694">
      <w:bodyDiv w:val="1"/>
      <w:marLeft w:val="0"/>
      <w:marRight w:val="0"/>
      <w:marTop w:val="0"/>
      <w:marBottom w:val="0"/>
      <w:divBdr>
        <w:top w:val="none" w:sz="0" w:space="0" w:color="auto"/>
        <w:left w:val="none" w:sz="0" w:space="0" w:color="auto"/>
        <w:bottom w:val="none" w:sz="0" w:space="0" w:color="auto"/>
        <w:right w:val="none" w:sz="0" w:space="0" w:color="auto"/>
      </w:divBdr>
    </w:div>
    <w:div w:id="1377465759">
      <w:bodyDiv w:val="1"/>
      <w:marLeft w:val="0"/>
      <w:marRight w:val="0"/>
      <w:marTop w:val="0"/>
      <w:marBottom w:val="0"/>
      <w:divBdr>
        <w:top w:val="none" w:sz="0" w:space="0" w:color="auto"/>
        <w:left w:val="none" w:sz="0" w:space="0" w:color="auto"/>
        <w:bottom w:val="none" w:sz="0" w:space="0" w:color="auto"/>
        <w:right w:val="none" w:sz="0" w:space="0" w:color="auto"/>
      </w:divBdr>
    </w:div>
    <w:div w:id="1620913109">
      <w:bodyDiv w:val="1"/>
      <w:marLeft w:val="0"/>
      <w:marRight w:val="0"/>
      <w:marTop w:val="0"/>
      <w:marBottom w:val="0"/>
      <w:divBdr>
        <w:top w:val="none" w:sz="0" w:space="0" w:color="auto"/>
        <w:left w:val="none" w:sz="0" w:space="0" w:color="auto"/>
        <w:bottom w:val="none" w:sz="0" w:space="0" w:color="auto"/>
        <w:right w:val="none" w:sz="0" w:space="0" w:color="auto"/>
      </w:divBdr>
    </w:div>
    <w:div w:id="1730759531">
      <w:bodyDiv w:val="1"/>
      <w:marLeft w:val="0"/>
      <w:marRight w:val="0"/>
      <w:marTop w:val="0"/>
      <w:marBottom w:val="0"/>
      <w:divBdr>
        <w:top w:val="none" w:sz="0" w:space="0" w:color="auto"/>
        <w:left w:val="none" w:sz="0" w:space="0" w:color="auto"/>
        <w:bottom w:val="none" w:sz="0" w:space="0" w:color="auto"/>
        <w:right w:val="none" w:sz="0" w:space="0" w:color="auto"/>
      </w:divBdr>
    </w:div>
    <w:div w:id="1920795496">
      <w:bodyDiv w:val="1"/>
      <w:marLeft w:val="0"/>
      <w:marRight w:val="0"/>
      <w:marTop w:val="0"/>
      <w:marBottom w:val="0"/>
      <w:divBdr>
        <w:top w:val="none" w:sz="0" w:space="0" w:color="auto"/>
        <w:left w:val="none" w:sz="0" w:space="0" w:color="auto"/>
        <w:bottom w:val="none" w:sz="0" w:space="0" w:color="auto"/>
        <w:right w:val="none" w:sz="0" w:space="0" w:color="auto"/>
      </w:divBdr>
    </w:div>
    <w:div w:id="202119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ww.paraview.org/" TargetMode="External"/><Relationship Id="rId26" Type="http://schemas.openxmlformats.org/officeDocument/2006/relationships/image" Target="media/image6.png"/><Relationship Id="rId39"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6.xm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pesthomepage.org/groundwater-utilities" TargetMode="External"/><Relationship Id="rId25" Type="http://schemas.openxmlformats.org/officeDocument/2006/relationships/image" Target="media/image5.png"/><Relationship Id="rId38"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footer" Target="footer5.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4.png"/><Relationship Id="rId40" Type="http://schemas.openxmlformats.org/officeDocument/2006/relationships/image" Target="media/image21.jpe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yperlink" Target="https://gmdsi.org/blog/tutorial-visualisation-utiliti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work\gmdsi\tutorial\documentation\tutori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6C52BD06AF1CC42A76B92878F2115D5" ma:contentTypeVersion="4" ma:contentTypeDescription="Create a new document." ma:contentTypeScope="" ma:versionID="8ddce1c1317ab55fcbcadee6227ebe22">
  <xsd:schema xmlns:xsd="http://www.w3.org/2001/XMLSchema" xmlns:xs="http://www.w3.org/2001/XMLSchema" xmlns:p="http://schemas.microsoft.com/office/2006/metadata/properties" xmlns:ns2="660b6cf3-f752-4b5c-9267-ae02aea68345" targetNamespace="http://schemas.microsoft.com/office/2006/metadata/properties" ma:root="true" ma:fieldsID="bd352c6b73d2c6441c0860e77b587b28" ns2:_="">
    <xsd:import namespace="660b6cf3-f752-4b5c-9267-ae02aea6834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0b6cf3-f752-4b5c-9267-ae02aea683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99CF7A-F157-4553-9591-4F3D3B3C008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6EF2ADA-2862-4F73-94DC-4368B74A4B19}">
  <ds:schemaRefs>
    <ds:schemaRef ds:uri="http://schemas.openxmlformats.org/officeDocument/2006/bibliography"/>
  </ds:schemaRefs>
</ds:datastoreItem>
</file>

<file path=customXml/itemProps3.xml><?xml version="1.0" encoding="utf-8"?>
<ds:datastoreItem xmlns:ds="http://schemas.openxmlformats.org/officeDocument/2006/customXml" ds:itemID="{7EF41239-6C33-49EB-84EF-53B3F879AD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0b6cf3-f752-4b5c-9267-ae02aea683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1561053-754C-4F9F-9C77-44F95D90AD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tutorial_template.dotx</Template>
  <TotalTime>0</TotalTime>
  <Pages>19</Pages>
  <Words>5663</Words>
  <Characters>32283</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Flinders University</Company>
  <LinksUpToDate>false</LinksUpToDate>
  <CharactersWithSpaces>37871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Hugman</dc:creator>
  <cp:keywords/>
  <dc:description/>
  <cp:lastModifiedBy>Rui Hugman</cp:lastModifiedBy>
  <cp:revision>2</cp:revision>
  <cp:lastPrinted>2020-11-23T10:36:00Z</cp:lastPrinted>
  <dcterms:created xsi:type="dcterms:W3CDTF">2020-11-25T08:11:00Z</dcterms:created>
  <dcterms:modified xsi:type="dcterms:W3CDTF">2020-11-25T08:11:00Z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0x010100D6C52BD06AF1CC42A76B92878F2115D5</vt:lpwstr>
  </property>
</Properties>
</file>